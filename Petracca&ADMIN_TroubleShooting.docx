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3724" w:rsidRDefault="004F2A04">
      <w:bookmarkStart w:id="0" w:name="_GoBack"/>
      <w:r>
        <w:rPr>
          <w:noProof/>
          <w:lang w:eastAsia="it-IT"/>
        </w:rPr>
        <w:drawing>
          <wp:inline distT="0" distB="0" distL="0" distR="0">
            <wp:extent cx="6090248" cy="6133381"/>
            <wp:effectExtent l="0" t="0" r="635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248" cy="6133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C4E29" w:rsidRDefault="008C4E29"/>
    <w:p w:rsidR="008C4E29" w:rsidRDefault="008C4E29"/>
    <w:p w:rsidR="004F2A04" w:rsidRDefault="004F2A04"/>
    <w:p w:rsidR="004F2A04" w:rsidRDefault="004F2A04"/>
    <w:p w:rsidR="004F2A04" w:rsidRDefault="004F2A04"/>
    <w:p w:rsidR="004F2A04" w:rsidRDefault="004F2A04">
      <w:r>
        <w:rPr>
          <w:noProof/>
          <w:lang w:eastAsia="it-IT"/>
        </w:rPr>
        <w:lastRenderedPageBreak/>
        <w:drawing>
          <wp:inline distT="0" distB="0" distL="0" distR="0" wp14:anchorId="67B11E81" wp14:editId="544453DB">
            <wp:extent cx="5726347" cy="6349041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A04" w:rsidRDefault="004F2A04"/>
    <w:p w:rsidR="004F2A04" w:rsidRDefault="004F2A04">
      <w:r>
        <w:rPr>
          <w:noProof/>
          <w:lang w:eastAsia="it-IT"/>
        </w:rPr>
        <w:lastRenderedPageBreak/>
        <w:drawing>
          <wp:inline distT="0" distB="0" distL="0" distR="0" wp14:anchorId="14649185" wp14:editId="0345AE9A">
            <wp:extent cx="5943600" cy="72461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4382" cy="727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A04" w:rsidRDefault="004F2A04"/>
    <w:p w:rsidR="00486076" w:rsidRDefault="00486076">
      <w:pPr>
        <w:rPr>
          <w:noProof/>
          <w:lang w:eastAsia="it-IT"/>
        </w:rPr>
      </w:pPr>
    </w:p>
    <w:p w:rsidR="004F2A04" w:rsidRDefault="004F2A04">
      <w:r>
        <w:rPr>
          <w:noProof/>
          <w:lang w:eastAsia="it-IT"/>
        </w:rPr>
        <w:lastRenderedPageBreak/>
        <w:drawing>
          <wp:inline distT="0" distB="0" distL="0" distR="0" wp14:anchorId="58FD750B" wp14:editId="12068B49">
            <wp:extent cx="6021238" cy="72461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9618" cy="725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E29" w:rsidRDefault="008C4E29"/>
    <w:p w:rsidR="008C4E29" w:rsidRDefault="008C4E29"/>
    <w:p w:rsidR="00486076" w:rsidRDefault="00486076">
      <w:r>
        <w:rPr>
          <w:noProof/>
          <w:lang w:eastAsia="it-IT"/>
        </w:rPr>
        <w:lastRenderedPageBreak/>
        <w:drawing>
          <wp:inline distT="0" distB="0" distL="0" distR="0" wp14:anchorId="247DF2A9" wp14:editId="59CD54B5">
            <wp:extent cx="6245525" cy="886795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8713" cy="887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EE5" w:rsidRDefault="00F12EE5">
      <w:r>
        <w:rPr>
          <w:noProof/>
          <w:lang w:eastAsia="it-IT"/>
        </w:rPr>
        <w:lastRenderedPageBreak/>
        <w:drawing>
          <wp:inline distT="0" distB="0" distL="0" distR="0" wp14:anchorId="752AB52C" wp14:editId="1AD8C83C">
            <wp:extent cx="6183145" cy="9023230"/>
            <wp:effectExtent l="0" t="0" r="825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5321" cy="902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EE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2A04"/>
    <w:rsid w:val="00317841"/>
    <w:rsid w:val="00486076"/>
    <w:rsid w:val="004F2A04"/>
    <w:rsid w:val="008C4E29"/>
    <w:rsid w:val="00AA4BBC"/>
    <w:rsid w:val="00EA074B"/>
    <w:rsid w:val="00F12EE5"/>
    <w:rsid w:val="00F43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2A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2A0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2A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2A0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F791D41A</Template>
  <TotalTime>151</TotalTime>
  <Pages>6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London Stock Exchange</Company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Citrix-Admin-s</dc:creator>
  <cp:lastModifiedBy>Citrix-Admin-s</cp:lastModifiedBy>
  <cp:revision>8</cp:revision>
  <cp:lastPrinted>2020-01-20T09:58:00Z</cp:lastPrinted>
  <dcterms:created xsi:type="dcterms:W3CDTF">2020-01-16T09:49:00Z</dcterms:created>
  <dcterms:modified xsi:type="dcterms:W3CDTF">2020-01-20T12:51:00Z</dcterms:modified>
</cp:coreProperties>
</file>