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922" w:rsidRDefault="00BE0C42" w:rsidP="00BE0C42">
      <w:pPr>
        <w:pStyle w:val="Title"/>
        <w:rPr>
          <w:lang w:val="en-US"/>
        </w:rPr>
      </w:pPr>
      <w:r>
        <w:rPr>
          <w:lang w:val="en-US"/>
        </w:rPr>
        <w:t>Cap.1</w:t>
      </w:r>
    </w:p>
    <w:p w:rsidR="00754A12" w:rsidRDefault="00754A12">
      <w:pPr>
        <w:rPr>
          <w:lang w:val="en-US"/>
        </w:rPr>
      </w:pPr>
    </w:p>
    <w:tbl>
      <w:tblPr>
        <w:tblStyle w:val="TableGrid"/>
        <w:tblW w:w="0" w:type="auto"/>
        <w:tblLook w:val="04A0" w:firstRow="1" w:lastRow="0" w:firstColumn="1" w:lastColumn="0" w:noHBand="0" w:noVBand="1"/>
      </w:tblPr>
      <w:tblGrid>
        <w:gridCol w:w="9166"/>
      </w:tblGrid>
      <w:tr w:rsidR="00754A12" w:rsidRPr="00B6712B" w:rsidTr="00754A12">
        <w:tc>
          <w:tcPr>
            <w:tcW w:w="9166" w:type="dxa"/>
          </w:tcPr>
          <w:p w:rsidR="00AA446B" w:rsidRDefault="00AA446B" w:rsidP="00AA446B">
            <w:pPr>
              <w:rPr>
                <w:lang w:val="en-US"/>
              </w:rPr>
            </w:pPr>
            <w:r w:rsidRPr="00AA446B">
              <w:rPr>
                <w:lang w:val="en-US"/>
              </w:rPr>
              <w:t>On the flip side, being able to work with Plain Old JavaScript Objects (POJOs) makes integrating with other technologies incredibly easy. By consuming and emitting JavaScript without having to wrap and unwrap it in proprietary framework mechanisms, you’re able to consume data from other sources much more efficiently.</w:t>
            </w:r>
          </w:p>
          <w:p w:rsidR="00754A12" w:rsidRDefault="00754A12" w:rsidP="00754A12">
            <w:pPr>
              <w:rPr>
                <w:lang w:val="en-US"/>
              </w:rPr>
            </w:pPr>
          </w:p>
        </w:tc>
      </w:tr>
      <w:tr w:rsidR="00754A12" w:rsidTr="00754A12">
        <w:tc>
          <w:tcPr>
            <w:tcW w:w="9166" w:type="dxa"/>
          </w:tcPr>
          <w:p w:rsidR="00AA446B" w:rsidRPr="00754A12" w:rsidRDefault="00AA446B" w:rsidP="00AA446B">
            <w:pPr>
              <w:rPr>
                <w:lang w:val="en-US"/>
              </w:rPr>
            </w:pPr>
            <w:r w:rsidRPr="00754A12">
              <w:rPr>
                <w:lang w:val="en-US"/>
              </w:rPr>
              <w:t>AngularJS at a glance</w:t>
            </w:r>
          </w:p>
          <w:p w:rsidR="00AA446B" w:rsidRPr="00754A12" w:rsidRDefault="00AA446B" w:rsidP="00AA446B">
            <w:pPr>
              <w:rPr>
                <w:lang w:val="en-US"/>
              </w:rPr>
            </w:pPr>
          </w:p>
          <w:p w:rsidR="00AA446B" w:rsidRPr="00754A12" w:rsidRDefault="00AA446B" w:rsidP="00AA446B">
            <w:pPr>
              <w:rPr>
                <w:lang w:val="en-US"/>
              </w:rPr>
            </w:pPr>
            <w:r w:rsidRPr="00754A12">
              <w:rPr>
                <w:lang w:val="en-US"/>
              </w:rPr>
              <w:t>Component</w:t>
            </w:r>
          </w:p>
          <w:p w:rsidR="00AA446B" w:rsidRPr="00754A12" w:rsidRDefault="00AA446B" w:rsidP="00AA446B">
            <w:pPr>
              <w:rPr>
                <w:lang w:val="en-US"/>
              </w:rPr>
            </w:pPr>
            <w:r w:rsidRPr="00754A12">
              <w:rPr>
                <w:lang w:val="en-US"/>
              </w:rPr>
              <w:tab/>
            </w:r>
          </w:p>
          <w:p w:rsidR="00AA446B" w:rsidRPr="00754A12" w:rsidRDefault="00AA446B" w:rsidP="00AA446B">
            <w:pPr>
              <w:rPr>
                <w:lang w:val="en-US"/>
              </w:rPr>
            </w:pPr>
          </w:p>
          <w:p w:rsidR="00AA446B" w:rsidRDefault="00AA446B" w:rsidP="00AA446B">
            <w:pPr>
              <w:rPr>
                <w:lang w:val="en-US"/>
              </w:rPr>
            </w:pPr>
            <w:r>
              <w:rPr>
                <w:lang w:val="en-US"/>
              </w:rPr>
              <w:t xml:space="preserve">Purpose                                                                                                                               Module </w:t>
            </w:r>
          </w:p>
          <w:p w:rsidR="00AA446B" w:rsidRDefault="00AA446B" w:rsidP="00AA446B">
            <w:pPr>
              <w:rPr>
                <w:lang w:val="en-US"/>
              </w:rPr>
            </w:pPr>
            <w:r w:rsidRPr="00754A12">
              <w:rPr>
                <w:lang w:val="en-US"/>
              </w:rPr>
              <w:t xml:space="preserve">Modules serve as containers to help you organize code within your AngularJS application. </w:t>
            </w:r>
          </w:p>
          <w:p w:rsidR="00AA446B" w:rsidRPr="00754A12" w:rsidRDefault="00AA446B" w:rsidP="00AA446B">
            <w:pPr>
              <w:rPr>
                <w:lang w:val="en-US"/>
              </w:rPr>
            </w:pPr>
            <w:r w:rsidRPr="00754A12">
              <w:rPr>
                <w:lang w:val="en-US"/>
              </w:rPr>
              <w:t>Modules can contain sub-modules, making it easy to compose functionality as needed.</w:t>
            </w:r>
          </w:p>
          <w:p w:rsidR="00AA446B" w:rsidRPr="00754A12" w:rsidRDefault="00AA446B" w:rsidP="00AA446B">
            <w:pPr>
              <w:rPr>
                <w:lang w:val="en-US"/>
              </w:rPr>
            </w:pPr>
            <w:proofErr w:type="spellStart"/>
            <w:r w:rsidRPr="00754A12">
              <w:rPr>
                <w:lang w:val="en-US"/>
              </w:rPr>
              <w:t>Config</w:t>
            </w:r>
            <w:proofErr w:type="spellEnd"/>
            <w:r w:rsidRPr="00754A12">
              <w:rPr>
                <w:lang w:val="en-US"/>
              </w:rPr>
              <w:t xml:space="preserve"> </w:t>
            </w:r>
            <w:r w:rsidRPr="00754A12">
              <w:rPr>
                <w:lang w:val="en-US"/>
              </w:rPr>
              <w:tab/>
              <w:t xml:space="preserve">The </w:t>
            </w:r>
            <w:proofErr w:type="spellStart"/>
            <w:r w:rsidRPr="00754A12">
              <w:rPr>
                <w:lang w:val="en-US"/>
              </w:rPr>
              <w:t>config</w:t>
            </w:r>
            <w:proofErr w:type="spellEnd"/>
            <w:r w:rsidRPr="00754A12">
              <w:rPr>
                <w:lang w:val="en-US"/>
              </w:rPr>
              <w:t xml:space="preserve"> block of an AngularJS application allows for configuration to be applied before the application actually runs. This is useful for setting up routes, dynamically configuring services, and so on.</w:t>
            </w:r>
          </w:p>
          <w:p w:rsidR="00AA446B" w:rsidRPr="00754A12" w:rsidRDefault="00AA446B" w:rsidP="00AA446B">
            <w:pPr>
              <w:rPr>
                <w:lang w:val="en-US"/>
              </w:rPr>
            </w:pPr>
            <w:r w:rsidRPr="00754A12">
              <w:rPr>
                <w:lang w:val="en-US"/>
              </w:rPr>
              <w:t xml:space="preserve">Routes </w:t>
            </w:r>
            <w:r w:rsidRPr="00754A12">
              <w:rPr>
                <w:lang w:val="en-US"/>
              </w:rPr>
              <w:tab/>
            </w:r>
            <w:proofErr w:type="spellStart"/>
            <w:r w:rsidRPr="00754A12">
              <w:rPr>
                <w:lang w:val="en-US"/>
              </w:rPr>
              <w:t>Routes</w:t>
            </w:r>
            <w:proofErr w:type="spellEnd"/>
            <w:r w:rsidRPr="00754A12">
              <w:rPr>
                <w:lang w:val="en-US"/>
              </w:rPr>
              <w:t xml:space="preserve"> allow you to define ways to navigate to specific states within your application. They also allow you to define configuration options for each specific route, such as which template and controller to use.</w:t>
            </w:r>
          </w:p>
          <w:p w:rsidR="00AA446B" w:rsidRPr="00754A12" w:rsidRDefault="00AA446B" w:rsidP="00AA446B">
            <w:pPr>
              <w:rPr>
                <w:lang w:val="en-US"/>
              </w:rPr>
            </w:pPr>
            <w:r w:rsidRPr="00754A12">
              <w:rPr>
                <w:lang w:val="en-US"/>
              </w:rPr>
              <w:t xml:space="preserve">Views </w:t>
            </w:r>
            <w:r w:rsidRPr="00754A12">
              <w:rPr>
                <w:lang w:val="en-US"/>
              </w:rPr>
              <w:tab/>
              <w:t>The view in AngularJS is what exists after AngularJS has compiled and rendered the DOM with all of the JavaScript wiring in place.</w:t>
            </w:r>
          </w:p>
          <w:p w:rsidR="00AA446B" w:rsidRPr="00754A12" w:rsidRDefault="00AA446B" w:rsidP="00AA446B">
            <w:pPr>
              <w:rPr>
                <w:lang w:val="en-US"/>
              </w:rPr>
            </w:pPr>
            <w:r w:rsidRPr="00754A12">
              <w:rPr>
                <w:lang w:val="en-US"/>
              </w:rPr>
              <w:t xml:space="preserve">$scope </w:t>
            </w:r>
            <w:r w:rsidRPr="00754A12">
              <w:rPr>
                <w:lang w:val="en-US"/>
              </w:rPr>
              <w:tab/>
              <w:t>$scope is essentially the glue between the view and controller within an AngularJS application. With the introduction of the controller-as syntax, the need to explicitly use $scope has been greatly reduced.</w:t>
            </w:r>
          </w:p>
          <w:p w:rsidR="00AA446B" w:rsidRPr="00754A12" w:rsidRDefault="00AA446B" w:rsidP="00AA446B">
            <w:pPr>
              <w:rPr>
                <w:lang w:val="en-US"/>
              </w:rPr>
            </w:pPr>
            <w:r w:rsidRPr="00754A12">
              <w:rPr>
                <w:lang w:val="en-US"/>
              </w:rPr>
              <w:t xml:space="preserve">Controller </w:t>
            </w:r>
            <w:r w:rsidRPr="00754A12">
              <w:rPr>
                <w:lang w:val="en-US"/>
              </w:rPr>
              <w:tab/>
              <w:t>The controller is responsible for defining methods and properties that the view can bind to and interact with. As a matter of best practice, controllers should be lightweight and only focus on the view they’re controlling.</w:t>
            </w:r>
          </w:p>
          <w:p w:rsidR="00AA446B" w:rsidRPr="00754A12" w:rsidRDefault="00AA446B" w:rsidP="00AA446B">
            <w:pPr>
              <w:rPr>
                <w:lang w:val="en-US"/>
              </w:rPr>
            </w:pPr>
            <w:r w:rsidRPr="00754A12">
              <w:rPr>
                <w:lang w:val="en-US"/>
              </w:rPr>
              <w:t xml:space="preserve">Directive </w:t>
            </w:r>
            <w:r w:rsidRPr="00754A12">
              <w:rPr>
                <w:lang w:val="en-US"/>
              </w:rPr>
              <w:tab/>
              <w:t>A directive is an extension of a view in AngularJS in that it allows you to create custom, reusable elements that encapsulate behavior. You can think of directives as components or decorators for your HTML. Directives are used to extend views and to make these extensions available for use in more than one place.</w:t>
            </w:r>
          </w:p>
          <w:p w:rsidR="00754A12" w:rsidRPr="00754A12" w:rsidRDefault="00AA446B" w:rsidP="00AA446B">
            <w:pPr>
              <w:rPr>
                <w:lang w:val="en-US"/>
              </w:rPr>
            </w:pPr>
            <w:r w:rsidRPr="00754A12">
              <w:rPr>
                <w:lang w:val="en-US"/>
              </w:rPr>
              <w:t xml:space="preserve">Service </w:t>
            </w:r>
            <w:r w:rsidRPr="00754A12">
              <w:rPr>
                <w:lang w:val="en-US"/>
              </w:rPr>
              <w:tab/>
              <w:t>Services provide common functionality to an AngularJS application. For instance, if you have data that more than one controller needs, you would promote that data to a service and then make it available to the controllers via the service. Services extend controllers and make them more globally accessible.</w:t>
            </w:r>
          </w:p>
        </w:tc>
      </w:tr>
    </w:tbl>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p w:rsidR="00754A12" w:rsidRDefault="00754A12">
      <w:pPr>
        <w:rPr>
          <w:lang w:val="en-US"/>
        </w:rPr>
      </w:pPr>
    </w:p>
    <w:tbl>
      <w:tblPr>
        <w:tblStyle w:val="TableGrid"/>
        <w:tblW w:w="0" w:type="auto"/>
        <w:tblLook w:val="04A0" w:firstRow="1" w:lastRow="0" w:firstColumn="1" w:lastColumn="0" w:noHBand="0" w:noVBand="1"/>
      </w:tblPr>
      <w:tblGrid>
        <w:gridCol w:w="9242"/>
      </w:tblGrid>
      <w:tr w:rsidR="00754A12" w:rsidTr="00D02922">
        <w:tc>
          <w:tcPr>
            <w:tcW w:w="9166" w:type="dxa"/>
          </w:tcPr>
          <w:p w:rsidR="00754A12" w:rsidRDefault="00754A12" w:rsidP="00D02922">
            <w:pPr>
              <w:rPr>
                <w:lang w:val="en-US"/>
              </w:rPr>
            </w:pPr>
            <w:r>
              <w:rPr>
                <w:noProof/>
                <w:lang w:eastAsia="it-IT"/>
              </w:rPr>
              <w:drawing>
                <wp:inline distT="0" distB="0" distL="0" distR="0" wp14:anchorId="4049A5FA" wp14:editId="64714A33">
                  <wp:extent cx="58197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9775" cy="3600450"/>
                          </a:xfrm>
                          <a:prstGeom prst="rect">
                            <a:avLst/>
                          </a:prstGeom>
                          <a:noFill/>
                          <a:ln>
                            <a:noFill/>
                          </a:ln>
                        </pic:spPr>
                      </pic:pic>
                    </a:graphicData>
                  </a:graphic>
                </wp:inline>
              </w:drawing>
            </w:r>
          </w:p>
        </w:tc>
      </w:tr>
      <w:tr w:rsidR="00754A12" w:rsidRPr="00B6712B" w:rsidTr="00D02922">
        <w:tc>
          <w:tcPr>
            <w:tcW w:w="9166" w:type="dxa"/>
          </w:tcPr>
          <w:p w:rsidR="00754A12" w:rsidRDefault="00611C0A" w:rsidP="00D02922">
            <w:pPr>
              <w:rPr>
                <w:lang w:val="en-US"/>
              </w:rPr>
            </w:pPr>
            <w:proofErr w:type="spellStart"/>
            <w:r w:rsidRPr="00611C0A">
              <w:rPr>
                <w:lang w:val="en-US"/>
              </w:rPr>
              <w:t>Angello</w:t>
            </w:r>
            <w:proofErr w:type="spellEnd"/>
            <w:r w:rsidRPr="00611C0A">
              <w:rPr>
                <w:lang w:val="en-US"/>
              </w:rPr>
              <w:t xml:space="preserve"> and the big picture </w:t>
            </w:r>
          </w:p>
        </w:tc>
      </w:tr>
      <w:tr w:rsidR="00754A12" w:rsidTr="00D02922">
        <w:tc>
          <w:tcPr>
            <w:tcW w:w="9166" w:type="dxa"/>
          </w:tcPr>
          <w:p w:rsidR="00754A12" w:rsidRDefault="00754A12" w:rsidP="00D02922">
            <w:pPr>
              <w:rPr>
                <w:lang w:val="en-US"/>
              </w:rPr>
            </w:pPr>
            <w:r>
              <w:rPr>
                <w:noProof/>
                <w:lang w:eastAsia="it-IT"/>
              </w:rPr>
              <w:drawing>
                <wp:inline distT="0" distB="0" distL="0" distR="0" wp14:anchorId="4CCAFCA9" wp14:editId="224BCA65">
                  <wp:extent cx="559117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1175" cy="3048000"/>
                          </a:xfrm>
                          <a:prstGeom prst="rect">
                            <a:avLst/>
                          </a:prstGeom>
                          <a:noFill/>
                          <a:ln>
                            <a:noFill/>
                          </a:ln>
                        </pic:spPr>
                      </pic:pic>
                    </a:graphicData>
                  </a:graphic>
                </wp:inline>
              </w:drawing>
            </w:r>
          </w:p>
        </w:tc>
      </w:tr>
      <w:tr w:rsidR="00754A12" w:rsidTr="00D02922">
        <w:tc>
          <w:tcPr>
            <w:tcW w:w="9166" w:type="dxa"/>
          </w:tcPr>
          <w:p w:rsidR="00754A12" w:rsidRDefault="00611C0A" w:rsidP="00D02922">
            <w:pPr>
              <w:rPr>
                <w:lang w:val="en-US"/>
              </w:rPr>
            </w:pPr>
            <w:r w:rsidRPr="00611C0A">
              <w:rPr>
                <w:lang w:val="en-US"/>
              </w:rPr>
              <w:t>The module</w:t>
            </w:r>
          </w:p>
        </w:tc>
      </w:tr>
    </w:tbl>
    <w:p w:rsidR="00754A12" w:rsidRDefault="00754A12">
      <w:pPr>
        <w:rPr>
          <w:lang w:val="en-US"/>
        </w:rPr>
      </w:pPr>
    </w:p>
    <w:p w:rsidR="006B47A0" w:rsidRDefault="006B47A0">
      <w:pPr>
        <w:rPr>
          <w:lang w:val="en-US"/>
        </w:rPr>
      </w:pPr>
    </w:p>
    <w:p w:rsidR="006B47A0" w:rsidRDefault="006B47A0">
      <w:pPr>
        <w:rPr>
          <w:lang w:val="en-US"/>
        </w:rPr>
      </w:pPr>
    </w:p>
    <w:p w:rsidR="006B47A0" w:rsidRDefault="006B47A0">
      <w:pPr>
        <w:rPr>
          <w:lang w:val="en-US"/>
        </w:rPr>
      </w:pPr>
    </w:p>
    <w:p w:rsidR="006B47A0" w:rsidRDefault="006B47A0">
      <w:pPr>
        <w:rPr>
          <w:lang w:val="en-US"/>
        </w:rPr>
      </w:pPr>
    </w:p>
    <w:p w:rsidR="006B47A0" w:rsidRDefault="006B47A0">
      <w:pPr>
        <w:rPr>
          <w:lang w:val="en-US"/>
        </w:rPr>
      </w:pPr>
    </w:p>
    <w:p w:rsidR="006B47A0" w:rsidRDefault="006B47A0">
      <w:pPr>
        <w:rPr>
          <w:lang w:val="en-US"/>
        </w:rPr>
      </w:pPr>
    </w:p>
    <w:p w:rsidR="006B47A0" w:rsidRDefault="006B47A0" w:rsidP="006B47A0">
      <w:pPr>
        <w:rPr>
          <w:lang w:val="en-US"/>
        </w:rPr>
      </w:pPr>
    </w:p>
    <w:tbl>
      <w:tblPr>
        <w:tblStyle w:val="TableGrid"/>
        <w:tblW w:w="0" w:type="auto"/>
        <w:tblLook w:val="04A0" w:firstRow="1" w:lastRow="0" w:firstColumn="1" w:lastColumn="0" w:noHBand="0" w:noVBand="1"/>
      </w:tblPr>
      <w:tblGrid>
        <w:gridCol w:w="9166"/>
      </w:tblGrid>
      <w:tr w:rsidR="006B47A0" w:rsidRPr="00B6712B" w:rsidTr="006B47A0">
        <w:tc>
          <w:tcPr>
            <w:tcW w:w="9166" w:type="dxa"/>
          </w:tcPr>
          <w:p w:rsidR="006B47A0" w:rsidRPr="006B47A0" w:rsidRDefault="006B47A0" w:rsidP="006B47A0">
            <w:pPr>
              <w:rPr>
                <w:lang w:val="en-US"/>
              </w:rPr>
            </w:pPr>
            <w:r w:rsidRPr="006B47A0">
              <w:rPr>
                <w:lang w:val="en-US"/>
              </w:rPr>
              <w:t>// app.js</w:t>
            </w:r>
          </w:p>
          <w:p w:rsidR="006B47A0" w:rsidRDefault="006B47A0" w:rsidP="006B47A0">
            <w:pPr>
              <w:rPr>
                <w:lang w:val="en-US"/>
              </w:rPr>
            </w:pPr>
            <w:proofErr w:type="spellStart"/>
            <w:r w:rsidRPr="006B47A0">
              <w:rPr>
                <w:lang w:val="en-US"/>
              </w:rPr>
              <w:t>var</w:t>
            </w:r>
            <w:proofErr w:type="spellEnd"/>
            <w:r w:rsidRPr="006B47A0">
              <w:rPr>
                <w:lang w:val="en-US"/>
              </w:rPr>
              <w:t xml:space="preserve"> </w:t>
            </w:r>
            <w:proofErr w:type="spellStart"/>
            <w:r w:rsidRPr="006B47A0">
              <w:rPr>
                <w:lang w:val="en-US"/>
              </w:rPr>
              <w:t>myModule</w:t>
            </w:r>
            <w:proofErr w:type="spellEnd"/>
            <w:r w:rsidRPr="006B47A0">
              <w:rPr>
                <w:lang w:val="en-US"/>
              </w:rPr>
              <w:t xml:space="preserve"> = </w:t>
            </w:r>
            <w:proofErr w:type="spellStart"/>
            <w:r w:rsidRPr="006B47A0">
              <w:rPr>
                <w:lang w:val="en-US"/>
              </w:rPr>
              <w:t>angular.module</w:t>
            </w:r>
            <w:proofErr w:type="spellEnd"/>
            <w:r w:rsidRPr="006B47A0">
              <w:rPr>
                <w:lang w:val="en-US"/>
              </w:rPr>
              <w:t>('</w:t>
            </w:r>
            <w:proofErr w:type="spellStart"/>
            <w:r w:rsidRPr="006B47A0">
              <w:rPr>
                <w:lang w:val="en-US"/>
              </w:rPr>
              <w:t>Angello</w:t>
            </w:r>
            <w:proofErr w:type="spellEnd"/>
            <w:r w:rsidRPr="006B47A0">
              <w:rPr>
                <w:lang w:val="en-US"/>
              </w:rPr>
              <w:t>', []);</w:t>
            </w:r>
          </w:p>
        </w:tc>
      </w:tr>
      <w:tr w:rsidR="006B47A0" w:rsidRPr="00B6712B" w:rsidTr="006B47A0">
        <w:tc>
          <w:tcPr>
            <w:tcW w:w="9166" w:type="dxa"/>
          </w:tcPr>
          <w:p w:rsidR="006B47A0" w:rsidRPr="006B47A0" w:rsidRDefault="006B47A0" w:rsidP="006B47A0">
            <w:pPr>
              <w:rPr>
                <w:lang w:val="en-US"/>
              </w:rPr>
            </w:pPr>
            <w:r w:rsidRPr="006B47A0">
              <w:rPr>
                <w:lang w:val="en-US"/>
              </w:rPr>
              <w:t>// app.js</w:t>
            </w:r>
          </w:p>
          <w:p w:rsidR="006B47A0" w:rsidRPr="006B47A0" w:rsidRDefault="006B47A0" w:rsidP="006B47A0">
            <w:pPr>
              <w:rPr>
                <w:lang w:val="en-US"/>
              </w:rPr>
            </w:pPr>
            <w:proofErr w:type="spellStart"/>
            <w:r w:rsidRPr="006B47A0">
              <w:rPr>
                <w:lang w:val="en-US"/>
              </w:rPr>
              <w:t>var</w:t>
            </w:r>
            <w:proofErr w:type="spellEnd"/>
            <w:r w:rsidRPr="006B47A0">
              <w:rPr>
                <w:lang w:val="en-US"/>
              </w:rPr>
              <w:t xml:space="preserve"> </w:t>
            </w:r>
            <w:proofErr w:type="spellStart"/>
            <w:r w:rsidRPr="006B47A0">
              <w:rPr>
                <w:lang w:val="en-US"/>
              </w:rPr>
              <w:t>myModule</w:t>
            </w:r>
            <w:proofErr w:type="spellEnd"/>
            <w:r w:rsidRPr="006B47A0">
              <w:rPr>
                <w:lang w:val="en-US"/>
              </w:rPr>
              <w:t xml:space="preserve"> = </w:t>
            </w:r>
            <w:proofErr w:type="spellStart"/>
            <w:r w:rsidRPr="006B47A0">
              <w:rPr>
                <w:lang w:val="en-US"/>
              </w:rPr>
              <w:t>angular.module</w:t>
            </w:r>
            <w:proofErr w:type="spellEnd"/>
            <w:r w:rsidRPr="006B47A0">
              <w:rPr>
                <w:lang w:val="en-US"/>
              </w:rPr>
              <w:t>('</w:t>
            </w:r>
            <w:proofErr w:type="spellStart"/>
            <w:r w:rsidRPr="006B47A0">
              <w:rPr>
                <w:lang w:val="en-US"/>
              </w:rPr>
              <w:t>Angello</w:t>
            </w:r>
            <w:proofErr w:type="spellEnd"/>
            <w:r w:rsidRPr="006B47A0">
              <w:rPr>
                <w:lang w:val="en-US"/>
              </w:rPr>
              <w:t>', []);</w:t>
            </w:r>
          </w:p>
          <w:p w:rsidR="006B47A0" w:rsidRPr="006B47A0" w:rsidRDefault="006B47A0" w:rsidP="006B47A0">
            <w:pPr>
              <w:rPr>
                <w:lang w:val="en-US"/>
              </w:rPr>
            </w:pPr>
            <w:proofErr w:type="spellStart"/>
            <w:r w:rsidRPr="006B47A0">
              <w:rPr>
                <w:lang w:val="en-US"/>
              </w:rPr>
              <w:t>myModule.factory</w:t>
            </w:r>
            <w:proofErr w:type="spellEnd"/>
            <w:r w:rsidRPr="006B47A0">
              <w:rPr>
                <w:lang w:val="en-US"/>
              </w:rPr>
              <w:t>('</w:t>
            </w:r>
            <w:proofErr w:type="spellStart"/>
            <w:r w:rsidRPr="006B47A0">
              <w:rPr>
                <w:lang w:val="en-US"/>
              </w:rPr>
              <w:t>AngelloHelper</w:t>
            </w:r>
            <w:proofErr w:type="spellEnd"/>
            <w:r w:rsidRPr="006B47A0">
              <w:rPr>
                <w:lang w:val="en-US"/>
              </w:rPr>
              <w:t>', function() { });</w:t>
            </w:r>
          </w:p>
          <w:p w:rsidR="006B47A0" w:rsidRPr="006B47A0" w:rsidRDefault="006B47A0" w:rsidP="006B47A0">
            <w:pPr>
              <w:rPr>
                <w:lang w:val="en-US"/>
              </w:rPr>
            </w:pPr>
            <w:proofErr w:type="spellStart"/>
            <w:r w:rsidRPr="006B47A0">
              <w:rPr>
                <w:lang w:val="en-US"/>
              </w:rPr>
              <w:t>myModule.service</w:t>
            </w:r>
            <w:proofErr w:type="spellEnd"/>
            <w:r w:rsidRPr="006B47A0">
              <w:rPr>
                <w:lang w:val="en-US"/>
              </w:rPr>
              <w:t>('</w:t>
            </w:r>
            <w:proofErr w:type="spellStart"/>
            <w:r w:rsidRPr="006B47A0">
              <w:rPr>
                <w:lang w:val="en-US"/>
              </w:rPr>
              <w:t>AngelloModel</w:t>
            </w:r>
            <w:proofErr w:type="spellEnd"/>
            <w:r w:rsidRPr="006B47A0">
              <w:rPr>
                <w:lang w:val="en-US"/>
              </w:rPr>
              <w:t>', function() { });</w:t>
            </w:r>
          </w:p>
          <w:p w:rsidR="006B47A0" w:rsidRPr="006B47A0" w:rsidRDefault="006B47A0" w:rsidP="006B47A0">
            <w:pPr>
              <w:rPr>
                <w:lang w:val="en-US"/>
              </w:rPr>
            </w:pPr>
            <w:proofErr w:type="spellStart"/>
            <w:r w:rsidRPr="006B47A0">
              <w:rPr>
                <w:lang w:val="en-US"/>
              </w:rPr>
              <w:t>myModule.controller</w:t>
            </w:r>
            <w:proofErr w:type="spellEnd"/>
            <w:r w:rsidRPr="006B47A0">
              <w:rPr>
                <w:lang w:val="en-US"/>
              </w:rPr>
              <w:t>('</w:t>
            </w:r>
            <w:proofErr w:type="spellStart"/>
            <w:r w:rsidRPr="006B47A0">
              <w:rPr>
                <w:lang w:val="en-US"/>
              </w:rPr>
              <w:t>MainCtrl</w:t>
            </w:r>
            <w:proofErr w:type="spellEnd"/>
            <w:r w:rsidRPr="006B47A0">
              <w:rPr>
                <w:lang w:val="en-US"/>
              </w:rPr>
              <w:t>', function() { });</w:t>
            </w:r>
          </w:p>
          <w:p w:rsidR="006B47A0" w:rsidRDefault="006B47A0" w:rsidP="006B47A0">
            <w:pPr>
              <w:rPr>
                <w:lang w:val="en-US"/>
              </w:rPr>
            </w:pPr>
            <w:proofErr w:type="spellStart"/>
            <w:r w:rsidRPr="006B47A0">
              <w:rPr>
                <w:lang w:val="en-US"/>
              </w:rPr>
              <w:t>myModule.directive</w:t>
            </w:r>
            <w:proofErr w:type="spellEnd"/>
            <w:r w:rsidRPr="006B47A0">
              <w:rPr>
                <w:lang w:val="en-US"/>
              </w:rPr>
              <w:t>('story', function() { });</w:t>
            </w:r>
          </w:p>
        </w:tc>
      </w:tr>
      <w:tr w:rsidR="006B47A0" w:rsidRPr="00B6712B" w:rsidTr="006B47A0">
        <w:tc>
          <w:tcPr>
            <w:tcW w:w="9166" w:type="dxa"/>
          </w:tcPr>
          <w:p w:rsidR="006B47A0" w:rsidRPr="006B47A0" w:rsidRDefault="006B47A0" w:rsidP="006B47A0">
            <w:pPr>
              <w:rPr>
                <w:lang w:val="en-US"/>
              </w:rPr>
            </w:pPr>
            <w:r w:rsidRPr="006B47A0">
              <w:rPr>
                <w:lang w:val="en-US"/>
              </w:rPr>
              <w:t>&lt;!-- index.html --&gt;</w:t>
            </w:r>
          </w:p>
          <w:p w:rsidR="006B47A0" w:rsidRDefault="006B47A0" w:rsidP="004707E1">
            <w:pPr>
              <w:tabs>
                <w:tab w:val="left" w:pos="8820"/>
                <w:tab w:val="right" w:pos="8950"/>
              </w:tabs>
              <w:rPr>
                <w:lang w:val="en-US"/>
              </w:rPr>
            </w:pPr>
            <w:r w:rsidRPr="006B47A0">
              <w:rPr>
                <w:lang w:val="en-US"/>
              </w:rPr>
              <w:t>&lt;html ng-app="</w:t>
            </w:r>
            <w:proofErr w:type="spellStart"/>
            <w:r w:rsidRPr="006B47A0">
              <w:rPr>
                <w:lang w:val="en-US"/>
              </w:rPr>
              <w:t>Angello</w:t>
            </w:r>
            <w:proofErr w:type="spellEnd"/>
            <w:r w:rsidRPr="006B47A0">
              <w:rPr>
                <w:lang w:val="en-US"/>
              </w:rPr>
              <w:t>"&gt;</w:t>
            </w:r>
            <w:r w:rsidR="00AA446B">
              <w:rPr>
                <w:lang w:val="en-US"/>
              </w:rPr>
              <w:tab/>
            </w:r>
            <w:r w:rsidR="004707E1">
              <w:rPr>
                <w:lang w:val="en-US"/>
              </w:rPr>
              <w:tab/>
            </w:r>
          </w:p>
        </w:tc>
      </w:tr>
      <w:tr w:rsidR="00AA446B" w:rsidTr="006B47A0">
        <w:tc>
          <w:tcPr>
            <w:tcW w:w="9166" w:type="dxa"/>
          </w:tcPr>
          <w:p w:rsidR="00AA446B" w:rsidRPr="006B47A0" w:rsidRDefault="00AA446B" w:rsidP="006B47A0">
            <w:pPr>
              <w:rPr>
                <w:lang w:val="en-US"/>
              </w:rPr>
            </w:pPr>
            <w:r>
              <w:rPr>
                <w:noProof/>
                <w:lang w:eastAsia="it-IT"/>
              </w:rPr>
              <w:drawing>
                <wp:inline distT="0" distB="0" distL="0" distR="0" wp14:anchorId="6F42AC6A" wp14:editId="6BDD478E">
                  <wp:extent cx="561975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9750" cy="3181350"/>
                          </a:xfrm>
                          <a:prstGeom prst="rect">
                            <a:avLst/>
                          </a:prstGeom>
                        </pic:spPr>
                      </pic:pic>
                    </a:graphicData>
                  </a:graphic>
                </wp:inline>
              </w:drawing>
            </w:r>
          </w:p>
        </w:tc>
      </w:tr>
      <w:tr w:rsidR="004707E1" w:rsidTr="006B47A0">
        <w:tc>
          <w:tcPr>
            <w:tcW w:w="9166" w:type="dxa"/>
          </w:tcPr>
          <w:p w:rsidR="004707E1" w:rsidRDefault="00611C0A" w:rsidP="006B47A0">
            <w:pPr>
              <w:rPr>
                <w:noProof/>
                <w:lang w:eastAsia="it-IT"/>
              </w:rPr>
            </w:pPr>
            <w:r w:rsidRPr="00611C0A">
              <w:rPr>
                <w:noProof/>
                <w:lang w:eastAsia="it-IT"/>
              </w:rPr>
              <w:t>Model-View-ViewModel</w:t>
            </w:r>
          </w:p>
        </w:tc>
      </w:tr>
    </w:tbl>
    <w:p w:rsidR="006B47A0" w:rsidRDefault="006B47A0" w:rsidP="006B47A0">
      <w:pPr>
        <w:rPr>
          <w:lang w:val="en-US"/>
        </w:rPr>
      </w:pPr>
    </w:p>
    <w:p w:rsidR="006B47A0" w:rsidRDefault="006B47A0" w:rsidP="006B47A0">
      <w:pPr>
        <w:rPr>
          <w:lang w:val="en-US"/>
        </w:rPr>
      </w:pPr>
    </w:p>
    <w:p w:rsidR="00AA446B" w:rsidRDefault="00AA446B" w:rsidP="006B47A0">
      <w:pPr>
        <w:rPr>
          <w:lang w:val="en-US"/>
        </w:rPr>
      </w:pPr>
    </w:p>
    <w:p w:rsidR="00AA446B" w:rsidRDefault="00AA446B" w:rsidP="006B47A0">
      <w:pPr>
        <w:rPr>
          <w:lang w:val="en-US"/>
        </w:rPr>
      </w:pPr>
    </w:p>
    <w:p w:rsidR="00AA446B" w:rsidRDefault="00AA446B" w:rsidP="006B47A0">
      <w:pPr>
        <w:rPr>
          <w:lang w:val="en-US"/>
        </w:rPr>
      </w:pPr>
    </w:p>
    <w:p w:rsidR="00AA446B" w:rsidRDefault="00AA446B" w:rsidP="006B47A0">
      <w:pPr>
        <w:rPr>
          <w:lang w:val="en-US"/>
        </w:rPr>
      </w:pPr>
    </w:p>
    <w:p w:rsidR="00AA446B" w:rsidRDefault="00AA446B" w:rsidP="006B47A0">
      <w:pPr>
        <w:rPr>
          <w:lang w:val="en-US"/>
        </w:rPr>
      </w:pPr>
    </w:p>
    <w:p w:rsidR="006B47A0" w:rsidRDefault="006B47A0" w:rsidP="006B47A0">
      <w:pPr>
        <w:rPr>
          <w:lang w:val="en-US"/>
        </w:rPr>
      </w:pPr>
    </w:p>
    <w:tbl>
      <w:tblPr>
        <w:tblStyle w:val="TableGrid"/>
        <w:tblW w:w="0" w:type="auto"/>
        <w:tblLook w:val="04A0" w:firstRow="1" w:lastRow="0" w:firstColumn="1" w:lastColumn="0" w:noHBand="0" w:noVBand="1"/>
      </w:tblPr>
      <w:tblGrid>
        <w:gridCol w:w="9166"/>
      </w:tblGrid>
      <w:tr w:rsidR="006B47A0" w:rsidTr="00D02922">
        <w:tc>
          <w:tcPr>
            <w:tcW w:w="9166" w:type="dxa"/>
          </w:tcPr>
          <w:p w:rsidR="006B47A0" w:rsidRPr="006B47A0" w:rsidRDefault="006B47A0" w:rsidP="006B47A0">
            <w:pPr>
              <w:rPr>
                <w:lang w:val="en-US"/>
              </w:rPr>
            </w:pPr>
            <w:r w:rsidRPr="006B47A0">
              <w:rPr>
                <w:lang w:val="en-US"/>
              </w:rPr>
              <w:t>&lt;!--index.html--&gt;</w:t>
            </w:r>
          </w:p>
          <w:p w:rsidR="006B47A0" w:rsidRPr="006B47A0" w:rsidRDefault="006B47A0" w:rsidP="006B47A0">
            <w:pPr>
              <w:rPr>
                <w:lang w:val="en-US"/>
              </w:rPr>
            </w:pPr>
            <w:r w:rsidRPr="006B47A0">
              <w:rPr>
                <w:lang w:val="en-US"/>
              </w:rPr>
              <w:t>&lt;div ng-controller="</w:t>
            </w:r>
            <w:proofErr w:type="spellStart"/>
            <w:r w:rsidRPr="006B47A0">
              <w:rPr>
                <w:lang w:val="en-US"/>
              </w:rPr>
              <w:t>MainCtrl</w:t>
            </w:r>
            <w:proofErr w:type="spellEnd"/>
            <w:r w:rsidRPr="006B47A0">
              <w:rPr>
                <w:lang w:val="en-US"/>
              </w:rPr>
              <w:t xml:space="preserve"> as main"&gt;</w:t>
            </w:r>
          </w:p>
          <w:p w:rsidR="006B47A0" w:rsidRDefault="006B47A0" w:rsidP="00D02922">
            <w:pPr>
              <w:rPr>
                <w:lang w:val="en-US"/>
              </w:rPr>
            </w:pPr>
            <w:r w:rsidRPr="006B47A0">
              <w:rPr>
                <w:lang w:val="en-US"/>
              </w:rPr>
              <w:t>&lt;/div&gt;</w:t>
            </w:r>
          </w:p>
        </w:tc>
      </w:tr>
      <w:tr w:rsidR="006B47A0" w:rsidTr="00D02922">
        <w:tc>
          <w:tcPr>
            <w:tcW w:w="9166" w:type="dxa"/>
          </w:tcPr>
          <w:p w:rsidR="006B47A0" w:rsidRPr="006B47A0" w:rsidRDefault="006B47A0" w:rsidP="006B47A0">
            <w:pPr>
              <w:rPr>
                <w:lang w:val="en-US"/>
              </w:rPr>
            </w:pPr>
            <w:r w:rsidRPr="006B47A0">
              <w:rPr>
                <w:lang w:val="en-US"/>
              </w:rPr>
              <w:t>// app.js</w:t>
            </w:r>
          </w:p>
          <w:p w:rsidR="006B47A0" w:rsidRPr="006B47A0" w:rsidRDefault="006B47A0" w:rsidP="006B47A0">
            <w:pPr>
              <w:rPr>
                <w:lang w:val="en-US"/>
              </w:rPr>
            </w:pPr>
            <w:proofErr w:type="spellStart"/>
            <w:r w:rsidRPr="006B47A0">
              <w:rPr>
                <w:lang w:val="en-US"/>
              </w:rPr>
              <w:t>myModule.controller</w:t>
            </w:r>
            <w:proofErr w:type="spellEnd"/>
            <w:r w:rsidRPr="006B47A0">
              <w:rPr>
                <w:lang w:val="en-US"/>
              </w:rPr>
              <w:t>('</w:t>
            </w:r>
            <w:proofErr w:type="spellStart"/>
            <w:r w:rsidRPr="006B47A0">
              <w:rPr>
                <w:lang w:val="en-US"/>
              </w:rPr>
              <w:t>MainCtrl</w:t>
            </w:r>
            <w:proofErr w:type="spellEnd"/>
            <w:r w:rsidRPr="006B47A0">
              <w:rPr>
                <w:lang w:val="en-US"/>
              </w:rPr>
              <w:t>', function()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main = this;</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roofErr w:type="spellStart"/>
            <w:r w:rsidRPr="006B47A0">
              <w:rPr>
                <w:lang w:val="en-US"/>
              </w:rPr>
              <w:t>main.stories</w:t>
            </w:r>
            <w:proofErr w:type="spellEnd"/>
            <w:r w:rsidRPr="006B47A0">
              <w:rPr>
                <w:lang w:val="en-US"/>
              </w:rPr>
              <w:t xml:space="preserve"> =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title: 'First story',</w:t>
            </w:r>
          </w:p>
          <w:p w:rsidR="006B47A0" w:rsidRPr="006B47A0" w:rsidRDefault="006B47A0" w:rsidP="006B47A0">
            <w:pPr>
              <w:rPr>
                <w:lang w:val="en-US"/>
              </w:rPr>
            </w:pPr>
            <w:r w:rsidRPr="006B47A0">
              <w:rPr>
                <w:lang w:val="en-US"/>
              </w:rPr>
              <w:t xml:space="preserve">            description: 'Our first story.',</w:t>
            </w:r>
          </w:p>
          <w:p w:rsidR="006B47A0" w:rsidRPr="006B47A0" w:rsidRDefault="006B47A0" w:rsidP="006B47A0">
            <w:pPr>
              <w:rPr>
                <w:lang w:val="en-US"/>
              </w:rPr>
            </w:pPr>
            <w:r w:rsidRPr="006B47A0">
              <w:rPr>
                <w:lang w:val="en-US"/>
              </w:rPr>
              <w:t xml:space="preserve">            criteria: 'Criteria pending.',</w:t>
            </w:r>
          </w:p>
          <w:p w:rsidR="006B47A0" w:rsidRPr="006B47A0" w:rsidRDefault="006B47A0" w:rsidP="006B47A0">
            <w:pPr>
              <w:rPr>
                <w:lang w:val="en-US"/>
              </w:rPr>
            </w:pPr>
            <w:r w:rsidRPr="006B47A0">
              <w:rPr>
                <w:lang w:val="en-US"/>
              </w:rPr>
              <w:t xml:space="preserve">            status: 'To Do',</w:t>
            </w:r>
          </w:p>
          <w:p w:rsidR="006B47A0" w:rsidRPr="006B47A0" w:rsidRDefault="006B47A0" w:rsidP="006B47A0">
            <w:pPr>
              <w:rPr>
                <w:lang w:val="en-US"/>
              </w:rPr>
            </w:pPr>
            <w:r w:rsidRPr="006B47A0">
              <w:rPr>
                <w:lang w:val="en-US"/>
              </w:rPr>
              <w:t xml:space="preserve">            type: 'Feature',</w:t>
            </w:r>
          </w:p>
          <w:p w:rsidR="006B47A0" w:rsidRPr="006B47A0" w:rsidRDefault="006B47A0" w:rsidP="006B47A0">
            <w:pPr>
              <w:rPr>
                <w:lang w:val="en-US"/>
              </w:rPr>
            </w:pPr>
            <w:r w:rsidRPr="006B47A0">
              <w:rPr>
                <w:lang w:val="en-US"/>
              </w:rPr>
              <w:t xml:space="preserve">            reporter: 'Lukas </w:t>
            </w:r>
            <w:proofErr w:type="spellStart"/>
            <w:r w:rsidRPr="006B47A0">
              <w:rPr>
                <w:lang w:val="en-US"/>
              </w:rPr>
              <w:t>Ruebbelke</w:t>
            </w:r>
            <w:proofErr w:type="spellEnd"/>
            <w:r w:rsidRPr="006B47A0">
              <w:rPr>
                <w:lang w:val="en-US"/>
              </w:rPr>
              <w:t>',</w:t>
            </w:r>
          </w:p>
          <w:p w:rsidR="006B47A0" w:rsidRPr="006B47A0" w:rsidRDefault="006B47A0" w:rsidP="006B47A0">
            <w:pPr>
              <w:rPr>
                <w:lang w:val="en-US"/>
              </w:rPr>
            </w:pPr>
            <w:r w:rsidRPr="006B47A0">
              <w:rPr>
                <w:lang w:val="en-US"/>
              </w:rPr>
              <w:t xml:space="preserve">            assignee: 'Brian Ford'</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title: 'Second story',</w:t>
            </w:r>
          </w:p>
          <w:p w:rsidR="006B47A0" w:rsidRPr="006B47A0" w:rsidRDefault="006B47A0" w:rsidP="006B47A0">
            <w:pPr>
              <w:rPr>
                <w:lang w:val="en-US"/>
              </w:rPr>
            </w:pPr>
            <w:r w:rsidRPr="006B47A0">
              <w:rPr>
                <w:lang w:val="en-US"/>
              </w:rPr>
              <w:t xml:space="preserve">            description: 'Do something.',</w:t>
            </w:r>
          </w:p>
          <w:p w:rsidR="006B47A0" w:rsidRPr="006B47A0" w:rsidRDefault="006B47A0" w:rsidP="006B47A0">
            <w:pPr>
              <w:rPr>
                <w:lang w:val="en-US"/>
              </w:rPr>
            </w:pPr>
            <w:r w:rsidRPr="006B47A0">
              <w:rPr>
                <w:lang w:val="en-US"/>
              </w:rPr>
              <w:t xml:space="preserve">            criteria: 'Criteria pending.',</w:t>
            </w:r>
          </w:p>
          <w:p w:rsidR="006B47A0" w:rsidRPr="006B47A0" w:rsidRDefault="006B47A0" w:rsidP="006B47A0">
            <w:pPr>
              <w:rPr>
                <w:lang w:val="en-US"/>
              </w:rPr>
            </w:pPr>
            <w:r w:rsidRPr="006B47A0">
              <w:rPr>
                <w:lang w:val="en-US"/>
              </w:rPr>
              <w:t xml:space="preserve">            status: 'Back Log',</w:t>
            </w:r>
          </w:p>
          <w:p w:rsidR="006B47A0" w:rsidRPr="006B47A0" w:rsidRDefault="006B47A0" w:rsidP="006B47A0">
            <w:pPr>
              <w:rPr>
                <w:lang w:val="en-US"/>
              </w:rPr>
            </w:pPr>
            <w:r w:rsidRPr="006B47A0">
              <w:rPr>
                <w:lang w:val="en-US"/>
              </w:rPr>
              <w:t xml:space="preserve">            type: 'Feature',</w:t>
            </w:r>
          </w:p>
          <w:p w:rsidR="006B47A0" w:rsidRPr="006B47A0" w:rsidRDefault="006B47A0" w:rsidP="006B47A0">
            <w:pPr>
              <w:rPr>
                <w:lang w:val="en-US"/>
              </w:rPr>
            </w:pPr>
            <w:r w:rsidRPr="006B47A0">
              <w:rPr>
                <w:lang w:val="en-US"/>
              </w:rPr>
              <w:t xml:space="preserve">            reporter: 'Lukas </w:t>
            </w:r>
            <w:proofErr w:type="spellStart"/>
            <w:r w:rsidRPr="006B47A0">
              <w:rPr>
                <w:lang w:val="en-US"/>
              </w:rPr>
              <w:t>Ruebbelke</w:t>
            </w:r>
            <w:proofErr w:type="spellEnd"/>
            <w:r w:rsidRPr="006B47A0">
              <w:rPr>
                <w:lang w:val="en-US"/>
              </w:rPr>
              <w:t>',</w:t>
            </w:r>
          </w:p>
          <w:p w:rsidR="006B47A0" w:rsidRPr="006B47A0" w:rsidRDefault="006B47A0" w:rsidP="006B47A0">
            <w:pPr>
              <w:rPr>
                <w:lang w:val="en-US"/>
              </w:rPr>
            </w:pPr>
            <w:r w:rsidRPr="006B47A0">
              <w:rPr>
                <w:lang w:val="en-US"/>
              </w:rPr>
              <w:t xml:space="preserve">            assignee: 'Brian Ford'</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title: 'Another story',</w:t>
            </w:r>
          </w:p>
          <w:p w:rsidR="006B47A0" w:rsidRPr="006B47A0" w:rsidRDefault="006B47A0" w:rsidP="006B47A0">
            <w:pPr>
              <w:rPr>
                <w:lang w:val="en-US"/>
              </w:rPr>
            </w:pPr>
            <w:r w:rsidRPr="006B47A0">
              <w:rPr>
                <w:lang w:val="en-US"/>
              </w:rPr>
              <w:t xml:space="preserve">            description: 'Just one more.',</w:t>
            </w:r>
          </w:p>
          <w:p w:rsidR="006B47A0" w:rsidRPr="006B47A0" w:rsidRDefault="006B47A0" w:rsidP="006B47A0">
            <w:pPr>
              <w:rPr>
                <w:lang w:val="en-US"/>
              </w:rPr>
            </w:pPr>
            <w:r w:rsidRPr="006B47A0">
              <w:rPr>
                <w:lang w:val="en-US"/>
              </w:rPr>
              <w:t xml:space="preserve">            criteria: 'Criteria pending.',</w:t>
            </w:r>
          </w:p>
          <w:p w:rsidR="006B47A0" w:rsidRPr="006B47A0" w:rsidRDefault="006B47A0" w:rsidP="006B47A0">
            <w:pPr>
              <w:rPr>
                <w:lang w:val="en-US"/>
              </w:rPr>
            </w:pPr>
            <w:r w:rsidRPr="006B47A0">
              <w:rPr>
                <w:lang w:val="en-US"/>
              </w:rPr>
              <w:t xml:space="preserve">            status: 'Code Review',</w:t>
            </w:r>
          </w:p>
          <w:p w:rsidR="006B47A0" w:rsidRPr="006B47A0" w:rsidRDefault="006B47A0" w:rsidP="006B47A0">
            <w:pPr>
              <w:rPr>
                <w:lang w:val="en-US"/>
              </w:rPr>
            </w:pPr>
            <w:r w:rsidRPr="006B47A0">
              <w:rPr>
                <w:lang w:val="en-US"/>
              </w:rPr>
              <w:t xml:space="preserve">            type: 'Enhancement',</w:t>
            </w:r>
          </w:p>
          <w:p w:rsidR="006B47A0" w:rsidRPr="006B47A0" w:rsidRDefault="006B47A0" w:rsidP="006B47A0">
            <w:pPr>
              <w:rPr>
                <w:lang w:val="en-US"/>
              </w:rPr>
            </w:pPr>
            <w:r w:rsidRPr="006B47A0">
              <w:rPr>
                <w:lang w:val="en-US"/>
              </w:rPr>
              <w:t xml:space="preserve">            reporter: 'Lukas </w:t>
            </w:r>
            <w:proofErr w:type="spellStart"/>
            <w:r w:rsidRPr="006B47A0">
              <w:rPr>
                <w:lang w:val="en-US"/>
              </w:rPr>
              <w:t>Ruebbelke</w:t>
            </w:r>
            <w:proofErr w:type="spellEnd"/>
            <w:r w:rsidRPr="006B47A0">
              <w:rPr>
                <w:lang w:val="en-US"/>
              </w:rPr>
              <w:t>',</w:t>
            </w:r>
          </w:p>
          <w:p w:rsidR="006B47A0" w:rsidRPr="006B47A0" w:rsidRDefault="006B47A0" w:rsidP="006B47A0">
            <w:pPr>
              <w:rPr>
                <w:lang w:val="en-US"/>
              </w:rPr>
            </w:pPr>
            <w:r w:rsidRPr="006B47A0">
              <w:rPr>
                <w:lang w:val="en-US"/>
              </w:rPr>
              <w:t xml:space="preserve">            assignee: 'Brian Ford'</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Default="006B47A0" w:rsidP="006B47A0">
            <w:pPr>
              <w:rPr>
                <w:lang w:val="en-US"/>
              </w:rPr>
            </w:pPr>
            <w:r w:rsidRPr="006B47A0">
              <w:rPr>
                <w:lang w:val="en-US"/>
              </w:rPr>
              <w:t>});</w:t>
            </w:r>
          </w:p>
        </w:tc>
      </w:tr>
      <w:tr w:rsidR="006B47A0" w:rsidTr="00D02922">
        <w:tc>
          <w:tcPr>
            <w:tcW w:w="9166" w:type="dxa"/>
          </w:tcPr>
          <w:p w:rsidR="006B47A0" w:rsidRPr="006B47A0" w:rsidRDefault="006B47A0" w:rsidP="006B47A0">
            <w:pPr>
              <w:rPr>
                <w:lang w:val="en-US"/>
              </w:rPr>
            </w:pPr>
            <w:r w:rsidRPr="006B47A0">
              <w:rPr>
                <w:lang w:val="en-US"/>
              </w:rPr>
              <w:t>&lt;!-- index.html --&gt;</w:t>
            </w:r>
          </w:p>
          <w:p w:rsidR="006B47A0" w:rsidRPr="006B47A0" w:rsidRDefault="006B47A0" w:rsidP="006B47A0">
            <w:pPr>
              <w:rPr>
                <w:lang w:val="en-US"/>
              </w:rPr>
            </w:pPr>
            <w:r w:rsidRPr="006B47A0">
              <w:rPr>
                <w:lang w:val="en-US"/>
              </w:rPr>
              <w:t>&lt;div ng-controller="</w:t>
            </w:r>
            <w:proofErr w:type="spellStart"/>
            <w:r w:rsidRPr="006B47A0">
              <w:rPr>
                <w:lang w:val="en-US"/>
              </w:rPr>
              <w:t>MainCtrl</w:t>
            </w:r>
            <w:proofErr w:type="spellEnd"/>
            <w:r w:rsidRPr="006B47A0">
              <w:rPr>
                <w:lang w:val="en-US"/>
              </w:rPr>
              <w:t xml:space="preserve"> as main"&gt;</w:t>
            </w:r>
          </w:p>
          <w:p w:rsidR="006B47A0" w:rsidRPr="006B47A0" w:rsidRDefault="006B47A0" w:rsidP="006B47A0">
            <w:pPr>
              <w:rPr>
                <w:lang w:val="en-US"/>
              </w:rPr>
            </w:pPr>
            <w:r w:rsidRPr="006B47A0">
              <w:rPr>
                <w:lang w:val="en-US"/>
              </w:rPr>
              <w:t xml:space="preserve">    &lt;div class="col-md-4"&gt;</w:t>
            </w:r>
          </w:p>
          <w:p w:rsidR="006B47A0" w:rsidRPr="006B47A0" w:rsidRDefault="006B47A0" w:rsidP="006B47A0">
            <w:pPr>
              <w:rPr>
                <w:lang w:val="en-US"/>
              </w:rPr>
            </w:pPr>
            <w:r w:rsidRPr="006B47A0">
              <w:rPr>
                <w:lang w:val="en-US"/>
              </w:rPr>
              <w:t xml:space="preserve">        &lt;h2&gt;Stories&lt;/h2&gt;</w:t>
            </w:r>
          </w:p>
          <w:p w:rsidR="006B47A0" w:rsidRPr="006B47A0" w:rsidRDefault="006B47A0" w:rsidP="006B47A0">
            <w:pPr>
              <w:rPr>
                <w:lang w:val="en-US"/>
              </w:rPr>
            </w:pPr>
            <w:r w:rsidRPr="006B47A0">
              <w:rPr>
                <w:lang w:val="en-US"/>
              </w:rPr>
              <w:t xml:space="preserve">        &lt;div class="callout"</w:t>
            </w:r>
          </w:p>
          <w:p w:rsidR="006B47A0" w:rsidRPr="006B47A0" w:rsidRDefault="006B47A0" w:rsidP="006B47A0">
            <w:pPr>
              <w:rPr>
                <w:lang w:val="en-US"/>
              </w:rPr>
            </w:pPr>
            <w:r w:rsidRPr="006B47A0">
              <w:rPr>
                <w:lang w:val="en-US"/>
              </w:rPr>
              <w:t xml:space="preserve">             ng-repeat="story in </w:t>
            </w:r>
            <w:proofErr w:type="spellStart"/>
            <w:r w:rsidRPr="006B47A0">
              <w:rPr>
                <w:lang w:val="en-US"/>
              </w:rPr>
              <w:t>main.stories</w:t>
            </w:r>
            <w:proofErr w:type="spellEnd"/>
            <w:r w:rsidRPr="006B47A0">
              <w:rPr>
                <w:lang w:val="en-US"/>
              </w:rPr>
              <w:t>"</w:t>
            </w:r>
          </w:p>
          <w:p w:rsidR="006B47A0" w:rsidRPr="006B47A0" w:rsidRDefault="006B47A0" w:rsidP="006B47A0">
            <w:pPr>
              <w:rPr>
                <w:lang w:val="en-US"/>
              </w:rPr>
            </w:pPr>
            <w:r w:rsidRPr="006B47A0">
              <w:rPr>
                <w:lang w:val="en-US"/>
              </w:rPr>
              <w:t xml:space="preserve">             ng-click="</w:t>
            </w:r>
            <w:proofErr w:type="spellStart"/>
            <w:r w:rsidRPr="006B47A0">
              <w:rPr>
                <w:lang w:val="en-US"/>
              </w:rPr>
              <w:t>main.setCurrentStory</w:t>
            </w:r>
            <w:proofErr w:type="spellEnd"/>
            <w:r w:rsidRPr="006B47A0">
              <w:rPr>
                <w:lang w:val="en-US"/>
              </w:rPr>
              <w:t>(story)"&gt;</w:t>
            </w:r>
          </w:p>
          <w:p w:rsidR="006B47A0" w:rsidRPr="006B47A0" w:rsidRDefault="006B47A0" w:rsidP="006B47A0">
            <w:pPr>
              <w:rPr>
                <w:lang w:val="en-US"/>
              </w:rPr>
            </w:pPr>
            <w:r w:rsidRPr="006B47A0">
              <w:rPr>
                <w:lang w:val="en-US"/>
              </w:rPr>
              <w:t xml:space="preserve">            &lt;h4&gt;{{</w:t>
            </w:r>
            <w:proofErr w:type="spellStart"/>
            <w:r w:rsidRPr="006B47A0">
              <w:rPr>
                <w:lang w:val="en-US"/>
              </w:rPr>
              <w:t>story.title</w:t>
            </w:r>
            <w:proofErr w:type="spellEnd"/>
            <w:r w:rsidRPr="006B47A0">
              <w:rPr>
                <w:lang w:val="en-US"/>
              </w:rPr>
              <w:t>}}&lt;/h4&gt;</w:t>
            </w:r>
          </w:p>
          <w:p w:rsidR="006B47A0" w:rsidRPr="006B47A0" w:rsidRDefault="006B47A0" w:rsidP="006B47A0">
            <w:pPr>
              <w:rPr>
                <w:lang w:val="en-US"/>
              </w:rPr>
            </w:pPr>
            <w:r w:rsidRPr="006B47A0">
              <w:rPr>
                <w:lang w:val="en-US"/>
              </w:rPr>
              <w:t xml:space="preserve">            &lt;p&gt;{{</w:t>
            </w:r>
            <w:proofErr w:type="spellStart"/>
            <w:r w:rsidRPr="006B47A0">
              <w:rPr>
                <w:lang w:val="en-US"/>
              </w:rPr>
              <w:t>story.description</w:t>
            </w:r>
            <w:proofErr w:type="spellEnd"/>
            <w:r w:rsidRPr="006B47A0">
              <w:rPr>
                <w:lang w:val="en-US"/>
              </w:rPr>
              <w:t>}}&lt;/p&gt;</w:t>
            </w:r>
          </w:p>
          <w:p w:rsidR="006B47A0" w:rsidRPr="006B47A0" w:rsidRDefault="006B47A0" w:rsidP="006B47A0">
            <w:pPr>
              <w:rPr>
                <w:lang w:val="en-US"/>
              </w:rPr>
            </w:pPr>
            <w:r w:rsidRPr="006B47A0">
              <w:rPr>
                <w:lang w:val="en-US"/>
              </w:rPr>
              <w:t xml:space="preserve">        &lt;/div&gt;</w:t>
            </w:r>
          </w:p>
          <w:p w:rsidR="006B47A0" w:rsidRPr="006B47A0" w:rsidRDefault="006B47A0" w:rsidP="006B47A0">
            <w:pPr>
              <w:rPr>
                <w:lang w:val="en-US"/>
              </w:rPr>
            </w:pPr>
            <w:r w:rsidRPr="006B47A0">
              <w:rPr>
                <w:lang w:val="en-US"/>
              </w:rPr>
              <w:lastRenderedPageBreak/>
              <w:t xml:space="preserve">    &lt;/div&gt;</w:t>
            </w:r>
          </w:p>
          <w:p w:rsidR="006B47A0" w:rsidRDefault="006B47A0" w:rsidP="006B47A0">
            <w:pPr>
              <w:rPr>
                <w:lang w:val="en-US"/>
              </w:rPr>
            </w:pPr>
            <w:r w:rsidRPr="006B47A0">
              <w:rPr>
                <w:lang w:val="en-US"/>
              </w:rPr>
              <w:t>&lt;/div&gt;</w:t>
            </w:r>
          </w:p>
        </w:tc>
      </w:tr>
      <w:tr w:rsidR="006B47A0" w:rsidTr="00D02922">
        <w:tc>
          <w:tcPr>
            <w:tcW w:w="9166" w:type="dxa"/>
          </w:tcPr>
          <w:p w:rsidR="006B47A0" w:rsidRPr="006B47A0" w:rsidRDefault="006B47A0" w:rsidP="006B47A0">
            <w:pPr>
              <w:rPr>
                <w:lang w:val="en-US"/>
              </w:rPr>
            </w:pPr>
            <w:r w:rsidRPr="006B47A0">
              <w:rPr>
                <w:lang w:val="en-US"/>
              </w:rPr>
              <w:lastRenderedPageBreak/>
              <w:t>// app.js</w:t>
            </w:r>
          </w:p>
          <w:p w:rsidR="006B47A0" w:rsidRPr="006B47A0" w:rsidRDefault="006B47A0" w:rsidP="006B47A0">
            <w:pPr>
              <w:rPr>
                <w:lang w:val="en-US"/>
              </w:rPr>
            </w:pPr>
            <w:proofErr w:type="spellStart"/>
            <w:r w:rsidRPr="006B47A0">
              <w:rPr>
                <w:lang w:val="en-US"/>
              </w:rPr>
              <w:t>myModule.controller</w:t>
            </w:r>
            <w:proofErr w:type="spellEnd"/>
            <w:r w:rsidRPr="006B47A0">
              <w:rPr>
                <w:lang w:val="en-US"/>
              </w:rPr>
              <w:t>('</w:t>
            </w:r>
            <w:proofErr w:type="spellStart"/>
            <w:r w:rsidRPr="006B47A0">
              <w:rPr>
                <w:lang w:val="en-US"/>
              </w:rPr>
              <w:t>MainCtrl</w:t>
            </w:r>
            <w:proofErr w:type="spellEnd"/>
            <w:r w:rsidRPr="006B47A0">
              <w:rPr>
                <w:lang w:val="en-US"/>
              </w:rPr>
              <w:t>', function()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main = this;</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roofErr w:type="spellStart"/>
            <w:r w:rsidRPr="006B47A0">
              <w:rPr>
                <w:lang w:val="en-US"/>
              </w:rPr>
              <w:t>main.createStory</w:t>
            </w:r>
            <w:proofErr w:type="spellEnd"/>
            <w:r w:rsidRPr="006B47A0">
              <w:rPr>
                <w:lang w:val="en-US"/>
              </w:rPr>
              <w:t xml:space="preserve"> = function() {</w:t>
            </w:r>
          </w:p>
          <w:p w:rsidR="006B47A0" w:rsidRPr="006B47A0" w:rsidRDefault="006B47A0" w:rsidP="006B47A0">
            <w:pPr>
              <w:rPr>
                <w:lang w:val="en-US"/>
              </w:rPr>
            </w:pPr>
            <w:r w:rsidRPr="006B47A0">
              <w:rPr>
                <w:lang w:val="en-US"/>
              </w:rPr>
              <w:t xml:space="preserve">        </w:t>
            </w:r>
            <w:proofErr w:type="spellStart"/>
            <w:r w:rsidRPr="006B47A0">
              <w:rPr>
                <w:lang w:val="en-US"/>
              </w:rPr>
              <w:t>main.stories.push</w:t>
            </w:r>
            <w:proofErr w:type="spellEnd"/>
            <w:r w:rsidRPr="006B47A0">
              <w:rPr>
                <w:lang w:val="en-US"/>
              </w:rPr>
              <w:t>({</w:t>
            </w:r>
          </w:p>
          <w:p w:rsidR="006B47A0" w:rsidRPr="006B47A0" w:rsidRDefault="006B47A0" w:rsidP="006B47A0">
            <w:pPr>
              <w:rPr>
                <w:lang w:val="en-US"/>
              </w:rPr>
            </w:pPr>
            <w:r w:rsidRPr="006B47A0">
              <w:rPr>
                <w:lang w:val="en-US"/>
              </w:rPr>
              <w:t xml:space="preserve">            </w:t>
            </w:r>
            <w:proofErr w:type="spellStart"/>
            <w:r w:rsidRPr="006B47A0">
              <w:rPr>
                <w:lang w:val="en-US"/>
              </w:rPr>
              <w:t>title:'New</w:t>
            </w:r>
            <w:proofErr w:type="spellEnd"/>
            <w:r w:rsidRPr="006B47A0">
              <w:rPr>
                <w:lang w:val="en-US"/>
              </w:rPr>
              <w:t xml:space="preserve"> Story',</w:t>
            </w:r>
          </w:p>
          <w:p w:rsidR="006B47A0" w:rsidRPr="006B47A0" w:rsidRDefault="006B47A0" w:rsidP="006B47A0">
            <w:pPr>
              <w:rPr>
                <w:lang w:val="en-US"/>
              </w:rPr>
            </w:pPr>
            <w:r w:rsidRPr="006B47A0">
              <w:rPr>
                <w:lang w:val="en-US"/>
              </w:rPr>
              <w:t xml:space="preserve">            </w:t>
            </w:r>
            <w:proofErr w:type="spellStart"/>
            <w:r w:rsidRPr="006B47A0">
              <w:rPr>
                <w:lang w:val="en-US"/>
              </w:rPr>
              <w:t>description:'Description</w:t>
            </w:r>
            <w:proofErr w:type="spellEnd"/>
            <w:r w:rsidRPr="006B47A0">
              <w:rPr>
                <w:lang w:val="en-US"/>
              </w:rPr>
              <w:t xml:space="preserve"> pending.',</w:t>
            </w:r>
          </w:p>
          <w:p w:rsidR="006B47A0" w:rsidRPr="006B47A0" w:rsidRDefault="006B47A0" w:rsidP="006B47A0">
            <w:pPr>
              <w:rPr>
                <w:lang w:val="en-US"/>
              </w:rPr>
            </w:pPr>
            <w:r w:rsidRPr="006B47A0">
              <w:rPr>
                <w:lang w:val="en-US"/>
              </w:rPr>
              <w:t xml:space="preserve">            </w:t>
            </w:r>
            <w:proofErr w:type="spellStart"/>
            <w:r w:rsidRPr="006B47A0">
              <w:rPr>
                <w:lang w:val="en-US"/>
              </w:rPr>
              <w:t>criteria:'Criteria</w:t>
            </w:r>
            <w:proofErr w:type="spellEnd"/>
            <w:r w:rsidRPr="006B47A0">
              <w:rPr>
                <w:lang w:val="en-US"/>
              </w:rPr>
              <w:t xml:space="preserve"> pending.',</w:t>
            </w:r>
          </w:p>
          <w:p w:rsidR="006B47A0" w:rsidRPr="006B47A0" w:rsidRDefault="006B47A0" w:rsidP="006B47A0">
            <w:pPr>
              <w:rPr>
                <w:lang w:val="en-US"/>
              </w:rPr>
            </w:pPr>
            <w:r w:rsidRPr="006B47A0">
              <w:rPr>
                <w:lang w:val="en-US"/>
              </w:rPr>
              <w:t xml:space="preserve">            </w:t>
            </w:r>
            <w:proofErr w:type="spellStart"/>
            <w:r w:rsidRPr="006B47A0">
              <w:rPr>
                <w:lang w:val="en-US"/>
              </w:rPr>
              <w:t>status:'Back</w:t>
            </w:r>
            <w:proofErr w:type="spellEnd"/>
            <w:r w:rsidRPr="006B47A0">
              <w:rPr>
                <w:lang w:val="en-US"/>
              </w:rPr>
              <w:t xml:space="preserve"> Log',</w:t>
            </w:r>
          </w:p>
          <w:p w:rsidR="006B47A0" w:rsidRPr="006B47A0" w:rsidRDefault="006B47A0" w:rsidP="006B47A0">
            <w:pPr>
              <w:rPr>
                <w:lang w:val="en-US"/>
              </w:rPr>
            </w:pPr>
            <w:r w:rsidRPr="006B47A0">
              <w:rPr>
                <w:lang w:val="en-US"/>
              </w:rPr>
              <w:t xml:space="preserve">            </w:t>
            </w:r>
            <w:proofErr w:type="spellStart"/>
            <w:r w:rsidRPr="006B47A0">
              <w:rPr>
                <w:lang w:val="en-US"/>
              </w:rPr>
              <w:t>type:'Feature</w:t>
            </w:r>
            <w:proofErr w:type="spellEnd"/>
            <w:r w:rsidRPr="006B47A0">
              <w:rPr>
                <w:lang w:val="en-US"/>
              </w:rPr>
              <w:t>',</w:t>
            </w:r>
          </w:p>
          <w:p w:rsidR="006B47A0" w:rsidRPr="006B47A0" w:rsidRDefault="006B47A0" w:rsidP="006B47A0">
            <w:pPr>
              <w:rPr>
                <w:lang w:val="en-US"/>
              </w:rPr>
            </w:pPr>
            <w:r w:rsidRPr="006B47A0">
              <w:rPr>
                <w:lang w:val="en-US"/>
              </w:rPr>
              <w:t xml:space="preserve">            </w:t>
            </w:r>
            <w:proofErr w:type="spellStart"/>
            <w:r w:rsidRPr="006B47A0">
              <w:rPr>
                <w:lang w:val="en-US"/>
              </w:rPr>
              <w:t>reporter:'Pending</w:t>
            </w:r>
            <w:proofErr w:type="spellEnd"/>
            <w:r w:rsidRPr="006B47A0">
              <w:rPr>
                <w:lang w:val="en-US"/>
              </w:rPr>
              <w:t>',</w:t>
            </w:r>
          </w:p>
          <w:p w:rsidR="006B47A0" w:rsidRPr="006B47A0" w:rsidRDefault="006B47A0" w:rsidP="006B47A0">
            <w:pPr>
              <w:rPr>
                <w:lang w:val="en-US"/>
              </w:rPr>
            </w:pPr>
            <w:r w:rsidRPr="006B47A0">
              <w:rPr>
                <w:lang w:val="en-US"/>
              </w:rPr>
              <w:t xml:space="preserve">            </w:t>
            </w:r>
            <w:proofErr w:type="spellStart"/>
            <w:r w:rsidRPr="006B47A0">
              <w:rPr>
                <w:lang w:val="en-US"/>
              </w:rPr>
              <w:t>assignee:'Pending</w:t>
            </w:r>
            <w:proofErr w:type="spellEnd"/>
            <w:r w:rsidRPr="006B47A0">
              <w:rPr>
                <w:lang w:val="en-US"/>
              </w:rPr>
              <w:t>'</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Default="006B47A0" w:rsidP="006B47A0">
            <w:pPr>
              <w:rPr>
                <w:lang w:val="en-US"/>
              </w:rPr>
            </w:pPr>
            <w:r w:rsidRPr="006B47A0">
              <w:rPr>
                <w:lang w:val="en-US"/>
              </w:rPr>
              <w:t>});</w:t>
            </w:r>
          </w:p>
        </w:tc>
      </w:tr>
      <w:tr w:rsidR="006B47A0" w:rsidTr="00D02922">
        <w:tc>
          <w:tcPr>
            <w:tcW w:w="9166" w:type="dxa"/>
          </w:tcPr>
          <w:p w:rsidR="006B47A0" w:rsidRDefault="006B47A0" w:rsidP="006B47A0">
            <w:pPr>
              <w:rPr>
                <w:lang w:val="en-US"/>
              </w:rPr>
            </w:pPr>
          </w:p>
          <w:p w:rsidR="006B47A0" w:rsidRPr="006B47A0" w:rsidRDefault="006B47A0" w:rsidP="006B47A0">
            <w:pPr>
              <w:rPr>
                <w:lang w:val="en-US"/>
              </w:rPr>
            </w:pPr>
            <w:r>
              <w:rPr>
                <w:noProof/>
                <w:lang w:eastAsia="it-IT"/>
              </w:rPr>
              <w:drawing>
                <wp:inline distT="0" distB="0" distL="0" distR="0" wp14:anchorId="7FD7ACF5" wp14:editId="1013299E">
                  <wp:extent cx="561975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9750" cy="3162300"/>
                          </a:xfrm>
                          <a:prstGeom prst="rect">
                            <a:avLst/>
                          </a:prstGeom>
                        </pic:spPr>
                      </pic:pic>
                    </a:graphicData>
                  </a:graphic>
                </wp:inline>
              </w:drawing>
            </w:r>
          </w:p>
        </w:tc>
      </w:tr>
      <w:tr w:rsidR="004707E1" w:rsidTr="00D02922">
        <w:tc>
          <w:tcPr>
            <w:tcW w:w="9166" w:type="dxa"/>
          </w:tcPr>
          <w:p w:rsidR="004707E1" w:rsidRDefault="00611C0A" w:rsidP="006B47A0">
            <w:pPr>
              <w:rPr>
                <w:lang w:val="en-US"/>
              </w:rPr>
            </w:pPr>
            <w:r w:rsidRPr="00611C0A">
              <w:rPr>
                <w:lang w:val="en-US"/>
              </w:rPr>
              <w:t>Services</w:t>
            </w:r>
          </w:p>
        </w:tc>
      </w:tr>
    </w:tbl>
    <w:p w:rsidR="006B47A0" w:rsidRDefault="006B47A0" w:rsidP="006B47A0">
      <w:pPr>
        <w:rPr>
          <w:lang w:val="en-US"/>
        </w:rPr>
      </w:pPr>
    </w:p>
    <w:p w:rsidR="006B47A0" w:rsidRDefault="006B47A0" w:rsidP="006B47A0">
      <w:pPr>
        <w:rPr>
          <w:lang w:val="en-US"/>
        </w:rPr>
      </w:pPr>
    </w:p>
    <w:p w:rsidR="00611C0A" w:rsidRDefault="00611C0A" w:rsidP="006B47A0">
      <w:pPr>
        <w:rPr>
          <w:lang w:val="en-US"/>
        </w:rPr>
      </w:pPr>
    </w:p>
    <w:p w:rsidR="006B47A0" w:rsidRDefault="006B47A0" w:rsidP="006B47A0">
      <w:pPr>
        <w:rPr>
          <w:lang w:val="en-US"/>
        </w:rPr>
      </w:pPr>
    </w:p>
    <w:p w:rsidR="004707E1" w:rsidRDefault="004707E1" w:rsidP="006B47A0">
      <w:pPr>
        <w:rPr>
          <w:lang w:val="en-US"/>
        </w:rPr>
      </w:pPr>
    </w:p>
    <w:p w:rsidR="004707E1" w:rsidRDefault="004707E1" w:rsidP="006B47A0">
      <w:pPr>
        <w:rPr>
          <w:lang w:val="en-US"/>
        </w:rPr>
      </w:pPr>
    </w:p>
    <w:p w:rsidR="004707E1" w:rsidRDefault="004707E1" w:rsidP="006B47A0">
      <w:pPr>
        <w:rPr>
          <w:lang w:val="en-US"/>
        </w:rPr>
      </w:pPr>
    </w:p>
    <w:tbl>
      <w:tblPr>
        <w:tblStyle w:val="TableGrid"/>
        <w:tblW w:w="0" w:type="auto"/>
        <w:tblLook w:val="04A0" w:firstRow="1" w:lastRow="0" w:firstColumn="1" w:lastColumn="0" w:noHBand="0" w:noVBand="1"/>
      </w:tblPr>
      <w:tblGrid>
        <w:gridCol w:w="9166"/>
      </w:tblGrid>
      <w:tr w:rsidR="006B47A0" w:rsidTr="006B47A0">
        <w:tc>
          <w:tcPr>
            <w:tcW w:w="9166" w:type="dxa"/>
          </w:tcPr>
          <w:p w:rsidR="006B47A0" w:rsidRPr="006B47A0" w:rsidRDefault="006B47A0" w:rsidP="006B47A0">
            <w:pPr>
              <w:rPr>
                <w:lang w:val="en-US"/>
              </w:rPr>
            </w:pPr>
            <w:r w:rsidRPr="006B47A0">
              <w:rPr>
                <w:lang w:val="en-US"/>
              </w:rPr>
              <w:t>// app.js</w:t>
            </w:r>
          </w:p>
          <w:p w:rsidR="006B47A0" w:rsidRPr="006B47A0" w:rsidRDefault="006B47A0" w:rsidP="006B47A0">
            <w:pPr>
              <w:rPr>
                <w:lang w:val="en-US"/>
              </w:rPr>
            </w:pPr>
            <w:proofErr w:type="spellStart"/>
            <w:r w:rsidRPr="006B47A0">
              <w:rPr>
                <w:lang w:val="en-US"/>
              </w:rPr>
              <w:t>myModule.service</w:t>
            </w:r>
            <w:proofErr w:type="spellEnd"/>
            <w:r w:rsidRPr="006B47A0">
              <w:rPr>
                <w:lang w:val="en-US"/>
              </w:rPr>
              <w:t>('</w:t>
            </w:r>
            <w:proofErr w:type="spellStart"/>
            <w:r w:rsidRPr="006B47A0">
              <w:rPr>
                <w:lang w:val="en-US"/>
              </w:rPr>
              <w:t>AngelloModel</w:t>
            </w:r>
            <w:proofErr w:type="spellEnd"/>
            <w:r w:rsidRPr="006B47A0">
              <w:rPr>
                <w:lang w:val="en-US"/>
              </w:rPr>
              <w:t>', function()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service = this,</w:t>
            </w:r>
          </w:p>
          <w:p w:rsidR="006B47A0" w:rsidRPr="006B47A0" w:rsidRDefault="006B47A0" w:rsidP="006B47A0">
            <w:pPr>
              <w:rPr>
                <w:lang w:val="en-US"/>
              </w:rPr>
            </w:pPr>
            <w:r w:rsidRPr="006B47A0">
              <w:rPr>
                <w:lang w:val="en-US"/>
              </w:rPr>
              <w:t xml:space="preserve">        stories =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title: 'First story',</w:t>
            </w:r>
          </w:p>
          <w:p w:rsidR="006B47A0" w:rsidRPr="006B47A0" w:rsidRDefault="006B47A0" w:rsidP="006B47A0">
            <w:pPr>
              <w:rPr>
                <w:lang w:val="en-US"/>
              </w:rPr>
            </w:pPr>
            <w:r w:rsidRPr="006B47A0">
              <w:rPr>
                <w:lang w:val="en-US"/>
              </w:rPr>
              <w:t xml:space="preserve">                description: 'Our first story.',</w:t>
            </w:r>
          </w:p>
          <w:p w:rsidR="006B47A0" w:rsidRPr="006B47A0" w:rsidRDefault="006B47A0" w:rsidP="006B47A0">
            <w:pPr>
              <w:rPr>
                <w:lang w:val="en-US"/>
              </w:rPr>
            </w:pPr>
            <w:r w:rsidRPr="006B47A0">
              <w:rPr>
                <w:lang w:val="en-US"/>
              </w:rPr>
              <w:t xml:space="preserve">                criteria: 'Criteria pending.',</w:t>
            </w:r>
          </w:p>
          <w:p w:rsidR="006B47A0" w:rsidRPr="006B47A0" w:rsidRDefault="006B47A0" w:rsidP="006B47A0">
            <w:pPr>
              <w:rPr>
                <w:lang w:val="en-US"/>
              </w:rPr>
            </w:pPr>
            <w:r w:rsidRPr="006B47A0">
              <w:rPr>
                <w:lang w:val="en-US"/>
              </w:rPr>
              <w:t xml:space="preserve">                status: 'To Do',</w:t>
            </w:r>
          </w:p>
          <w:p w:rsidR="006B47A0" w:rsidRPr="006B47A0" w:rsidRDefault="006B47A0" w:rsidP="006B47A0">
            <w:pPr>
              <w:rPr>
                <w:lang w:val="en-US"/>
              </w:rPr>
            </w:pPr>
            <w:r w:rsidRPr="006B47A0">
              <w:rPr>
                <w:lang w:val="en-US"/>
              </w:rPr>
              <w:t xml:space="preserve">                type: 'Feature',</w:t>
            </w:r>
          </w:p>
          <w:p w:rsidR="006B47A0" w:rsidRPr="006B47A0" w:rsidRDefault="006B47A0" w:rsidP="006B47A0">
            <w:pPr>
              <w:rPr>
                <w:lang w:val="en-US"/>
              </w:rPr>
            </w:pPr>
            <w:r w:rsidRPr="006B47A0">
              <w:rPr>
                <w:lang w:val="en-US"/>
              </w:rPr>
              <w:t xml:space="preserve">                reporter: 'Lukas </w:t>
            </w:r>
            <w:proofErr w:type="spellStart"/>
            <w:r w:rsidRPr="006B47A0">
              <w:rPr>
                <w:lang w:val="en-US"/>
              </w:rPr>
              <w:t>Ruebbelke</w:t>
            </w:r>
            <w:proofErr w:type="spellEnd"/>
            <w:r w:rsidRPr="006B47A0">
              <w:rPr>
                <w:lang w:val="en-US"/>
              </w:rPr>
              <w:t>',</w:t>
            </w:r>
          </w:p>
          <w:p w:rsidR="006B47A0" w:rsidRPr="006B47A0" w:rsidRDefault="006B47A0" w:rsidP="006B47A0">
            <w:pPr>
              <w:rPr>
                <w:lang w:val="en-US"/>
              </w:rPr>
            </w:pPr>
            <w:r w:rsidRPr="006B47A0">
              <w:rPr>
                <w:lang w:val="en-US"/>
              </w:rPr>
              <w:t xml:space="preserve">                assignee: 'Brian Ford'</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w:t>
            </w:r>
            <w:proofErr w:type="spellStart"/>
            <w:r w:rsidRPr="006B47A0">
              <w:rPr>
                <w:lang w:val="en-US"/>
              </w:rPr>
              <w:t>service.getStories</w:t>
            </w:r>
            <w:proofErr w:type="spellEnd"/>
            <w:r w:rsidRPr="006B47A0">
              <w:rPr>
                <w:lang w:val="en-US"/>
              </w:rPr>
              <w:t xml:space="preserve"> = function() {</w:t>
            </w:r>
          </w:p>
          <w:p w:rsidR="006B47A0" w:rsidRPr="006B47A0" w:rsidRDefault="006B47A0" w:rsidP="006B47A0">
            <w:pPr>
              <w:rPr>
                <w:lang w:val="en-US"/>
              </w:rPr>
            </w:pPr>
            <w:r w:rsidRPr="006B47A0">
              <w:rPr>
                <w:lang w:val="en-US"/>
              </w:rPr>
              <w:t xml:space="preserve">        return stories;</w:t>
            </w:r>
          </w:p>
          <w:p w:rsidR="006B47A0" w:rsidRPr="006B47A0" w:rsidRDefault="006B47A0" w:rsidP="006B47A0">
            <w:pPr>
              <w:rPr>
                <w:lang w:val="en-US"/>
              </w:rPr>
            </w:pPr>
            <w:r w:rsidRPr="006B47A0">
              <w:rPr>
                <w:lang w:val="en-US"/>
              </w:rPr>
              <w:t xml:space="preserve">    };</w:t>
            </w:r>
          </w:p>
          <w:p w:rsidR="006B47A0" w:rsidRDefault="006B47A0" w:rsidP="006B47A0">
            <w:pPr>
              <w:rPr>
                <w:lang w:val="en-US"/>
              </w:rPr>
            </w:pPr>
            <w:r w:rsidRPr="006B47A0">
              <w:rPr>
                <w:lang w:val="en-US"/>
              </w:rPr>
              <w:t>});</w:t>
            </w:r>
          </w:p>
          <w:p w:rsidR="006B47A0" w:rsidRDefault="006B47A0" w:rsidP="006B47A0">
            <w:pPr>
              <w:rPr>
                <w:lang w:val="en-US"/>
              </w:rPr>
            </w:pPr>
          </w:p>
          <w:p w:rsidR="006B47A0" w:rsidRDefault="006B47A0" w:rsidP="006B47A0">
            <w:pPr>
              <w:rPr>
                <w:lang w:val="en-US"/>
              </w:rPr>
            </w:pPr>
          </w:p>
          <w:p w:rsidR="006B47A0" w:rsidRDefault="006B47A0" w:rsidP="006B47A0">
            <w:pPr>
              <w:rPr>
                <w:lang w:val="en-US"/>
              </w:rPr>
            </w:pPr>
          </w:p>
          <w:p w:rsidR="006B47A0" w:rsidRDefault="006B47A0" w:rsidP="006B47A0">
            <w:pPr>
              <w:rPr>
                <w:lang w:val="en-US"/>
              </w:rPr>
            </w:pPr>
          </w:p>
          <w:p w:rsidR="006B47A0" w:rsidRDefault="006B47A0" w:rsidP="006B47A0">
            <w:pPr>
              <w:rPr>
                <w:lang w:val="en-US"/>
              </w:rPr>
            </w:pPr>
          </w:p>
          <w:p w:rsidR="006B47A0" w:rsidRDefault="006B47A0" w:rsidP="006B47A0">
            <w:pPr>
              <w:rPr>
                <w:lang w:val="en-US"/>
              </w:rPr>
            </w:pPr>
          </w:p>
        </w:tc>
      </w:tr>
      <w:tr w:rsidR="006B47A0" w:rsidTr="006B47A0">
        <w:tc>
          <w:tcPr>
            <w:tcW w:w="9166" w:type="dxa"/>
          </w:tcPr>
          <w:p w:rsidR="006B47A0" w:rsidRPr="006B47A0" w:rsidRDefault="006B47A0" w:rsidP="006B47A0">
            <w:pPr>
              <w:rPr>
                <w:lang w:val="en-US"/>
              </w:rPr>
            </w:pPr>
            <w:r w:rsidRPr="006B47A0">
              <w:rPr>
                <w:lang w:val="en-US"/>
              </w:rPr>
              <w:t>// app.js</w:t>
            </w:r>
          </w:p>
          <w:p w:rsidR="006B47A0" w:rsidRPr="006B47A0" w:rsidRDefault="006B47A0" w:rsidP="006B47A0">
            <w:pPr>
              <w:rPr>
                <w:lang w:val="en-US"/>
              </w:rPr>
            </w:pPr>
            <w:proofErr w:type="spellStart"/>
            <w:r w:rsidRPr="006B47A0">
              <w:rPr>
                <w:lang w:val="en-US"/>
              </w:rPr>
              <w:t>myModule.controller</w:t>
            </w:r>
            <w:proofErr w:type="spellEnd"/>
            <w:r w:rsidRPr="006B47A0">
              <w:rPr>
                <w:lang w:val="en-US"/>
              </w:rPr>
              <w:t>('</w:t>
            </w:r>
            <w:proofErr w:type="spellStart"/>
            <w:r w:rsidRPr="006B47A0">
              <w:rPr>
                <w:lang w:val="en-US"/>
              </w:rPr>
              <w:t>MainCtrl</w:t>
            </w:r>
            <w:proofErr w:type="spellEnd"/>
            <w:r w:rsidRPr="006B47A0">
              <w:rPr>
                <w:lang w:val="en-US"/>
              </w:rPr>
              <w:t>', function(</w:t>
            </w:r>
            <w:proofErr w:type="spellStart"/>
            <w:r w:rsidRPr="006B47A0">
              <w:rPr>
                <w:lang w:val="en-US"/>
              </w:rPr>
              <w:t>AngelloModel</w:t>
            </w:r>
            <w:proofErr w:type="spellEnd"/>
            <w:r w:rsidRPr="006B47A0">
              <w:rPr>
                <w:lang w:val="en-US"/>
              </w:rPr>
              <w:t>)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main = this;</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r w:rsidRPr="006B47A0">
              <w:rPr>
                <w:lang w:val="en-US"/>
              </w:rPr>
              <w:t xml:space="preserve">    </w:t>
            </w:r>
            <w:proofErr w:type="spellStart"/>
            <w:r w:rsidRPr="006B47A0">
              <w:rPr>
                <w:lang w:val="en-US"/>
              </w:rPr>
              <w:t>main.stories</w:t>
            </w:r>
            <w:proofErr w:type="spellEnd"/>
            <w:r w:rsidRPr="006B47A0">
              <w:rPr>
                <w:lang w:val="en-US"/>
              </w:rPr>
              <w:t xml:space="preserve"> = </w:t>
            </w:r>
            <w:proofErr w:type="spellStart"/>
            <w:r w:rsidRPr="006B47A0">
              <w:rPr>
                <w:lang w:val="en-US"/>
              </w:rPr>
              <w:t>AngelloModel.getStories</w:t>
            </w:r>
            <w:proofErr w:type="spellEnd"/>
            <w:r w:rsidRPr="006B47A0">
              <w:rPr>
                <w:lang w:val="en-US"/>
              </w:rPr>
              <w:t>();</w:t>
            </w:r>
          </w:p>
          <w:p w:rsidR="006B47A0" w:rsidRPr="006B47A0" w:rsidRDefault="006B47A0" w:rsidP="006B47A0">
            <w:pPr>
              <w:rPr>
                <w:lang w:val="en-US"/>
              </w:rPr>
            </w:pPr>
            <w:r w:rsidRPr="006B47A0">
              <w:rPr>
                <w:lang w:val="en-US"/>
              </w:rPr>
              <w:t xml:space="preserve">    //...</w:t>
            </w:r>
          </w:p>
          <w:p w:rsidR="006B47A0" w:rsidRDefault="006B47A0" w:rsidP="006B47A0">
            <w:pPr>
              <w:rPr>
                <w:lang w:val="en-US"/>
              </w:rPr>
            </w:pPr>
            <w:r w:rsidRPr="006B47A0">
              <w:rPr>
                <w:lang w:val="en-US"/>
              </w:rPr>
              <w:t>});</w:t>
            </w:r>
          </w:p>
        </w:tc>
      </w:tr>
      <w:tr w:rsidR="006B47A0" w:rsidTr="006B47A0">
        <w:tc>
          <w:tcPr>
            <w:tcW w:w="9166" w:type="dxa"/>
          </w:tcPr>
          <w:p w:rsidR="006B47A0" w:rsidRPr="006B47A0" w:rsidRDefault="006B47A0" w:rsidP="006B47A0">
            <w:pPr>
              <w:rPr>
                <w:lang w:val="en-US"/>
              </w:rPr>
            </w:pPr>
            <w:r w:rsidRPr="006B47A0">
              <w:rPr>
                <w:lang w:val="en-US"/>
              </w:rPr>
              <w:t>// app.js</w:t>
            </w:r>
          </w:p>
          <w:p w:rsidR="006B47A0" w:rsidRPr="006B47A0" w:rsidRDefault="006B47A0" w:rsidP="006B47A0">
            <w:pPr>
              <w:rPr>
                <w:lang w:val="en-US"/>
              </w:rPr>
            </w:pPr>
            <w:proofErr w:type="spellStart"/>
            <w:r w:rsidRPr="006B47A0">
              <w:rPr>
                <w:lang w:val="en-US"/>
              </w:rPr>
              <w:t>myModule.factory</w:t>
            </w:r>
            <w:proofErr w:type="spellEnd"/>
            <w:r w:rsidRPr="006B47A0">
              <w:rPr>
                <w:lang w:val="en-US"/>
              </w:rPr>
              <w:t>('</w:t>
            </w:r>
            <w:proofErr w:type="spellStart"/>
            <w:r w:rsidRPr="006B47A0">
              <w:rPr>
                <w:lang w:val="en-US"/>
              </w:rPr>
              <w:t>AngelloHelper</w:t>
            </w:r>
            <w:proofErr w:type="spellEnd"/>
            <w:r w:rsidRPr="006B47A0">
              <w:rPr>
                <w:lang w:val="en-US"/>
              </w:rPr>
              <w:t>', function()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w:t>
            </w:r>
            <w:proofErr w:type="spellStart"/>
            <w:r w:rsidRPr="006B47A0">
              <w:rPr>
                <w:lang w:val="en-US"/>
              </w:rPr>
              <w:t>buildIndex</w:t>
            </w:r>
            <w:proofErr w:type="spellEnd"/>
            <w:r w:rsidRPr="006B47A0">
              <w:rPr>
                <w:lang w:val="en-US"/>
              </w:rPr>
              <w:t xml:space="preserve"> = function(source, property) {</w:t>
            </w:r>
          </w:p>
          <w:p w:rsidR="006B47A0" w:rsidRPr="006B47A0" w:rsidRDefault="006B47A0" w:rsidP="006B47A0">
            <w:pPr>
              <w:rPr>
                <w:lang w:val="en-US"/>
              </w:rPr>
            </w:pPr>
            <w:r w:rsidRPr="006B47A0">
              <w:rPr>
                <w:lang w:val="en-US"/>
              </w:rPr>
              <w:t xml:space="preserve">        </w:t>
            </w:r>
            <w:proofErr w:type="spellStart"/>
            <w:r w:rsidRPr="006B47A0">
              <w:rPr>
                <w:lang w:val="en-US"/>
              </w:rPr>
              <w:t>var</w:t>
            </w:r>
            <w:proofErr w:type="spellEnd"/>
            <w:r w:rsidRPr="006B47A0">
              <w:rPr>
                <w:lang w:val="en-US"/>
              </w:rPr>
              <w:t xml:space="preserve"> </w:t>
            </w:r>
            <w:proofErr w:type="spellStart"/>
            <w:r w:rsidRPr="006B47A0">
              <w:rPr>
                <w:lang w:val="en-US"/>
              </w:rPr>
              <w:t>tempArray</w:t>
            </w:r>
            <w:proofErr w:type="spellEnd"/>
            <w:r w:rsidRPr="006B47A0">
              <w:rPr>
                <w:lang w:val="en-US"/>
              </w:rPr>
              <w:t xml:space="preserve"> = [];</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for(</w:t>
            </w:r>
            <w:proofErr w:type="spellStart"/>
            <w:r w:rsidRPr="006B47A0">
              <w:rPr>
                <w:lang w:val="en-US"/>
              </w:rPr>
              <w:t>var</w:t>
            </w:r>
            <w:proofErr w:type="spellEnd"/>
            <w:r w:rsidRPr="006B47A0">
              <w:rPr>
                <w:lang w:val="en-US"/>
              </w:rPr>
              <w:t xml:space="preserve"> </w:t>
            </w:r>
            <w:proofErr w:type="spellStart"/>
            <w:r w:rsidRPr="006B47A0">
              <w:rPr>
                <w:lang w:val="en-US"/>
              </w:rPr>
              <w:t>i</w:t>
            </w:r>
            <w:proofErr w:type="spellEnd"/>
            <w:r w:rsidRPr="006B47A0">
              <w:rPr>
                <w:lang w:val="en-US"/>
              </w:rPr>
              <w:t xml:space="preserve"> = 0, </w:t>
            </w:r>
            <w:proofErr w:type="spellStart"/>
            <w:r w:rsidRPr="006B47A0">
              <w:rPr>
                <w:lang w:val="en-US"/>
              </w:rPr>
              <w:t>len</w:t>
            </w:r>
            <w:proofErr w:type="spellEnd"/>
            <w:r w:rsidRPr="006B47A0">
              <w:rPr>
                <w:lang w:val="en-US"/>
              </w:rPr>
              <w:t xml:space="preserve"> = </w:t>
            </w:r>
            <w:proofErr w:type="spellStart"/>
            <w:r w:rsidRPr="006B47A0">
              <w:rPr>
                <w:lang w:val="en-US"/>
              </w:rPr>
              <w:t>source.length</w:t>
            </w:r>
            <w:proofErr w:type="spellEnd"/>
            <w:r w:rsidRPr="006B47A0">
              <w:rPr>
                <w:lang w:val="en-US"/>
              </w:rPr>
              <w:t xml:space="preserve">; </w:t>
            </w:r>
            <w:proofErr w:type="spellStart"/>
            <w:r w:rsidRPr="006B47A0">
              <w:rPr>
                <w:lang w:val="en-US"/>
              </w:rPr>
              <w:t>i</w:t>
            </w:r>
            <w:proofErr w:type="spellEnd"/>
            <w:r w:rsidRPr="006B47A0">
              <w:rPr>
                <w:lang w:val="en-US"/>
              </w:rPr>
              <w:t xml:space="preserve"> &lt; </w:t>
            </w:r>
            <w:proofErr w:type="spellStart"/>
            <w:r w:rsidRPr="006B47A0">
              <w:rPr>
                <w:lang w:val="en-US"/>
              </w:rPr>
              <w:t>len</w:t>
            </w:r>
            <w:proofErr w:type="spellEnd"/>
            <w:r w:rsidRPr="006B47A0">
              <w:rPr>
                <w:lang w:val="en-US"/>
              </w:rPr>
              <w:t>; ++</w:t>
            </w:r>
            <w:proofErr w:type="spellStart"/>
            <w:r w:rsidRPr="006B47A0">
              <w:rPr>
                <w:lang w:val="en-US"/>
              </w:rPr>
              <w:t>i</w:t>
            </w:r>
            <w:proofErr w:type="spellEnd"/>
            <w:r w:rsidRPr="006B47A0">
              <w:rPr>
                <w:lang w:val="en-US"/>
              </w:rPr>
              <w:t>) {</w:t>
            </w:r>
          </w:p>
          <w:p w:rsidR="006B47A0" w:rsidRPr="006B47A0" w:rsidRDefault="006B47A0" w:rsidP="006B47A0">
            <w:pPr>
              <w:rPr>
                <w:lang w:val="en-US"/>
              </w:rPr>
            </w:pPr>
            <w:r w:rsidRPr="006B47A0">
              <w:rPr>
                <w:lang w:val="en-US"/>
              </w:rPr>
              <w:t xml:space="preserve">            </w:t>
            </w:r>
            <w:proofErr w:type="spellStart"/>
            <w:r w:rsidRPr="006B47A0">
              <w:rPr>
                <w:lang w:val="en-US"/>
              </w:rPr>
              <w:t>tempArray</w:t>
            </w:r>
            <w:proofErr w:type="spellEnd"/>
            <w:r w:rsidRPr="006B47A0">
              <w:rPr>
                <w:lang w:val="en-US"/>
              </w:rPr>
              <w:t>[source[</w:t>
            </w:r>
            <w:proofErr w:type="spellStart"/>
            <w:r w:rsidRPr="006B47A0">
              <w:rPr>
                <w:lang w:val="en-US"/>
              </w:rPr>
              <w:t>i</w:t>
            </w:r>
            <w:proofErr w:type="spellEnd"/>
            <w:r w:rsidRPr="006B47A0">
              <w:rPr>
                <w:lang w:val="en-US"/>
              </w:rPr>
              <w:t>][property]] = source[</w:t>
            </w:r>
            <w:proofErr w:type="spellStart"/>
            <w:r w:rsidRPr="006B47A0">
              <w:rPr>
                <w:lang w:val="en-US"/>
              </w:rPr>
              <w:t>i</w:t>
            </w:r>
            <w:proofErr w:type="spellEnd"/>
            <w:r w:rsidRPr="006B47A0">
              <w:rPr>
                <w:lang w:val="en-US"/>
              </w:rPr>
              <w:t>];</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return </w:t>
            </w:r>
            <w:proofErr w:type="spellStart"/>
            <w:r w:rsidRPr="006B47A0">
              <w:rPr>
                <w:lang w:val="en-US"/>
              </w:rPr>
              <w:t>tempArray</w:t>
            </w:r>
            <w:proofErr w:type="spellEnd"/>
            <w:r w:rsidRPr="006B47A0">
              <w:rPr>
                <w:lang w:val="en-US"/>
              </w:rPr>
              <w:t>;</w:t>
            </w:r>
          </w:p>
          <w:p w:rsidR="006B47A0" w:rsidRPr="006B47A0" w:rsidRDefault="006B47A0" w:rsidP="006B47A0">
            <w:pPr>
              <w:rPr>
                <w:lang w:val="en-US"/>
              </w:rPr>
            </w:pPr>
            <w:r w:rsidRPr="006B47A0">
              <w:rPr>
                <w:lang w:val="en-US"/>
              </w:rPr>
              <w:t xml:space="preserve">    };</w:t>
            </w:r>
          </w:p>
          <w:p w:rsidR="006B47A0" w:rsidRPr="006B47A0" w:rsidRDefault="006B47A0" w:rsidP="006B47A0">
            <w:pPr>
              <w:rPr>
                <w:lang w:val="en-US"/>
              </w:rPr>
            </w:pPr>
          </w:p>
          <w:p w:rsidR="006B47A0" w:rsidRPr="006B47A0" w:rsidRDefault="006B47A0" w:rsidP="006B47A0">
            <w:pPr>
              <w:rPr>
                <w:lang w:val="en-US"/>
              </w:rPr>
            </w:pPr>
            <w:r w:rsidRPr="006B47A0">
              <w:rPr>
                <w:lang w:val="en-US"/>
              </w:rPr>
              <w:t xml:space="preserve">    return {</w:t>
            </w:r>
          </w:p>
          <w:p w:rsidR="006B47A0" w:rsidRPr="006B47A0" w:rsidRDefault="006B47A0" w:rsidP="006B47A0">
            <w:pPr>
              <w:rPr>
                <w:lang w:val="en-US"/>
              </w:rPr>
            </w:pPr>
            <w:r w:rsidRPr="006B47A0">
              <w:rPr>
                <w:lang w:val="en-US"/>
              </w:rPr>
              <w:t xml:space="preserve">        </w:t>
            </w:r>
            <w:proofErr w:type="spellStart"/>
            <w:r w:rsidRPr="006B47A0">
              <w:rPr>
                <w:lang w:val="en-US"/>
              </w:rPr>
              <w:t>buildIndex</w:t>
            </w:r>
            <w:proofErr w:type="spellEnd"/>
            <w:r w:rsidRPr="006B47A0">
              <w:rPr>
                <w:lang w:val="en-US"/>
              </w:rPr>
              <w:t xml:space="preserve">: </w:t>
            </w:r>
            <w:proofErr w:type="spellStart"/>
            <w:r w:rsidRPr="006B47A0">
              <w:rPr>
                <w:lang w:val="en-US"/>
              </w:rPr>
              <w:t>buildIndex</w:t>
            </w:r>
            <w:proofErr w:type="spellEnd"/>
          </w:p>
          <w:p w:rsidR="006B47A0" w:rsidRPr="006B47A0" w:rsidRDefault="006B47A0" w:rsidP="006B47A0">
            <w:pPr>
              <w:rPr>
                <w:lang w:val="en-US"/>
              </w:rPr>
            </w:pPr>
            <w:r w:rsidRPr="006B47A0">
              <w:rPr>
                <w:lang w:val="en-US"/>
              </w:rPr>
              <w:t xml:space="preserve">    };</w:t>
            </w:r>
          </w:p>
          <w:p w:rsidR="006B47A0" w:rsidRDefault="006B47A0" w:rsidP="006B47A0">
            <w:pPr>
              <w:rPr>
                <w:lang w:val="en-US"/>
              </w:rPr>
            </w:pPr>
            <w:r w:rsidRPr="006B47A0">
              <w:rPr>
                <w:lang w:val="en-US"/>
              </w:rPr>
              <w:lastRenderedPageBreak/>
              <w:t>});</w:t>
            </w:r>
          </w:p>
        </w:tc>
      </w:tr>
      <w:tr w:rsidR="006B47A0" w:rsidTr="006B47A0">
        <w:tc>
          <w:tcPr>
            <w:tcW w:w="9166" w:type="dxa"/>
          </w:tcPr>
          <w:p w:rsidR="006B47A0" w:rsidRDefault="006B47A0" w:rsidP="006B47A0">
            <w:pPr>
              <w:rPr>
                <w:lang w:val="en-US"/>
              </w:rPr>
            </w:pPr>
            <w:r>
              <w:rPr>
                <w:noProof/>
                <w:lang w:eastAsia="it-IT"/>
              </w:rPr>
              <w:lastRenderedPageBreak/>
              <w:drawing>
                <wp:inline distT="0" distB="0" distL="0" distR="0" wp14:anchorId="34F58D2D" wp14:editId="4B35BBFB">
                  <wp:extent cx="561975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9750" cy="3686175"/>
                          </a:xfrm>
                          <a:prstGeom prst="rect">
                            <a:avLst/>
                          </a:prstGeom>
                        </pic:spPr>
                      </pic:pic>
                    </a:graphicData>
                  </a:graphic>
                </wp:inline>
              </w:drawing>
            </w:r>
          </w:p>
        </w:tc>
      </w:tr>
      <w:tr w:rsidR="004707E1" w:rsidTr="006B47A0">
        <w:tc>
          <w:tcPr>
            <w:tcW w:w="9166" w:type="dxa"/>
          </w:tcPr>
          <w:p w:rsidR="004707E1" w:rsidRDefault="00611C0A" w:rsidP="006B47A0">
            <w:pPr>
              <w:rPr>
                <w:noProof/>
                <w:lang w:eastAsia="it-IT"/>
              </w:rPr>
            </w:pPr>
            <w:r w:rsidRPr="00611C0A">
              <w:rPr>
                <w:noProof/>
                <w:lang w:eastAsia="it-IT"/>
              </w:rPr>
              <w:t>Directives</w:t>
            </w:r>
          </w:p>
        </w:tc>
      </w:tr>
    </w:tbl>
    <w:p w:rsidR="006B47A0" w:rsidRDefault="006B47A0" w:rsidP="006B47A0">
      <w:pPr>
        <w:rPr>
          <w:lang w:val="en-US"/>
        </w:rPr>
      </w:pPr>
    </w:p>
    <w:tbl>
      <w:tblPr>
        <w:tblStyle w:val="TableGrid"/>
        <w:tblW w:w="0" w:type="auto"/>
        <w:tblLook w:val="04A0" w:firstRow="1" w:lastRow="0" w:firstColumn="1" w:lastColumn="0" w:noHBand="0" w:noVBand="1"/>
      </w:tblPr>
      <w:tblGrid>
        <w:gridCol w:w="9166"/>
      </w:tblGrid>
      <w:tr w:rsidR="00611C0A" w:rsidTr="00611C0A">
        <w:tc>
          <w:tcPr>
            <w:tcW w:w="9166" w:type="dxa"/>
          </w:tcPr>
          <w:p w:rsidR="00611C0A" w:rsidRPr="00611C0A" w:rsidRDefault="00611C0A" w:rsidP="00611C0A">
            <w:pPr>
              <w:rPr>
                <w:lang w:val="en-US"/>
              </w:rPr>
            </w:pPr>
            <w:r w:rsidRPr="00611C0A">
              <w:rPr>
                <w:lang w:val="en-US"/>
              </w:rPr>
              <w:t>// app.js</w:t>
            </w:r>
          </w:p>
          <w:p w:rsidR="00611C0A" w:rsidRPr="00611C0A" w:rsidRDefault="00611C0A" w:rsidP="00611C0A">
            <w:pPr>
              <w:rPr>
                <w:lang w:val="en-US"/>
              </w:rPr>
            </w:pPr>
            <w:proofErr w:type="spellStart"/>
            <w:r w:rsidRPr="00611C0A">
              <w:rPr>
                <w:lang w:val="en-US"/>
              </w:rPr>
              <w:t>myModule.directive</w:t>
            </w:r>
            <w:proofErr w:type="spellEnd"/>
            <w:r w:rsidRPr="00611C0A">
              <w:rPr>
                <w:lang w:val="en-US"/>
              </w:rPr>
              <w:t>('story', function(){</w:t>
            </w:r>
          </w:p>
          <w:p w:rsidR="00611C0A" w:rsidRPr="00611C0A" w:rsidRDefault="00611C0A" w:rsidP="00611C0A">
            <w:pPr>
              <w:rPr>
                <w:lang w:val="en-US"/>
              </w:rPr>
            </w:pPr>
            <w:r w:rsidRPr="00611C0A">
              <w:rPr>
                <w:lang w:val="en-US"/>
              </w:rPr>
              <w:t xml:space="preserve">    return {</w:t>
            </w:r>
          </w:p>
          <w:p w:rsidR="00611C0A" w:rsidRPr="00611C0A" w:rsidRDefault="00611C0A" w:rsidP="00611C0A">
            <w:pPr>
              <w:rPr>
                <w:lang w:val="en-US"/>
              </w:rPr>
            </w:pPr>
            <w:r w:rsidRPr="00611C0A">
              <w:rPr>
                <w:lang w:val="en-US"/>
              </w:rPr>
              <w:t xml:space="preserve">        scope: true,</w:t>
            </w:r>
          </w:p>
          <w:p w:rsidR="00611C0A" w:rsidRPr="00611C0A" w:rsidRDefault="00611C0A" w:rsidP="00611C0A">
            <w:pPr>
              <w:rPr>
                <w:lang w:val="en-US"/>
              </w:rPr>
            </w:pPr>
            <w:r w:rsidRPr="00611C0A">
              <w:rPr>
                <w:lang w:val="en-US"/>
              </w:rPr>
              <w:t xml:space="preserve">        replace: true,</w:t>
            </w:r>
          </w:p>
          <w:p w:rsidR="00611C0A" w:rsidRPr="00611C0A" w:rsidRDefault="00611C0A" w:rsidP="00611C0A">
            <w:pPr>
              <w:rPr>
                <w:lang w:val="en-US"/>
              </w:rPr>
            </w:pPr>
            <w:r w:rsidRPr="00611C0A">
              <w:rPr>
                <w:lang w:val="en-US"/>
              </w:rPr>
              <w:t xml:space="preserve">        template:'&lt;div&gt;&lt;h4&gt;{{</w:t>
            </w:r>
            <w:proofErr w:type="spellStart"/>
            <w:r w:rsidRPr="00611C0A">
              <w:rPr>
                <w:lang w:val="en-US"/>
              </w:rPr>
              <w:t>story.title</w:t>
            </w:r>
            <w:proofErr w:type="spellEnd"/>
            <w:r w:rsidRPr="00611C0A">
              <w:rPr>
                <w:lang w:val="en-US"/>
              </w:rPr>
              <w:t>}}&lt;/h4&gt;</w:t>
            </w:r>
          </w:p>
          <w:p w:rsidR="00611C0A" w:rsidRPr="00611C0A" w:rsidRDefault="00611C0A" w:rsidP="00611C0A">
            <w:pPr>
              <w:rPr>
                <w:lang w:val="en-US"/>
              </w:rPr>
            </w:pPr>
            <w:r w:rsidRPr="00611C0A">
              <w:rPr>
                <w:lang w:val="en-US"/>
              </w:rPr>
              <w:t xml:space="preserve">         &lt;p&gt;{{</w:t>
            </w:r>
            <w:proofErr w:type="spellStart"/>
            <w:r w:rsidRPr="00611C0A">
              <w:rPr>
                <w:lang w:val="en-US"/>
              </w:rPr>
              <w:t>story.description</w:t>
            </w:r>
            <w:proofErr w:type="spellEnd"/>
            <w:r w:rsidRPr="00611C0A">
              <w:rPr>
                <w:lang w:val="en-US"/>
              </w:rPr>
              <w:t>}}&lt;/p&gt;&lt;/div&gt;'</w:t>
            </w:r>
          </w:p>
          <w:p w:rsidR="00611C0A" w:rsidRPr="00611C0A" w:rsidRDefault="00611C0A" w:rsidP="00611C0A">
            <w:pPr>
              <w:rPr>
                <w:lang w:val="en-US"/>
              </w:rPr>
            </w:pPr>
            <w:r w:rsidRPr="00611C0A">
              <w:rPr>
                <w:lang w:val="en-US"/>
              </w:rPr>
              <w:t xml:space="preserve">    }</w:t>
            </w:r>
          </w:p>
          <w:p w:rsidR="00611C0A" w:rsidRDefault="00611C0A" w:rsidP="00611C0A">
            <w:pPr>
              <w:rPr>
                <w:lang w:val="en-US"/>
              </w:rPr>
            </w:pPr>
            <w:r w:rsidRPr="00611C0A">
              <w:rPr>
                <w:lang w:val="en-US"/>
              </w:rPr>
              <w:t>});</w:t>
            </w:r>
          </w:p>
        </w:tc>
      </w:tr>
      <w:tr w:rsidR="00611C0A" w:rsidTr="00611C0A">
        <w:tc>
          <w:tcPr>
            <w:tcW w:w="9166" w:type="dxa"/>
          </w:tcPr>
          <w:p w:rsidR="00611C0A" w:rsidRPr="00611C0A" w:rsidRDefault="00611C0A" w:rsidP="00611C0A">
            <w:pPr>
              <w:rPr>
                <w:lang w:val="en-US"/>
              </w:rPr>
            </w:pPr>
            <w:r w:rsidRPr="00611C0A">
              <w:rPr>
                <w:lang w:val="en-US"/>
              </w:rPr>
              <w:t>&lt;div ng-controller="</w:t>
            </w:r>
            <w:proofErr w:type="spellStart"/>
            <w:r w:rsidRPr="00611C0A">
              <w:rPr>
                <w:lang w:val="en-US"/>
              </w:rPr>
              <w:t>MainCtrl</w:t>
            </w:r>
            <w:proofErr w:type="spellEnd"/>
            <w:r w:rsidRPr="00611C0A">
              <w:rPr>
                <w:lang w:val="en-US"/>
              </w:rPr>
              <w:t xml:space="preserve"> as main"&gt;</w:t>
            </w:r>
          </w:p>
          <w:p w:rsidR="00611C0A" w:rsidRPr="00611C0A" w:rsidRDefault="00611C0A" w:rsidP="00611C0A">
            <w:pPr>
              <w:rPr>
                <w:lang w:val="en-US"/>
              </w:rPr>
            </w:pPr>
            <w:r w:rsidRPr="00611C0A">
              <w:rPr>
                <w:lang w:val="en-US"/>
              </w:rPr>
              <w:t xml:space="preserve">    &lt;div class="col-md-4"&gt;</w:t>
            </w:r>
          </w:p>
          <w:p w:rsidR="00611C0A" w:rsidRPr="00611C0A" w:rsidRDefault="00611C0A" w:rsidP="00611C0A">
            <w:pPr>
              <w:rPr>
                <w:lang w:val="en-US"/>
              </w:rPr>
            </w:pPr>
            <w:r w:rsidRPr="00611C0A">
              <w:rPr>
                <w:lang w:val="en-US"/>
              </w:rPr>
              <w:t xml:space="preserve">        &lt;h2&gt;Stories&lt;/h2&gt;</w:t>
            </w:r>
          </w:p>
          <w:p w:rsidR="00611C0A" w:rsidRPr="00611C0A" w:rsidRDefault="00611C0A" w:rsidP="00611C0A">
            <w:pPr>
              <w:rPr>
                <w:lang w:val="en-US"/>
              </w:rPr>
            </w:pPr>
            <w:r w:rsidRPr="00611C0A">
              <w:rPr>
                <w:lang w:val="en-US"/>
              </w:rPr>
              <w:t xml:space="preserve">        &lt;story class="callout"</w:t>
            </w:r>
          </w:p>
          <w:p w:rsidR="00611C0A" w:rsidRPr="00611C0A" w:rsidRDefault="00611C0A" w:rsidP="00611C0A">
            <w:pPr>
              <w:rPr>
                <w:lang w:val="en-US"/>
              </w:rPr>
            </w:pPr>
            <w:r w:rsidRPr="00611C0A">
              <w:rPr>
                <w:lang w:val="en-US"/>
              </w:rPr>
              <w:t xml:space="preserve">               ng-repeat="story in </w:t>
            </w:r>
            <w:proofErr w:type="spellStart"/>
            <w:r w:rsidRPr="00611C0A">
              <w:rPr>
                <w:lang w:val="en-US"/>
              </w:rPr>
              <w:t>main.stories</w:t>
            </w:r>
            <w:proofErr w:type="spellEnd"/>
            <w:r w:rsidRPr="00611C0A">
              <w:rPr>
                <w:lang w:val="en-US"/>
              </w:rPr>
              <w:t>"</w:t>
            </w:r>
          </w:p>
          <w:p w:rsidR="00611C0A" w:rsidRPr="00611C0A" w:rsidRDefault="00611C0A" w:rsidP="00611C0A">
            <w:pPr>
              <w:rPr>
                <w:lang w:val="en-US"/>
              </w:rPr>
            </w:pPr>
            <w:r w:rsidRPr="00611C0A">
              <w:rPr>
                <w:lang w:val="en-US"/>
              </w:rPr>
              <w:t xml:space="preserve">               ng-click="</w:t>
            </w:r>
            <w:proofErr w:type="spellStart"/>
            <w:r w:rsidRPr="00611C0A">
              <w:rPr>
                <w:lang w:val="en-US"/>
              </w:rPr>
              <w:t>main.setCurrentStory</w:t>
            </w:r>
            <w:proofErr w:type="spellEnd"/>
            <w:r w:rsidRPr="00611C0A">
              <w:rPr>
                <w:lang w:val="en-US"/>
              </w:rPr>
              <w:t>(story)"&gt;</w:t>
            </w:r>
          </w:p>
          <w:p w:rsidR="00611C0A" w:rsidRPr="00611C0A" w:rsidRDefault="00611C0A" w:rsidP="00611C0A">
            <w:pPr>
              <w:rPr>
                <w:lang w:val="en-US"/>
              </w:rPr>
            </w:pPr>
            <w:r w:rsidRPr="00611C0A">
              <w:rPr>
                <w:lang w:val="en-US"/>
              </w:rPr>
              <w:t xml:space="preserve">        &lt;/story&gt;</w:t>
            </w:r>
          </w:p>
          <w:p w:rsidR="00611C0A" w:rsidRPr="00611C0A" w:rsidRDefault="00611C0A" w:rsidP="00611C0A">
            <w:pPr>
              <w:rPr>
                <w:lang w:val="en-US"/>
              </w:rPr>
            </w:pPr>
            <w:r w:rsidRPr="00611C0A">
              <w:rPr>
                <w:lang w:val="en-US"/>
              </w:rPr>
              <w:t xml:space="preserve">        &lt;!-- ... --&gt;</w:t>
            </w:r>
          </w:p>
          <w:p w:rsidR="00611C0A" w:rsidRPr="00611C0A" w:rsidRDefault="00611C0A" w:rsidP="00611C0A">
            <w:pPr>
              <w:rPr>
                <w:lang w:val="en-US"/>
              </w:rPr>
            </w:pPr>
            <w:r w:rsidRPr="00611C0A">
              <w:rPr>
                <w:lang w:val="en-US"/>
              </w:rPr>
              <w:t xml:space="preserve">    &lt;/div&gt;</w:t>
            </w:r>
          </w:p>
          <w:p w:rsidR="00611C0A" w:rsidRDefault="00611C0A" w:rsidP="00611C0A">
            <w:pPr>
              <w:rPr>
                <w:lang w:val="en-US"/>
              </w:rPr>
            </w:pPr>
            <w:r w:rsidRPr="00611C0A">
              <w:rPr>
                <w:lang w:val="en-US"/>
              </w:rPr>
              <w:t>&lt;/div&gt;</w:t>
            </w:r>
          </w:p>
        </w:tc>
      </w:tr>
    </w:tbl>
    <w:p w:rsidR="00611C0A" w:rsidRDefault="00611C0A" w:rsidP="006B47A0">
      <w:pPr>
        <w:rPr>
          <w:lang w:val="en-US"/>
        </w:rPr>
      </w:pPr>
    </w:p>
    <w:p w:rsidR="00F67036" w:rsidRDefault="00F67036" w:rsidP="006B47A0">
      <w:pPr>
        <w:rPr>
          <w:lang w:val="en-US"/>
        </w:rPr>
      </w:pPr>
    </w:p>
    <w:p w:rsidR="00F67036" w:rsidRDefault="00F67036" w:rsidP="006B47A0">
      <w:pPr>
        <w:rPr>
          <w:lang w:val="en-US"/>
        </w:rPr>
      </w:pPr>
    </w:p>
    <w:p w:rsidR="00F67036" w:rsidRDefault="00F67036" w:rsidP="006B47A0">
      <w:pPr>
        <w:rPr>
          <w:lang w:val="en-US"/>
        </w:rPr>
      </w:pPr>
    </w:p>
    <w:p w:rsidR="00F67036" w:rsidRDefault="00F67036" w:rsidP="00F67036">
      <w:pPr>
        <w:pStyle w:val="Title"/>
        <w:rPr>
          <w:lang w:val="en-US"/>
        </w:rPr>
      </w:pPr>
      <w:r>
        <w:rPr>
          <w:lang w:val="en-US"/>
        </w:rPr>
        <w:lastRenderedPageBreak/>
        <w:t>Cap. 2</w:t>
      </w:r>
    </w:p>
    <w:p w:rsidR="00F67036" w:rsidRDefault="00F67036" w:rsidP="00F67036">
      <w:pPr>
        <w:rPr>
          <w:lang w:val="en-US"/>
        </w:rPr>
      </w:pPr>
    </w:p>
    <w:tbl>
      <w:tblPr>
        <w:tblStyle w:val="TableGrid"/>
        <w:tblW w:w="0" w:type="auto"/>
        <w:tblLook w:val="04A0" w:firstRow="1" w:lastRow="0" w:firstColumn="1" w:lastColumn="0" w:noHBand="0" w:noVBand="1"/>
      </w:tblPr>
      <w:tblGrid>
        <w:gridCol w:w="9166"/>
      </w:tblGrid>
      <w:tr w:rsidR="00F67036" w:rsidRPr="00B6712B" w:rsidTr="00D02922">
        <w:tc>
          <w:tcPr>
            <w:tcW w:w="9166" w:type="dxa"/>
          </w:tcPr>
          <w:p w:rsidR="00F67036" w:rsidRDefault="00F67036" w:rsidP="00F67036">
            <w:pPr>
              <w:rPr>
                <w:lang w:val="en-US"/>
              </w:rPr>
            </w:pPr>
            <w:r>
              <w:rPr>
                <w:lang w:val="en-US"/>
              </w:rPr>
              <w:t xml:space="preserve">Introducing </w:t>
            </w:r>
            <w:r w:rsidRPr="00F67036">
              <w:rPr>
                <w:lang w:val="en-US"/>
              </w:rPr>
              <w:t>to the official sample application of the book—</w:t>
            </w:r>
            <w:proofErr w:type="spellStart"/>
            <w:r w:rsidRPr="00F67036">
              <w:rPr>
                <w:lang w:val="en-US"/>
              </w:rPr>
              <w:t>Angello</w:t>
            </w:r>
            <w:proofErr w:type="spellEnd"/>
            <w:r w:rsidR="00B6712B">
              <w:rPr>
                <w:lang w:val="en-US"/>
              </w:rPr>
              <w:t xml:space="preserve"> </w:t>
            </w:r>
            <w:r>
              <w:rPr>
                <w:lang w:val="en-US"/>
              </w:rPr>
              <w:t>….</w:t>
            </w:r>
            <w:r w:rsidRPr="00F67036">
              <w:rPr>
                <w:lang w:val="en-US"/>
              </w:rPr>
              <w:t xml:space="preserve">. </w:t>
            </w:r>
          </w:p>
        </w:tc>
      </w:tr>
      <w:tr w:rsidR="00F67036" w:rsidTr="00D02922">
        <w:tc>
          <w:tcPr>
            <w:tcW w:w="9166" w:type="dxa"/>
          </w:tcPr>
          <w:p w:rsidR="00F67036" w:rsidRDefault="00F67036" w:rsidP="00F67036">
            <w:pPr>
              <w:rPr>
                <w:lang w:val="en-US"/>
              </w:rPr>
            </w:pPr>
            <w:r>
              <w:rPr>
                <w:noProof/>
                <w:lang w:eastAsia="it-IT"/>
              </w:rPr>
              <w:lastRenderedPageBreak/>
              <w:drawing>
                <wp:inline distT="0" distB="0" distL="0" distR="0" wp14:anchorId="5065D96C" wp14:editId="6E52E5F0">
                  <wp:extent cx="2550160" cy="822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50160" cy="8229600"/>
                          </a:xfrm>
                          <a:prstGeom prst="rect">
                            <a:avLst/>
                          </a:prstGeom>
                        </pic:spPr>
                      </pic:pic>
                    </a:graphicData>
                  </a:graphic>
                </wp:inline>
              </w:drawing>
            </w:r>
          </w:p>
        </w:tc>
      </w:tr>
      <w:tr w:rsidR="00F67036" w:rsidTr="00D02922">
        <w:tc>
          <w:tcPr>
            <w:tcW w:w="9166" w:type="dxa"/>
          </w:tcPr>
          <w:p w:rsidR="00F67036" w:rsidRDefault="00F67036" w:rsidP="00F67036">
            <w:pPr>
              <w:rPr>
                <w:noProof/>
                <w:lang w:eastAsia="it-IT"/>
              </w:rPr>
            </w:pPr>
            <w:r w:rsidRPr="00F67036">
              <w:rPr>
                <w:noProof/>
                <w:lang w:eastAsia="it-IT"/>
              </w:rPr>
              <w:t>The Angello file structure</w:t>
            </w:r>
          </w:p>
          <w:p w:rsidR="0044026F" w:rsidRDefault="0044026F" w:rsidP="00F67036">
            <w:pPr>
              <w:rPr>
                <w:noProof/>
                <w:lang w:eastAsia="it-IT"/>
              </w:rPr>
            </w:pPr>
          </w:p>
          <w:p w:rsidR="0044026F" w:rsidRDefault="0044026F" w:rsidP="00F67036">
            <w:pPr>
              <w:rPr>
                <w:noProof/>
                <w:lang w:eastAsia="it-IT"/>
              </w:rPr>
            </w:pPr>
          </w:p>
        </w:tc>
      </w:tr>
      <w:tr w:rsidR="00F67036" w:rsidTr="00D02922">
        <w:tc>
          <w:tcPr>
            <w:tcW w:w="9166" w:type="dxa"/>
          </w:tcPr>
          <w:p w:rsidR="0044026F" w:rsidRPr="0044026F" w:rsidRDefault="0044026F" w:rsidP="0044026F">
            <w:pPr>
              <w:rPr>
                <w:noProof/>
                <w:lang w:val="en-US" w:eastAsia="it-IT"/>
              </w:rPr>
            </w:pPr>
            <w:r w:rsidRPr="0044026F">
              <w:rPr>
                <w:noProof/>
                <w:lang w:val="en-US" w:eastAsia="it-IT"/>
              </w:rPr>
              <w:lastRenderedPageBreak/>
              <w:t>&lt;!-- client/index.html --&gt;</w:t>
            </w:r>
          </w:p>
          <w:p w:rsidR="0044026F" w:rsidRPr="0044026F" w:rsidRDefault="0044026F" w:rsidP="0044026F">
            <w:pPr>
              <w:rPr>
                <w:noProof/>
                <w:lang w:val="en-US" w:eastAsia="it-IT"/>
              </w:rPr>
            </w:pPr>
            <w:r w:rsidRPr="0044026F">
              <w:rPr>
                <w:noProof/>
                <w:lang w:val="en-US" w:eastAsia="it-IT"/>
              </w:rPr>
              <w:t>&lt;html ng-app="Angello"&gt;</w:t>
            </w:r>
          </w:p>
          <w:p w:rsidR="00F67036" w:rsidRPr="00F67036" w:rsidRDefault="0044026F" w:rsidP="0044026F">
            <w:pPr>
              <w:rPr>
                <w:noProof/>
                <w:lang w:eastAsia="it-IT"/>
              </w:rPr>
            </w:pPr>
            <w:r w:rsidRPr="0044026F">
              <w:rPr>
                <w:noProof/>
                <w:lang w:val="en-US" w:eastAsia="it-IT"/>
              </w:rPr>
              <w:t xml:space="preserve">    </w:t>
            </w:r>
            <w:r>
              <w:rPr>
                <w:noProof/>
                <w:lang w:eastAsia="it-IT"/>
              </w:rPr>
              <w:t>&lt;!-- HTML --&gt;</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client/src/angello/Angello.js</w:t>
            </w:r>
          </w:p>
          <w:p w:rsidR="0044026F" w:rsidRPr="0044026F" w:rsidRDefault="0044026F" w:rsidP="0044026F">
            <w:pPr>
              <w:rPr>
                <w:noProof/>
                <w:lang w:val="en-US" w:eastAsia="it-IT"/>
              </w:rPr>
            </w:pPr>
            <w:r w:rsidRPr="0044026F">
              <w:rPr>
                <w:noProof/>
                <w:lang w:val="en-US" w:eastAsia="it-IT"/>
              </w:rPr>
              <w:t>var myModule = angular.module('Angello',</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'ngRoute',</w:t>
            </w:r>
          </w:p>
          <w:p w:rsidR="0044026F" w:rsidRPr="0044026F" w:rsidRDefault="0044026F" w:rsidP="0044026F">
            <w:pPr>
              <w:rPr>
                <w:noProof/>
                <w:lang w:val="en-US" w:eastAsia="it-IT"/>
              </w:rPr>
            </w:pPr>
            <w:r w:rsidRPr="0044026F">
              <w:rPr>
                <w:noProof/>
                <w:lang w:val="en-US" w:eastAsia="it-IT"/>
              </w:rPr>
              <w:t xml:space="preserve">        'ngAnimate',</w:t>
            </w:r>
          </w:p>
          <w:p w:rsidR="0044026F" w:rsidRPr="0044026F" w:rsidRDefault="0044026F" w:rsidP="0044026F">
            <w:pPr>
              <w:rPr>
                <w:noProof/>
                <w:lang w:val="en-US" w:eastAsia="it-IT"/>
              </w:rPr>
            </w:pPr>
            <w:r w:rsidRPr="0044026F">
              <w:rPr>
                <w:noProof/>
                <w:lang w:val="en-US" w:eastAsia="it-IT"/>
              </w:rPr>
              <w:t xml:space="preserve">        'firebase',</w:t>
            </w:r>
          </w:p>
          <w:p w:rsidR="0044026F" w:rsidRPr="0044026F" w:rsidRDefault="0044026F" w:rsidP="0044026F">
            <w:pPr>
              <w:rPr>
                <w:noProof/>
                <w:lang w:val="en-US" w:eastAsia="it-IT"/>
              </w:rPr>
            </w:pPr>
            <w:r w:rsidRPr="0044026F">
              <w:rPr>
                <w:noProof/>
                <w:lang w:val="en-US" w:eastAsia="it-IT"/>
              </w:rPr>
              <w:t xml:space="preserve">        'ngMessages',</w:t>
            </w:r>
          </w:p>
          <w:p w:rsidR="0044026F" w:rsidRPr="0044026F" w:rsidRDefault="0044026F" w:rsidP="0044026F">
            <w:pPr>
              <w:rPr>
                <w:noProof/>
                <w:lang w:val="en-US" w:eastAsia="it-IT"/>
              </w:rPr>
            </w:pPr>
            <w:r w:rsidRPr="0044026F">
              <w:rPr>
                <w:noProof/>
                <w:lang w:val="en-US" w:eastAsia="it-IT"/>
              </w:rPr>
              <w:t xml:space="preserve">        'Angello.Common',</w:t>
            </w:r>
          </w:p>
          <w:p w:rsidR="0044026F" w:rsidRPr="0044026F" w:rsidRDefault="0044026F" w:rsidP="0044026F">
            <w:pPr>
              <w:rPr>
                <w:noProof/>
                <w:lang w:val="en-US" w:eastAsia="it-IT"/>
              </w:rPr>
            </w:pPr>
            <w:r w:rsidRPr="0044026F">
              <w:rPr>
                <w:noProof/>
                <w:lang w:val="en-US" w:eastAsia="it-IT"/>
              </w:rPr>
              <w:t xml:space="preserve">        'Angello.Dashboard',</w:t>
            </w:r>
          </w:p>
          <w:p w:rsidR="0044026F" w:rsidRPr="0044026F" w:rsidRDefault="0044026F" w:rsidP="0044026F">
            <w:pPr>
              <w:rPr>
                <w:noProof/>
                <w:lang w:val="en-US" w:eastAsia="it-IT"/>
              </w:rPr>
            </w:pPr>
            <w:r w:rsidRPr="0044026F">
              <w:rPr>
                <w:noProof/>
                <w:lang w:val="en-US" w:eastAsia="it-IT"/>
              </w:rPr>
              <w:t xml:space="preserve">        'Angello.Login',</w:t>
            </w:r>
          </w:p>
          <w:p w:rsidR="0044026F" w:rsidRPr="0044026F" w:rsidRDefault="0044026F" w:rsidP="0044026F">
            <w:pPr>
              <w:rPr>
                <w:noProof/>
                <w:lang w:val="en-US" w:eastAsia="it-IT"/>
              </w:rPr>
            </w:pPr>
            <w:r w:rsidRPr="0044026F">
              <w:rPr>
                <w:noProof/>
                <w:lang w:val="en-US" w:eastAsia="it-IT"/>
              </w:rPr>
              <w:t xml:space="preserve">        'Angello.Storyboard',</w:t>
            </w:r>
          </w:p>
          <w:p w:rsidR="0044026F" w:rsidRPr="0044026F" w:rsidRDefault="0044026F" w:rsidP="0044026F">
            <w:pPr>
              <w:rPr>
                <w:noProof/>
                <w:lang w:val="en-US" w:eastAsia="it-IT"/>
              </w:rPr>
            </w:pPr>
            <w:r w:rsidRPr="0044026F">
              <w:rPr>
                <w:noProof/>
                <w:lang w:val="en-US" w:eastAsia="it-IT"/>
              </w:rPr>
              <w:t xml:space="preserve">        'Angello.User',</w:t>
            </w:r>
          </w:p>
          <w:p w:rsidR="0044026F" w:rsidRPr="0044026F" w:rsidRDefault="0044026F" w:rsidP="0044026F">
            <w:pPr>
              <w:rPr>
                <w:noProof/>
                <w:lang w:val="en-US" w:eastAsia="it-IT"/>
              </w:rPr>
            </w:pPr>
            <w:r w:rsidRPr="0044026F">
              <w:rPr>
                <w:noProof/>
                <w:lang w:val="en-US" w:eastAsia="it-IT"/>
              </w:rPr>
              <w:t xml:space="preserve">        'auth0',</w:t>
            </w:r>
          </w:p>
          <w:p w:rsidR="0044026F" w:rsidRPr="0044026F" w:rsidRDefault="0044026F" w:rsidP="0044026F">
            <w:pPr>
              <w:rPr>
                <w:noProof/>
                <w:lang w:val="en-US" w:eastAsia="it-IT"/>
              </w:rPr>
            </w:pPr>
            <w:r w:rsidRPr="0044026F">
              <w:rPr>
                <w:noProof/>
                <w:lang w:val="en-US" w:eastAsia="it-IT"/>
              </w:rPr>
              <w:t xml:space="preserve">        'angular-jwt',</w:t>
            </w:r>
          </w:p>
          <w:p w:rsidR="0044026F" w:rsidRPr="0044026F" w:rsidRDefault="0044026F" w:rsidP="0044026F">
            <w:pPr>
              <w:rPr>
                <w:noProof/>
                <w:lang w:val="en-US" w:eastAsia="it-IT"/>
              </w:rPr>
            </w:pPr>
            <w:r w:rsidRPr="0044026F">
              <w:rPr>
                <w:noProof/>
                <w:lang w:val="en-US" w:eastAsia="it-IT"/>
              </w:rPr>
              <w:t xml:space="preserve">        'angular-storage'</w:t>
            </w:r>
          </w:p>
          <w:p w:rsidR="0044026F" w:rsidRPr="0044026F" w:rsidRDefault="0044026F" w:rsidP="0044026F">
            <w:pPr>
              <w:rPr>
                <w:noProof/>
                <w:lang w:val="en-US" w:eastAsia="it-IT"/>
              </w:rPr>
            </w:pPr>
            <w:r w:rsidRPr="0044026F">
              <w:rPr>
                <w:noProof/>
                <w:lang w:val="en-US" w:eastAsia="it-IT"/>
              </w:rPr>
              <w:t xml:space="preserve">    ]);</w:t>
            </w:r>
          </w:p>
        </w:tc>
      </w:tr>
      <w:tr w:rsidR="0044026F" w:rsidRPr="00B6712B" w:rsidTr="00D02922">
        <w:tc>
          <w:tcPr>
            <w:tcW w:w="9166" w:type="dxa"/>
          </w:tcPr>
          <w:p w:rsidR="0044026F" w:rsidRPr="0044026F" w:rsidRDefault="0044026F" w:rsidP="0044026F">
            <w:pPr>
              <w:tabs>
                <w:tab w:val="left" w:pos="1807"/>
              </w:tabs>
              <w:rPr>
                <w:noProof/>
                <w:lang w:val="en-US" w:eastAsia="it-IT"/>
              </w:rPr>
            </w:pPr>
            <w:r w:rsidRPr="0044026F">
              <w:rPr>
                <w:noProof/>
                <w:lang w:val="en-US" w:eastAsia="it-IT"/>
              </w:rPr>
              <w:t>// client/src/angello/storyboard/Storyboard.js</w:t>
            </w:r>
          </w:p>
          <w:p w:rsidR="0044026F" w:rsidRPr="0044026F" w:rsidRDefault="0044026F" w:rsidP="0044026F">
            <w:pPr>
              <w:tabs>
                <w:tab w:val="left" w:pos="1807"/>
              </w:tabs>
              <w:rPr>
                <w:noProof/>
                <w:lang w:val="en-US" w:eastAsia="it-IT"/>
              </w:rPr>
            </w:pPr>
            <w:r w:rsidRPr="0044026F">
              <w:rPr>
                <w:noProof/>
                <w:lang w:val="en-US" w:eastAsia="it-IT"/>
              </w:rPr>
              <w:t>angular.module('Angello.Storyboard', ['Angello.Common']);</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client/src/angello/storyboard/controllers/StoryboardController.js</w:t>
            </w:r>
          </w:p>
          <w:p w:rsidR="0044026F" w:rsidRPr="0044026F" w:rsidRDefault="0044026F" w:rsidP="0044026F">
            <w:pPr>
              <w:rPr>
                <w:noProof/>
                <w:lang w:val="en-US" w:eastAsia="it-IT"/>
              </w:rPr>
            </w:pPr>
            <w:r w:rsidRPr="0044026F">
              <w:rPr>
                <w:noProof/>
                <w:lang w:val="en-US" w:eastAsia="it-IT"/>
              </w:rPr>
              <w:t>angular.module('Angello.Storyboard')</w:t>
            </w:r>
          </w:p>
          <w:p w:rsidR="0044026F" w:rsidRPr="0044026F" w:rsidRDefault="0044026F" w:rsidP="0044026F">
            <w:pPr>
              <w:rPr>
                <w:noProof/>
                <w:lang w:val="en-US" w:eastAsia="it-IT"/>
              </w:rPr>
            </w:pPr>
            <w:r w:rsidRPr="0044026F">
              <w:rPr>
                <w:noProof/>
                <w:lang w:val="en-US" w:eastAsia="it-IT"/>
              </w:rPr>
              <w:t xml:space="preserve">    .controller('StoryboardCtrl',</w:t>
            </w:r>
          </w:p>
          <w:p w:rsidR="0044026F" w:rsidRPr="0044026F" w:rsidRDefault="0044026F" w:rsidP="0044026F">
            <w:pPr>
              <w:rPr>
                <w:noProof/>
                <w:lang w:val="en-US" w:eastAsia="it-IT"/>
              </w:rPr>
            </w:pPr>
            <w:r w:rsidRPr="0044026F">
              <w:rPr>
                <w:noProof/>
                <w:lang w:val="en-US" w:eastAsia="it-IT"/>
              </w:rPr>
              <w:t xml:space="preserve">        function () {</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client/src/angello/app/models/StoriesModel.js</w:t>
            </w:r>
          </w:p>
          <w:p w:rsidR="0044026F" w:rsidRPr="0044026F" w:rsidRDefault="0044026F" w:rsidP="0044026F">
            <w:pPr>
              <w:rPr>
                <w:noProof/>
                <w:lang w:val="en-US" w:eastAsia="it-IT"/>
              </w:rPr>
            </w:pPr>
            <w:r w:rsidRPr="0044026F">
              <w:rPr>
                <w:noProof/>
                <w:lang w:val="en-US" w:eastAsia="it-IT"/>
              </w:rPr>
              <w:t>angular.module('Angello.Common')</w:t>
            </w:r>
          </w:p>
          <w:p w:rsidR="0044026F" w:rsidRPr="0044026F" w:rsidRDefault="0044026F" w:rsidP="0044026F">
            <w:pPr>
              <w:rPr>
                <w:noProof/>
                <w:lang w:val="en-US" w:eastAsia="it-IT"/>
              </w:rPr>
            </w:pPr>
            <w:r w:rsidRPr="0044026F">
              <w:rPr>
                <w:noProof/>
                <w:lang w:val="en-US" w:eastAsia="it-IT"/>
              </w:rPr>
              <w:t xml:space="preserve">    .service('StoriesModel',</w:t>
            </w:r>
          </w:p>
          <w:p w:rsidR="0044026F" w:rsidRPr="0044026F" w:rsidRDefault="0044026F" w:rsidP="0044026F">
            <w:pPr>
              <w:rPr>
                <w:noProof/>
                <w:lang w:val="en-US" w:eastAsia="it-IT"/>
              </w:rPr>
            </w:pPr>
            <w:r w:rsidRPr="0044026F">
              <w:rPr>
                <w:noProof/>
                <w:lang w:val="en-US" w:eastAsia="it-IT"/>
              </w:rPr>
              <w:t xml:space="preserve">        function () {</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client/src/angello/Angello.js</w:t>
            </w:r>
          </w:p>
          <w:p w:rsidR="0044026F" w:rsidRPr="0044026F" w:rsidRDefault="0044026F" w:rsidP="0044026F">
            <w:pPr>
              <w:rPr>
                <w:noProof/>
                <w:lang w:val="en-US" w:eastAsia="it-IT"/>
              </w:rPr>
            </w:pPr>
            <w:r w:rsidRPr="0044026F">
              <w:rPr>
                <w:noProof/>
                <w:lang w:val="en-US" w:eastAsia="it-IT"/>
              </w:rPr>
              <w:t>myModule.config(function($routeProvider) {</w:t>
            </w:r>
          </w:p>
          <w:p w:rsidR="0044026F" w:rsidRPr="0044026F" w:rsidRDefault="0044026F" w:rsidP="0044026F">
            <w:pPr>
              <w:rPr>
                <w:noProof/>
                <w:lang w:val="en-US" w:eastAsia="it-IT"/>
              </w:rPr>
            </w:pPr>
            <w:r w:rsidRPr="0044026F">
              <w:rPr>
                <w:noProof/>
                <w:lang w:val="en-US" w:eastAsia="it-IT"/>
              </w:rPr>
              <w:t xml:space="preserve">    $routeProvider</w:t>
            </w:r>
          </w:p>
          <w:p w:rsidR="0044026F" w:rsidRPr="0044026F" w:rsidRDefault="0044026F" w:rsidP="0044026F">
            <w:pPr>
              <w:rPr>
                <w:noProof/>
                <w:lang w:val="en-US" w:eastAsia="it-IT"/>
              </w:rPr>
            </w:pPr>
            <w:r w:rsidRPr="0044026F">
              <w:rPr>
                <w:noProof/>
                <w:lang w:val="en-US" w:eastAsia="it-IT"/>
              </w:rPr>
              <w:t xml:space="preserve">        .when('/', {</w:t>
            </w:r>
          </w:p>
          <w:p w:rsidR="0044026F" w:rsidRPr="0044026F" w:rsidRDefault="0044026F" w:rsidP="0044026F">
            <w:pPr>
              <w:rPr>
                <w:noProof/>
                <w:lang w:val="en-US" w:eastAsia="it-IT"/>
              </w:rPr>
            </w:pPr>
            <w:r w:rsidRPr="0044026F">
              <w:rPr>
                <w:noProof/>
                <w:lang w:val="en-US" w:eastAsia="it-IT"/>
              </w:rPr>
              <w:t xml:space="preserve">            templateUrl: 'src/angello/storyboard/tmpl/storyboard.html',</w:t>
            </w:r>
          </w:p>
          <w:p w:rsidR="0044026F" w:rsidRPr="0044026F" w:rsidRDefault="0044026F" w:rsidP="0044026F">
            <w:pPr>
              <w:rPr>
                <w:noProof/>
                <w:lang w:val="en-US" w:eastAsia="it-IT"/>
              </w:rPr>
            </w:pPr>
            <w:r w:rsidRPr="0044026F">
              <w:rPr>
                <w:noProof/>
                <w:lang w:val="en-US" w:eastAsia="it-IT"/>
              </w:rPr>
              <w:t xml:space="preserve">            controller: 'StoryboardCtrl',</w:t>
            </w:r>
          </w:p>
          <w:p w:rsidR="0044026F" w:rsidRPr="0044026F" w:rsidRDefault="0044026F" w:rsidP="0044026F">
            <w:pPr>
              <w:rPr>
                <w:noProof/>
                <w:lang w:val="en-US" w:eastAsia="it-IT"/>
              </w:rPr>
            </w:pPr>
            <w:r w:rsidRPr="0044026F">
              <w:rPr>
                <w:noProof/>
                <w:lang w:val="en-US" w:eastAsia="it-IT"/>
              </w:rPr>
              <w:t xml:space="preserve">            controllerAs: 'storyboard'</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&lt;!-- client/index.html --&gt;</w:t>
            </w:r>
          </w:p>
          <w:p w:rsidR="0044026F" w:rsidRPr="0044026F" w:rsidRDefault="0044026F" w:rsidP="0044026F">
            <w:pPr>
              <w:rPr>
                <w:noProof/>
                <w:lang w:val="en-US" w:eastAsia="it-IT"/>
              </w:rPr>
            </w:pPr>
            <w:r w:rsidRPr="0044026F">
              <w:rPr>
                <w:noProof/>
                <w:lang w:val="en-US" w:eastAsia="it-IT"/>
              </w:rPr>
              <w:t>&lt;html ng-app="Angello"&gt;</w:t>
            </w:r>
          </w:p>
          <w:p w:rsidR="0044026F" w:rsidRPr="0044026F" w:rsidRDefault="0044026F" w:rsidP="0044026F">
            <w:pPr>
              <w:rPr>
                <w:noProof/>
                <w:lang w:val="en-US" w:eastAsia="it-IT"/>
              </w:rPr>
            </w:pPr>
            <w:r w:rsidRPr="0044026F">
              <w:rPr>
                <w:noProof/>
                <w:lang w:val="en-US" w:eastAsia="it-IT"/>
              </w:rPr>
              <w:t xml:space="preserve">    &lt;head&gt;&lt;/head&gt;</w:t>
            </w:r>
          </w:p>
          <w:p w:rsidR="0044026F" w:rsidRPr="0044026F" w:rsidRDefault="0044026F" w:rsidP="0044026F">
            <w:pPr>
              <w:rPr>
                <w:noProof/>
                <w:lang w:val="en-US" w:eastAsia="it-IT"/>
              </w:rPr>
            </w:pPr>
            <w:r w:rsidRPr="0044026F">
              <w:rPr>
                <w:noProof/>
                <w:lang w:val="en-US" w:eastAsia="it-IT"/>
              </w:rPr>
              <w:t xml:space="preserve">    &lt;body ng-controller="MainCtrl as main"&gt;</w:t>
            </w:r>
          </w:p>
          <w:p w:rsidR="0044026F" w:rsidRPr="0044026F" w:rsidRDefault="0044026F" w:rsidP="0044026F">
            <w:pPr>
              <w:rPr>
                <w:noProof/>
                <w:lang w:val="en-US" w:eastAsia="it-IT"/>
              </w:rPr>
            </w:pPr>
            <w:r w:rsidRPr="0044026F">
              <w:rPr>
                <w:noProof/>
                <w:lang w:val="en-US" w:eastAsia="it-IT"/>
              </w:rPr>
              <w:t xml:space="preserve">        &lt;div class="navbar navbar-fixed-top navbar-default"&gt;&lt;/div&gt;</w:t>
            </w:r>
          </w:p>
          <w:p w:rsidR="0044026F" w:rsidRPr="0044026F" w:rsidRDefault="0044026F" w:rsidP="0044026F">
            <w:pPr>
              <w:rPr>
                <w:noProof/>
                <w:lang w:val="en-US" w:eastAsia="it-IT"/>
              </w:rPr>
            </w:pPr>
            <w:r w:rsidRPr="0044026F">
              <w:rPr>
                <w:noProof/>
                <w:lang w:val="en-US" w:eastAsia="it-IT"/>
              </w:rPr>
              <w:t xml:space="preserve">        &lt;div ng-view=""&gt;&lt;/div&gt;</w:t>
            </w:r>
          </w:p>
          <w:p w:rsidR="0044026F" w:rsidRPr="0044026F" w:rsidRDefault="0044026F" w:rsidP="0044026F">
            <w:pPr>
              <w:rPr>
                <w:noProof/>
                <w:lang w:val="en-US" w:eastAsia="it-IT"/>
              </w:rPr>
            </w:pPr>
            <w:r w:rsidRPr="0044026F">
              <w:rPr>
                <w:noProof/>
                <w:lang w:val="en-US" w:eastAsia="it-IT"/>
              </w:rPr>
              <w:t xml:space="preserve">        &lt;div class="modal"&gt;&lt;/div&gt;</w:t>
            </w:r>
          </w:p>
          <w:p w:rsidR="0044026F" w:rsidRPr="0044026F" w:rsidRDefault="0044026F" w:rsidP="0044026F">
            <w:pPr>
              <w:rPr>
                <w:noProof/>
                <w:lang w:val="en-US" w:eastAsia="it-IT"/>
              </w:rPr>
            </w:pPr>
            <w:r w:rsidRPr="0044026F">
              <w:rPr>
                <w:noProof/>
                <w:lang w:val="en-US" w:eastAsia="it-IT"/>
              </w:rPr>
              <w:t xml:space="preserve">    &lt;/body&gt;</w:t>
            </w:r>
          </w:p>
          <w:p w:rsidR="0044026F" w:rsidRPr="0044026F" w:rsidRDefault="0044026F" w:rsidP="0044026F">
            <w:pPr>
              <w:rPr>
                <w:noProof/>
                <w:lang w:val="en-US" w:eastAsia="it-IT"/>
              </w:rPr>
            </w:pPr>
            <w:r w:rsidRPr="0044026F">
              <w:rPr>
                <w:noProof/>
                <w:lang w:val="en-US" w:eastAsia="it-IT"/>
              </w:rPr>
              <w:t>&lt;/html&gt;</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lastRenderedPageBreak/>
              <w:t>&lt;!-- client/index.html --&gt;</w:t>
            </w:r>
          </w:p>
          <w:p w:rsidR="0044026F" w:rsidRPr="0044026F" w:rsidRDefault="0044026F" w:rsidP="0044026F">
            <w:pPr>
              <w:rPr>
                <w:noProof/>
                <w:lang w:val="en-US" w:eastAsia="it-IT"/>
              </w:rPr>
            </w:pPr>
            <w:r w:rsidRPr="0044026F">
              <w:rPr>
                <w:noProof/>
                <w:lang w:val="en-US" w:eastAsia="it-IT"/>
              </w:rPr>
              <w:t>&lt;div class="navbar navbar-fixed-top navbar-default"&gt;</w:t>
            </w:r>
          </w:p>
          <w:p w:rsidR="0044026F" w:rsidRPr="0044026F" w:rsidRDefault="0044026F" w:rsidP="0044026F">
            <w:pPr>
              <w:rPr>
                <w:noProof/>
                <w:lang w:val="en-US" w:eastAsia="it-IT"/>
              </w:rPr>
            </w:pPr>
            <w:r w:rsidRPr="0044026F">
              <w:rPr>
                <w:noProof/>
                <w:lang w:val="en-US" w:eastAsia="it-IT"/>
              </w:rPr>
              <w:t xml:space="preserve">    &lt;div class="navbar-header"&gt;</w:t>
            </w:r>
          </w:p>
          <w:p w:rsidR="0044026F" w:rsidRPr="0044026F" w:rsidRDefault="0044026F" w:rsidP="0044026F">
            <w:pPr>
              <w:rPr>
                <w:noProof/>
                <w:lang w:val="en-US" w:eastAsia="it-IT"/>
              </w:rPr>
            </w:pPr>
            <w:r w:rsidRPr="0044026F">
              <w:rPr>
                <w:noProof/>
                <w:lang w:val="en-US" w:eastAsia="it-IT"/>
              </w:rPr>
              <w:t xml:space="preserve">        &lt;a class="logo navbar-brand" href="#/"&gt;</w:t>
            </w:r>
          </w:p>
          <w:p w:rsidR="0044026F" w:rsidRPr="0044026F" w:rsidRDefault="0044026F" w:rsidP="0044026F">
            <w:pPr>
              <w:rPr>
                <w:noProof/>
                <w:lang w:val="en-US" w:eastAsia="it-IT"/>
              </w:rPr>
            </w:pPr>
            <w:r w:rsidRPr="0044026F">
              <w:rPr>
                <w:noProof/>
                <w:lang w:val="en-US" w:eastAsia="it-IT"/>
              </w:rPr>
              <w:t xml:space="preserve">            &lt;img src="assets/img/angello.png"&gt;</w:t>
            </w:r>
          </w:p>
          <w:p w:rsidR="0044026F" w:rsidRPr="0044026F" w:rsidRDefault="0044026F" w:rsidP="0044026F">
            <w:pPr>
              <w:rPr>
                <w:noProof/>
                <w:lang w:val="en-US" w:eastAsia="it-IT"/>
              </w:rPr>
            </w:pPr>
            <w:r w:rsidRPr="0044026F">
              <w:rPr>
                <w:noProof/>
                <w:lang w:val="en-US" w:eastAsia="it-IT"/>
              </w:rPr>
              <w:t xml:space="preserve">        &lt;/a&gt;</w:t>
            </w:r>
          </w:p>
          <w:p w:rsidR="0044026F" w:rsidRPr="0044026F" w:rsidRDefault="0044026F" w:rsidP="0044026F">
            <w:pPr>
              <w:rPr>
                <w:noProof/>
                <w:lang w:val="en-US" w:eastAsia="it-IT"/>
              </w:rPr>
            </w:pPr>
            <w:r w:rsidRPr="0044026F">
              <w:rPr>
                <w:noProof/>
                <w:lang w:val="en-US" w:eastAsia="it-IT"/>
              </w:rPr>
              <w:t xml:space="preserve">    &lt;/div&gt;</w:t>
            </w:r>
          </w:p>
          <w:p w:rsidR="0044026F" w:rsidRPr="0044026F" w:rsidRDefault="0044026F" w:rsidP="0044026F">
            <w:pPr>
              <w:rPr>
                <w:noProof/>
                <w:lang w:val="en-US" w:eastAsia="it-IT"/>
              </w:rPr>
            </w:pPr>
            <w:r w:rsidRPr="0044026F">
              <w:rPr>
                <w:noProof/>
                <w:lang w:val="en-US" w:eastAsia="it-IT"/>
              </w:rPr>
              <w:t>&lt;/div&gt;</w:t>
            </w:r>
          </w:p>
          <w:p w:rsidR="0044026F" w:rsidRPr="0044026F" w:rsidRDefault="0044026F" w:rsidP="0044026F">
            <w:pPr>
              <w:rPr>
                <w:noProof/>
                <w:lang w:val="en-US" w:eastAsia="it-IT"/>
              </w:rPr>
            </w:pPr>
            <w:r w:rsidRPr="0044026F">
              <w:rPr>
                <w:noProof/>
                <w:lang w:val="en-US" w:eastAsia="it-IT"/>
              </w:rPr>
              <w:t>&lt;!-- ... --&gt;</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client/src/angello/Angello.js</w:t>
            </w:r>
          </w:p>
          <w:p w:rsidR="0044026F" w:rsidRPr="0044026F" w:rsidRDefault="0044026F" w:rsidP="0044026F">
            <w:pPr>
              <w:rPr>
                <w:noProof/>
                <w:lang w:val="en-US" w:eastAsia="it-IT"/>
              </w:rPr>
            </w:pPr>
            <w:r w:rsidRPr="0044026F">
              <w:rPr>
                <w:noProof/>
                <w:lang w:val="en-US" w:eastAsia="it-IT"/>
              </w:rPr>
              <w:t>myModule.config(function($routeProvider) {</w:t>
            </w:r>
          </w:p>
          <w:p w:rsidR="0044026F" w:rsidRPr="0044026F" w:rsidRDefault="0044026F" w:rsidP="0044026F">
            <w:pPr>
              <w:rPr>
                <w:noProof/>
                <w:lang w:val="en-US" w:eastAsia="it-IT"/>
              </w:rPr>
            </w:pPr>
            <w:r w:rsidRPr="0044026F">
              <w:rPr>
                <w:noProof/>
                <w:lang w:val="en-US" w:eastAsia="it-IT"/>
              </w:rPr>
              <w:t xml:space="preserve">    $routeProvider</w:t>
            </w:r>
          </w:p>
          <w:p w:rsidR="0044026F" w:rsidRPr="0044026F" w:rsidRDefault="0044026F" w:rsidP="0044026F">
            <w:pPr>
              <w:rPr>
                <w:noProof/>
                <w:lang w:val="en-US" w:eastAsia="it-IT"/>
              </w:rPr>
            </w:pPr>
            <w:r w:rsidRPr="0044026F">
              <w:rPr>
                <w:noProof/>
                <w:lang w:val="en-US" w:eastAsia="it-IT"/>
              </w:rPr>
              <w:t xml:space="preserve">        .when('/', {</w:t>
            </w:r>
          </w:p>
          <w:p w:rsidR="0044026F" w:rsidRPr="0044026F" w:rsidRDefault="0044026F" w:rsidP="0044026F">
            <w:pPr>
              <w:rPr>
                <w:noProof/>
                <w:lang w:val="en-US" w:eastAsia="it-IT"/>
              </w:rPr>
            </w:pPr>
            <w:r w:rsidRPr="0044026F">
              <w:rPr>
                <w:noProof/>
                <w:lang w:val="en-US" w:eastAsia="it-IT"/>
              </w:rPr>
              <w:t xml:space="preserve">            templateUrl: 'src/angello/storyboard/tmpl/storyboard.html',</w:t>
            </w:r>
          </w:p>
          <w:p w:rsidR="0044026F" w:rsidRPr="0044026F" w:rsidRDefault="0044026F" w:rsidP="0044026F">
            <w:pPr>
              <w:rPr>
                <w:noProof/>
                <w:lang w:val="en-US" w:eastAsia="it-IT"/>
              </w:rPr>
            </w:pPr>
            <w:r w:rsidRPr="0044026F">
              <w:rPr>
                <w:noProof/>
                <w:lang w:val="en-US" w:eastAsia="it-IT"/>
              </w:rPr>
              <w:t xml:space="preserve">            controller: 'StoryboardCtrl',</w:t>
            </w:r>
          </w:p>
          <w:p w:rsidR="0044026F" w:rsidRPr="0044026F" w:rsidRDefault="0044026F" w:rsidP="0044026F">
            <w:pPr>
              <w:rPr>
                <w:noProof/>
                <w:lang w:val="en-US" w:eastAsia="it-IT"/>
              </w:rPr>
            </w:pPr>
            <w:r w:rsidRPr="0044026F">
              <w:rPr>
                <w:noProof/>
                <w:lang w:val="en-US" w:eastAsia="it-IT"/>
              </w:rPr>
              <w:t xml:space="preserve">            controllerAs: 'storyboard'</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.otherwise({redirectTo: '/'});</w:t>
            </w:r>
          </w:p>
          <w:p w:rsidR="0044026F" w:rsidRPr="0044026F" w:rsidRDefault="0044026F" w:rsidP="0044026F">
            <w:pPr>
              <w:rPr>
                <w:noProof/>
                <w:lang w:val="en-US" w:eastAsia="it-IT"/>
              </w:rPr>
            </w:pPr>
            <w:r w:rsidRPr="0044026F">
              <w:rPr>
                <w:noProof/>
                <w:lang w:val="en-US" w:eastAsia="it-IT"/>
              </w:rPr>
              <w:t>});</w:t>
            </w: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t>// client/src/angello/Angello.js</w:t>
            </w:r>
          </w:p>
          <w:p w:rsidR="0044026F" w:rsidRPr="0044026F" w:rsidRDefault="0044026F" w:rsidP="0044026F">
            <w:pPr>
              <w:rPr>
                <w:noProof/>
                <w:lang w:val="en-US" w:eastAsia="it-IT"/>
              </w:rPr>
            </w:pPr>
            <w:r w:rsidRPr="0044026F">
              <w:rPr>
                <w:noProof/>
                <w:lang w:val="en-US" w:eastAsia="it-IT"/>
              </w:rPr>
              <w:t>myModule.config(function($routeProvider) {</w:t>
            </w:r>
          </w:p>
          <w:p w:rsidR="0044026F" w:rsidRPr="0044026F" w:rsidRDefault="0044026F" w:rsidP="0044026F">
            <w:pPr>
              <w:rPr>
                <w:noProof/>
                <w:lang w:val="en-US" w:eastAsia="it-IT"/>
              </w:rPr>
            </w:pPr>
            <w:r w:rsidRPr="0044026F">
              <w:rPr>
                <w:noProof/>
                <w:lang w:val="en-US" w:eastAsia="it-IT"/>
              </w:rPr>
              <w:t xml:space="preserve">    $routeProvider</w:t>
            </w:r>
          </w:p>
          <w:p w:rsidR="0044026F" w:rsidRPr="0044026F" w:rsidRDefault="0044026F" w:rsidP="0044026F">
            <w:pPr>
              <w:rPr>
                <w:noProof/>
                <w:lang w:val="en-US" w:eastAsia="it-IT"/>
              </w:rPr>
            </w:pPr>
            <w:r w:rsidRPr="0044026F">
              <w:rPr>
                <w:noProof/>
                <w:lang w:val="en-US" w:eastAsia="it-IT"/>
              </w:rPr>
              <w:t xml:space="preserve">        .when('/', {</w:t>
            </w:r>
          </w:p>
          <w:p w:rsidR="0044026F" w:rsidRPr="0044026F" w:rsidRDefault="0044026F" w:rsidP="0044026F">
            <w:pPr>
              <w:rPr>
                <w:noProof/>
                <w:lang w:val="en-US" w:eastAsia="it-IT"/>
              </w:rPr>
            </w:pPr>
            <w:r w:rsidRPr="0044026F">
              <w:rPr>
                <w:noProof/>
                <w:lang w:val="en-US" w:eastAsia="it-IT"/>
              </w:rPr>
              <w:t xml:space="preserve">            templateUrl: 'src/angello/storyboard/tmpl/storyboard.html',</w:t>
            </w:r>
          </w:p>
          <w:p w:rsidR="0044026F" w:rsidRPr="0044026F" w:rsidRDefault="0044026F" w:rsidP="0044026F">
            <w:pPr>
              <w:rPr>
                <w:noProof/>
                <w:lang w:val="en-US" w:eastAsia="it-IT"/>
              </w:rPr>
            </w:pPr>
            <w:r w:rsidRPr="0044026F">
              <w:rPr>
                <w:noProof/>
                <w:lang w:val="en-US" w:eastAsia="it-IT"/>
              </w:rPr>
              <w:t xml:space="preserve">            controller: 'StoryboardCtrl',</w:t>
            </w:r>
          </w:p>
          <w:p w:rsidR="0044026F" w:rsidRPr="0044026F" w:rsidRDefault="0044026F" w:rsidP="0044026F">
            <w:pPr>
              <w:rPr>
                <w:noProof/>
                <w:lang w:val="en-US" w:eastAsia="it-IT"/>
              </w:rPr>
            </w:pPr>
            <w:r w:rsidRPr="0044026F">
              <w:rPr>
                <w:noProof/>
                <w:lang w:val="en-US" w:eastAsia="it-IT"/>
              </w:rPr>
              <w:t xml:space="preserve">            controllerAs: 'storyboard'</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.when('/dashboard', {</w:t>
            </w:r>
          </w:p>
          <w:p w:rsidR="0044026F" w:rsidRPr="0044026F" w:rsidRDefault="0044026F" w:rsidP="0044026F">
            <w:pPr>
              <w:rPr>
                <w:noProof/>
                <w:lang w:val="en-US" w:eastAsia="it-IT"/>
              </w:rPr>
            </w:pPr>
            <w:r w:rsidRPr="0044026F">
              <w:rPr>
                <w:noProof/>
                <w:lang w:val="en-US" w:eastAsia="it-IT"/>
              </w:rPr>
              <w:t xml:space="preserve">            templateUrl: 'src/angello/dashboard/tmpl/dashboard.html',</w:t>
            </w:r>
          </w:p>
          <w:p w:rsidR="0044026F" w:rsidRPr="0044026F" w:rsidRDefault="0044026F" w:rsidP="0044026F">
            <w:pPr>
              <w:rPr>
                <w:noProof/>
                <w:lang w:val="en-US" w:eastAsia="it-IT"/>
              </w:rPr>
            </w:pPr>
            <w:r w:rsidRPr="0044026F">
              <w:rPr>
                <w:noProof/>
                <w:lang w:val="en-US" w:eastAsia="it-IT"/>
              </w:rPr>
              <w:t xml:space="preserve">            controller: 'DashboardCtrl',</w:t>
            </w:r>
          </w:p>
          <w:p w:rsidR="0044026F" w:rsidRPr="0044026F" w:rsidRDefault="0044026F" w:rsidP="0044026F">
            <w:pPr>
              <w:rPr>
                <w:noProof/>
                <w:lang w:val="en-US" w:eastAsia="it-IT"/>
              </w:rPr>
            </w:pPr>
            <w:r w:rsidRPr="0044026F">
              <w:rPr>
                <w:noProof/>
                <w:lang w:val="en-US" w:eastAsia="it-IT"/>
              </w:rPr>
              <w:t xml:space="preserve">            controllerAs: 'dashboard'</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.when('/users', {</w:t>
            </w:r>
          </w:p>
          <w:p w:rsidR="0044026F" w:rsidRPr="0044026F" w:rsidRDefault="0044026F" w:rsidP="0044026F">
            <w:pPr>
              <w:rPr>
                <w:noProof/>
                <w:lang w:val="en-US" w:eastAsia="it-IT"/>
              </w:rPr>
            </w:pPr>
            <w:r w:rsidRPr="0044026F">
              <w:rPr>
                <w:noProof/>
                <w:lang w:val="en-US" w:eastAsia="it-IT"/>
              </w:rPr>
              <w:t xml:space="preserve">            templateUrl: 'src/angello/user/tmpl/users.html',</w:t>
            </w:r>
          </w:p>
          <w:p w:rsidR="0044026F" w:rsidRPr="0044026F" w:rsidRDefault="0044026F" w:rsidP="0044026F">
            <w:pPr>
              <w:rPr>
                <w:noProof/>
                <w:lang w:val="en-US" w:eastAsia="it-IT"/>
              </w:rPr>
            </w:pPr>
            <w:r w:rsidRPr="0044026F">
              <w:rPr>
                <w:noProof/>
                <w:lang w:val="en-US" w:eastAsia="it-IT"/>
              </w:rPr>
              <w:t xml:space="preserve">            controller: 'UsersCtrl',</w:t>
            </w:r>
          </w:p>
          <w:p w:rsidR="0044026F" w:rsidRPr="0044026F" w:rsidRDefault="0044026F" w:rsidP="0044026F">
            <w:pPr>
              <w:rPr>
                <w:noProof/>
                <w:lang w:val="en-US" w:eastAsia="it-IT"/>
              </w:rPr>
            </w:pPr>
            <w:r w:rsidRPr="0044026F">
              <w:rPr>
                <w:noProof/>
                <w:lang w:val="en-US" w:eastAsia="it-IT"/>
              </w:rPr>
              <w:t xml:space="preserve">            controllerAs: 'users'</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.when('/users/:userId', {</w:t>
            </w:r>
          </w:p>
          <w:p w:rsidR="0044026F" w:rsidRPr="0044026F" w:rsidRDefault="0044026F" w:rsidP="0044026F">
            <w:pPr>
              <w:rPr>
                <w:noProof/>
                <w:lang w:val="en-US" w:eastAsia="it-IT"/>
              </w:rPr>
            </w:pPr>
            <w:r w:rsidRPr="0044026F">
              <w:rPr>
                <w:noProof/>
                <w:lang w:val="en-US" w:eastAsia="it-IT"/>
              </w:rPr>
              <w:t xml:space="preserve">            templateUrl: 'src/angello/user/tmpl/user.html',</w:t>
            </w:r>
          </w:p>
          <w:p w:rsidR="0044026F" w:rsidRPr="0044026F" w:rsidRDefault="0044026F" w:rsidP="0044026F">
            <w:pPr>
              <w:rPr>
                <w:noProof/>
                <w:lang w:val="en-US" w:eastAsia="it-IT"/>
              </w:rPr>
            </w:pPr>
            <w:r w:rsidRPr="0044026F">
              <w:rPr>
                <w:noProof/>
                <w:lang w:val="en-US" w:eastAsia="it-IT"/>
              </w:rPr>
              <w:t xml:space="preserve">            controller: 'UserCtrl',</w:t>
            </w:r>
          </w:p>
          <w:p w:rsidR="0044026F" w:rsidRPr="0044026F" w:rsidRDefault="0044026F" w:rsidP="0044026F">
            <w:pPr>
              <w:rPr>
                <w:noProof/>
                <w:lang w:val="en-US" w:eastAsia="it-IT"/>
              </w:rPr>
            </w:pPr>
            <w:r w:rsidRPr="0044026F">
              <w:rPr>
                <w:noProof/>
                <w:lang w:val="en-US" w:eastAsia="it-IT"/>
              </w:rPr>
              <w:t xml:space="preserve">            controllerAs: 'myUser'</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.when('/login', {</w:t>
            </w:r>
          </w:p>
          <w:p w:rsidR="0044026F" w:rsidRPr="0044026F" w:rsidRDefault="0044026F" w:rsidP="0044026F">
            <w:pPr>
              <w:rPr>
                <w:noProof/>
                <w:lang w:val="en-US" w:eastAsia="it-IT"/>
              </w:rPr>
            </w:pPr>
            <w:r w:rsidRPr="0044026F">
              <w:rPr>
                <w:noProof/>
                <w:lang w:val="en-US" w:eastAsia="it-IT"/>
              </w:rPr>
              <w:t xml:space="preserve">            templateUrl: 'src/angello/login/tmpl/login.html',</w:t>
            </w:r>
          </w:p>
          <w:p w:rsidR="0044026F" w:rsidRPr="0044026F" w:rsidRDefault="0044026F" w:rsidP="0044026F">
            <w:pPr>
              <w:rPr>
                <w:noProof/>
                <w:lang w:val="en-US" w:eastAsia="it-IT"/>
              </w:rPr>
            </w:pPr>
            <w:r w:rsidRPr="0044026F">
              <w:rPr>
                <w:noProof/>
                <w:lang w:val="en-US" w:eastAsia="it-IT"/>
              </w:rPr>
              <w:t xml:space="preserve">            controller: 'LoginCtrl',</w:t>
            </w:r>
          </w:p>
          <w:p w:rsidR="0044026F" w:rsidRPr="0044026F" w:rsidRDefault="0044026F" w:rsidP="0044026F">
            <w:pPr>
              <w:rPr>
                <w:noProof/>
                <w:lang w:val="en-US" w:eastAsia="it-IT"/>
              </w:rPr>
            </w:pPr>
            <w:r w:rsidRPr="0044026F">
              <w:rPr>
                <w:noProof/>
                <w:lang w:val="en-US" w:eastAsia="it-IT"/>
              </w:rPr>
              <w:t xml:space="preserve">            controllerAs: 'login'</w:t>
            </w:r>
          </w:p>
          <w:p w:rsidR="0044026F" w:rsidRPr="0044026F" w:rsidRDefault="0044026F" w:rsidP="0044026F">
            <w:pPr>
              <w:rPr>
                <w:noProof/>
                <w:lang w:val="en-US" w:eastAsia="it-IT"/>
              </w:rPr>
            </w:pPr>
            <w:r w:rsidRPr="0044026F">
              <w:rPr>
                <w:noProof/>
                <w:lang w:val="en-US" w:eastAsia="it-IT"/>
              </w:rPr>
              <w:t xml:space="preserve">        })</w:t>
            </w:r>
          </w:p>
          <w:p w:rsidR="0044026F" w:rsidRPr="0044026F" w:rsidRDefault="0044026F" w:rsidP="0044026F">
            <w:pPr>
              <w:rPr>
                <w:noProof/>
                <w:lang w:val="en-US" w:eastAsia="it-IT"/>
              </w:rPr>
            </w:pPr>
            <w:r w:rsidRPr="0044026F">
              <w:rPr>
                <w:noProof/>
                <w:lang w:val="en-US" w:eastAsia="it-IT"/>
              </w:rPr>
              <w:t xml:space="preserve">        .otherwise({redirectTo: '/'});</w:t>
            </w:r>
          </w:p>
          <w:p w:rsidR="0044026F" w:rsidRDefault="0044026F" w:rsidP="0044026F">
            <w:pPr>
              <w:rPr>
                <w:noProof/>
                <w:lang w:val="en-US" w:eastAsia="it-IT"/>
              </w:rPr>
            </w:pPr>
            <w:r w:rsidRPr="0044026F">
              <w:rPr>
                <w:noProof/>
                <w:lang w:val="en-US" w:eastAsia="it-IT"/>
              </w:rPr>
              <w:t>});</w:t>
            </w:r>
          </w:p>
          <w:p w:rsidR="0044026F" w:rsidRDefault="0044026F" w:rsidP="0044026F">
            <w:pPr>
              <w:rPr>
                <w:noProof/>
                <w:lang w:val="en-US" w:eastAsia="it-IT"/>
              </w:rPr>
            </w:pPr>
          </w:p>
          <w:p w:rsidR="0044026F" w:rsidRPr="0044026F" w:rsidRDefault="0044026F" w:rsidP="0044026F">
            <w:pPr>
              <w:rPr>
                <w:noProof/>
                <w:lang w:val="en-US" w:eastAsia="it-IT"/>
              </w:rPr>
            </w:pPr>
          </w:p>
        </w:tc>
      </w:tr>
      <w:tr w:rsidR="0044026F" w:rsidTr="00D02922">
        <w:tc>
          <w:tcPr>
            <w:tcW w:w="9166" w:type="dxa"/>
          </w:tcPr>
          <w:p w:rsidR="0044026F" w:rsidRPr="0044026F" w:rsidRDefault="0044026F" w:rsidP="0044026F">
            <w:pPr>
              <w:rPr>
                <w:noProof/>
                <w:lang w:val="en-US" w:eastAsia="it-IT"/>
              </w:rPr>
            </w:pPr>
            <w:r w:rsidRPr="0044026F">
              <w:rPr>
                <w:noProof/>
                <w:lang w:val="en-US" w:eastAsia="it-IT"/>
              </w:rPr>
              <w:lastRenderedPageBreak/>
              <w:t>&lt;!-- client/index.html --&gt;</w:t>
            </w:r>
          </w:p>
          <w:p w:rsidR="0044026F" w:rsidRPr="0044026F" w:rsidRDefault="0044026F" w:rsidP="0044026F">
            <w:pPr>
              <w:rPr>
                <w:noProof/>
                <w:lang w:val="en-US" w:eastAsia="it-IT"/>
              </w:rPr>
            </w:pPr>
            <w:r w:rsidRPr="0044026F">
              <w:rPr>
                <w:noProof/>
                <w:lang w:val="en-US" w:eastAsia="it-IT"/>
              </w:rPr>
              <w:t>&lt;div class="navbar navbar-fixed-top navbar-default"&gt;</w:t>
            </w:r>
          </w:p>
          <w:p w:rsidR="0044026F" w:rsidRPr="0044026F" w:rsidRDefault="0044026F" w:rsidP="0044026F">
            <w:pPr>
              <w:rPr>
                <w:noProof/>
                <w:lang w:val="en-US" w:eastAsia="it-IT"/>
              </w:rPr>
            </w:pPr>
            <w:r w:rsidRPr="0044026F">
              <w:rPr>
                <w:noProof/>
                <w:lang w:val="en-US" w:eastAsia="it-IT"/>
              </w:rPr>
              <w:t xml:space="preserve">    &lt;div class="navbar-header"&gt;</w:t>
            </w:r>
          </w:p>
          <w:p w:rsidR="0044026F" w:rsidRPr="0044026F" w:rsidRDefault="0044026F" w:rsidP="0044026F">
            <w:pPr>
              <w:rPr>
                <w:noProof/>
                <w:lang w:val="en-US" w:eastAsia="it-IT"/>
              </w:rPr>
            </w:pPr>
            <w:r w:rsidRPr="0044026F">
              <w:rPr>
                <w:noProof/>
                <w:lang w:val="en-US" w:eastAsia="it-IT"/>
              </w:rPr>
              <w:t xml:space="preserve">        &lt;a class="logo navbar-brand" href="#/"&gt;</w:t>
            </w:r>
          </w:p>
          <w:p w:rsidR="0044026F" w:rsidRPr="0044026F" w:rsidRDefault="0044026F" w:rsidP="0044026F">
            <w:pPr>
              <w:rPr>
                <w:noProof/>
                <w:lang w:val="en-US" w:eastAsia="it-IT"/>
              </w:rPr>
            </w:pPr>
            <w:r w:rsidRPr="0044026F">
              <w:rPr>
                <w:noProof/>
                <w:lang w:val="en-US" w:eastAsia="it-IT"/>
              </w:rPr>
              <w:t xml:space="preserve">            &lt;img src="assets/img/angello.png"&gt;</w:t>
            </w:r>
          </w:p>
          <w:p w:rsidR="0044026F" w:rsidRPr="0044026F" w:rsidRDefault="0044026F" w:rsidP="0044026F">
            <w:pPr>
              <w:rPr>
                <w:noProof/>
                <w:lang w:val="en-US" w:eastAsia="it-IT"/>
              </w:rPr>
            </w:pPr>
            <w:r w:rsidRPr="0044026F">
              <w:rPr>
                <w:noProof/>
                <w:lang w:val="en-US" w:eastAsia="it-IT"/>
              </w:rPr>
              <w:t xml:space="preserve">        &lt;/a&gt;</w:t>
            </w:r>
          </w:p>
          <w:p w:rsidR="0044026F" w:rsidRPr="0044026F" w:rsidRDefault="0044026F" w:rsidP="0044026F">
            <w:pPr>
              <w:rPr>
                <w:noProof/>
                <w:lang w:val="en-US" w:eastAsia="it-IT"/>
              </w:rPr>
            </w:pPr>
            <w:r w:rsidRPr="0044026F">
              <w:rPr>
                <w:noProof/>
                <w:lang w:val="en-US" w:eastAsia="it-IT"/>
              </w:rPr>
              <w:t xml:space="preserve">    &lt;/div&gt;</w:t>
            </w:r>
          </w:p>
          <w:p w:rsidR="0044026F" w:rsidRPr="0044026F" w:rsidRDefault="0044026F" w:rsidP="0044026F">
            <w:pPr>
              <w:rPr>
                <w:noProof/>
                <w:lang w:val="en-US" w:eastAsia="it-IT"/>
              </w:rPr>
            </w:pPr>
            <w:r w:rsidRPr="0044026F">
              <w:rPr>
                <w:noProof/>
                <w:lang w:val="en-US" w:eastAsia="it-IT"/>
              </w:rPr>
              <w:t xml:space="preserve">    &lt;div class="btn-group pull-right" ng-show="main.currentUser"&gt;</w:t>
            </w:r>
          </w:p>
          <w:p w:rsidR="0044026F" w:rsidRPr="0044026F" w:rsidRDefault="0044026F" w:rsidP="0044026F">
            <w:pPr>
              <w:rPr>
                <w:noProof/>
                <w:lang w:val="en-US" w:eastAsia="it-IT"/>
              </w:rPr>
            </w:pPr>
            <w:r w:rsidRPr="0044026F">
              <w:rPr>
                <w:noProof/>
                <w:lang w:val="en-US" w:eastAsia="it-IT"/>
              </w:rPr>
              <w:t xml:space="preserve">        &lt;a class="btn btn-danger" href="#/"&gt;</w:t>
            </w:r>
          </w:p>
          <w:p w:rsidR="0044026F" w:rsidRPr="0044026F" w:rsidRDefault="0044026F" w:rsidP="0044026F">
            <w:pPr>
              <w:rPr>
                <w:noProof/>
                <w:lang w:val="en-US" w:eastAsia="it-IT"/>
              </w:rPr>
            </w:pPr>
            <w:r w:rsidRPr="0044026F">
              <w:rPr>
                <w:noProof/>
                <w:lang w:val="en-US" w:eastAsia="it-IT"/>
              </w:rPr>
              <w:t xml:space="preserve">            &lt;span class="glyphicon glyphicon-home"&gt;&lt;/span&gt;</w:t>
            </w:r>
          </w:p>
          <w:p w:rsidR="0044026F" w:rsidRPr="0044026F" w:rsidRDefault="0044026F" w:rsidP="0044026F">
            <w:pPr>
              <w:rPr>
                <w:noProof/>
                <w:lang w:val="en-US" w:eastAsia="it-IT"/>
              </w:rPr>
            </w:pPr>
            <w:r w:rsidRPr="0044026F">
              <w:rPr>
                <w:noProof/>
                <w:lang w:val="en-US" w:eastAsia="it-IT"/>
              </w:rPr>
              <w:t xml:space="preserve">        &lt;/a&gt;</w:t>
            </w:r>
          </w:p>
          <w:p w:rsidR="0044026F" w:rsidRPr="0044026F" w:rsidRDefault="0044026F" w:rsidP="0044026F">
            <w:pPr>
              <w:rPr>
                <w:noProof/>
                <w:lang w:val="en-US" w:eastAsia="it-IT"/>
              </w:rPr>
            </w:pPr>
            <w:r w:rsidRPr="0044026F">
              <w:rPr>
                <w:noProof/>
                <w:lang w:val="en-US" w:eastAsia="it-IT"/>
              </w:rPr>
              <w:t xml:space="preserve">        &lt;a class="btn btn-danger" href="#/users"&gt;</w:t>
            </w:r>
          </w:p>
          <w:p w:rsidR="0044026F" w:rsidRPr="0044026F" w:rsidRDefault="0044026F" w:rsidP="0044026F">
            <w:pPr>
              <w:rPr>
                <w:noProof/>
                <w:lang w:val="en-US" w:eastAsia="it-IT"/>
              </w:rPr>
            </w:pPr>
            <w:r w:rsidRPr="0044026F">
              <w:rPr>
                <w:noProof/>
                <w:lang w:val="en-US" w:eastAsia="it-IT"/>
              </w:rPr>
              <w:t xml:space="preserve">            &lt;span class="glyphicon glyphicon-user"&gt;&lt;/span&gt;</w:t>
            </w:r>
          </w:p>
          <w:p w:rsidR="0044026F" w:rsidRPr="0044026F" w:rsidRDefault="0044026F" w:rsidP="0044026F">
            <w:pPr>
              <w:rPr>
                <w:noProof/>
                <w:lang w:val="en-US" w:eastAsia="it-IT"/>
              </w:rPr>
            </w:pPr>
            <w:r w:rsidRPr="0044026F">
              <w:rPr>
                <w:noProof/>
                <w:lang w:val="en-US" w:eastAsia="it-IT"/>
              </w:rPr>
              <w:t xml:space="preserve">        &lt;/a&gt;</w:t>
            </w:r>
          </w:p>
          <w:p w:rsidR="0044026F" w:rsidRPr="0044026F" w:rsidRDefault="0044026F" w:rsidP="0044026F">
            <w:pPr>
              <w:rPr>
                <w:noProof/>
                <w:lang w:val="en-US" w:eastAsia="it-IT"/>
              </w:rPr>
            </w:pPr>
            <w:r w:rsidRPr="0044026F">
              <w:rPr>
                <w:noProof/>
                <w:lang w:val="en-US" w:eastAsia="it-IT"/>
              </w:rPr>
              <w:t xml:space="preserve">        &lt;a class="btn btn-danger" href="#/dashboard"&gt;</w:t>
            </w:r>
          </w:p>
          <w:p w:rsidR="0044026F" w:rsidRPr="0044026F" w:rsidRDefault="0044026F" w:rsidP="0044026F">
            <w:pPr>
              <w:rPr>
                <w:noProof/>
                <w:lang w:val="en-US" w:eastAsia="it-IT"/>
              </w:rPr>
            </w:pPr>
          </w:p>
          <w:p w:rsidR="0044026F" w:rsidRPr="0044026F" w:rsidRDefault="0044026F" w:rsidP="0044026F">
            <w:pPr>
              <w:rPr>
                <w:noProof/>
                <w:lang w:val="en-US" w:eastAsia="it-IT"/>
              </w:rPr>
            </w:pPr>
            <w:r w:rsidRPr="0044026F">
              <w:rPr>
                <w:noProof/>
                <w:lang w:val="en-US" w:eastAsia="it-IT"/>
              </w:rPr>
              <w:t xml:space="preserve">            &lt;span class="glyphicon glyphicon-signal"&gt;&lt;/span&gt;</w:t>
            </w:r>
          </w:p>
          <w:p w:rsidR="0044026F" w:rsidRPr="0044026F" w:rsidRDefault="0044026F" w:rsidP="0044026F">
            <w:pPr>
              <w:rPr>
                <w:noProof/>
                <w:lang w:val="en-US" w:eastAsia="it-IT"/>
              </w:rPr>
            </w:pPr>
            <w:r w:rsidRPr="0044026F">
              <w:rPr>
                <w:noProof/>
                <w:lang w:val="en-US" w:eastAsia="it-IT"/>
              </w:rPr>
              <w:t xml:space="preserve">        &lt;/a&gt;</w:t>
            </w:r>
          </w:p>
          <w:p w:rsidR="0044026F" w:rsidRPr="0044026F" w:rsidRDefault="0044026F" w:rsidP="0044026F">
            <w:pPr>
              <w:rPr>
                <w:noProof/>
                <w:lang w:val="en-US" w:eastAsia="it-IT"/>
              </w:rPr>
            </w:pPr>
            <w:r w:rsidRPr="0044026F">
              <w:rPr>
                <w:noProof/>
                <w:lang w:val="en-US" w:eastAsia="it-IT"/>
              </w:rPr>
              <w:t xml:space="preserve">        &lt;!-- ... --&gt;</w:t>
            </w:r>
          </w:p>
          <w:p w:rsidR="0044026F" w:rsidRPr="0044026F" w:rsidRDefault="0044026F" w:rsidP="0044026F">
            <w:pPr>
              <w:rPr>
                <w:noProof/>
                <w:lang w:val="en-US" w:eastAsia="it-IT"/>
              </w:rPr>
            </w:pPr>
            <w:r w:rsidRPr="0044026F">
              <w:rPr>
                <w:noProof/>
                <w:lang w:val="en-US" w:eastAsia="it-IT"/>
              </w:rPr>
              <w:t xml:space="preserve">    &lt;/div&gt;</w:t>
            </w:r>
          </w:p>
          <w:p w:rsidR="0044026F" w:rsidRPr="0044026F" w:rsidRDefault="0044026F" w:rsidP="0044026F">
            <w:pPr>
              <w:rPr>
                <w:noProof/>
                <w:lang w:val="en-US" w:eastAsia="it-IT"/>
              </w:rPr>
            </w:pPr>
            <w:r w:rsidRPr="0044026F">
              <w:rPr>
                <w:noProof/>
                <w:lang w:val="en-US" w:eastAsia="it-IT"/>
              </w:rPr>
              <w:t>&lt;/div&gt;</w:t>
            </w:r>
          </w:p>
        </w:tc>
      </w:tr>
      <w:tr w:rsidR="0044026F" w:rsidTr="00D02922">
        <w:tc>
          <w:tcPr>
            <w:tcW w:w="9166" w:type="dxa"/>
          </w:tcPr>
          <w:p w:rsidR="00034867" w:rsidRDefault="00034867" w:rsidP="00034867">
            <w:pPr>
              <w:pStyle w:val="Title"/>
              <w:rPr>
                <w:lang w:val="en-US"/>
              </w:rPr>
            </w:pPr>
            <w:r>
              <w:rPr>
                <w:lang w:val="en-US"/>
              </w:rPr>
              <w:t>Cap.3</w:t>
            </w:r>
          </w:p>
          <w:p w:rsidR="0044026F" w:rsidRPr="0044026F" w:rsidRDefault="0044026F" w:rsidP="0044026F">
            <w:pPr>
              <w:rPr>
                <w:noProof/>
                <w:lang w:val="en-US" w:eastAsia="it-IT"/>
              </w:rPr>
            </w:pPr>
          </w:p>
        </w:tc>
      </w:tr>
      <w:tr w:rsidR="0044026F" w:rsidTr="00D02922">
        <w:tc>
          <w:tcPr>
            <w:tcW w:w="9166" w:type="dxa"/>
          </w:tcPr>
          <w:p w:rsidR="0044026F" w:rsidRPr="0044026F" w:rsidRDefault="00CB4462" w:rsidP="0044026F">
            <w:pPr>
              <w:rPr>
                <w:noProof/>
                <w:lang w:val="en-US" w:eastAsia="it-IT"/>
              </w:rPr>
            </w:pPr>
            <w:r>
              <w:rPr>
                <w:noProof/>
                <w:lang w:eastAsia="it-IT"/>
              </w:rPr>
              <w:drawing>
                <wp:inline distT="0" distB="0" distL="0" distR="0" wp14:anchorId="7D4C22FE" wp14:editId="6CE75F62">
                  <wp:extent cx="5619750" cy="355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9750" cy="3552825"/>
                          </a:xfrm>
                          <a:prstGeom prst="rect">
                            <a:avLst/>
                          </a:prstGeom>
                        </pic:spPr>
                      </pic:pic>
                    </a:graphicData>
                  </a:graphic>
                </wp:inline>
              </w:drawing>
            </w:r>
          </w:p>
        </w:tc>
      </w:tr>
      <w:tr w:rsidR="00CB4462" w:rsidTr="00D02922">
        <w:tc>
          <w:tcPr>
            <w:tcW w:w="9166" w:type="dxa"/>
          </w:tcPr>
          <w:p w:rsidR="00CB4462" w:rsidRDefault="00CB4462" w:rsidP="0044026F">
            <w:pPr>
              <w:rPr>
                <w:noProof/>
                <w:lang w:eastAsia="it-IT"/>
              </w:rPr>
            </w:pPr>
          </w:p>
        </w:tc>
      </w:tr>
      <w:tr w:rsidR="0044026F" w:rsidTr="00D02922">
        <w:tc>
          <w:tcPr>
            <w:tcW w:w="9166" w:type="dxa"/>
          </w:tcPr>
          <w:p w:rsidR="0044026F" w:rsidRPr="0044026F" w:rsidRDefault="00CB4462" w:rsidP="0044026F">
            <w:pPr>
              <w:rPr>
                <w:noProof/>
                <w:lang w:val="en-US" w:eastAsia="it-IT"/>
              </w:rPr>
            </w:pPr>
            <w:r>
              <w:rPr>
                <w:noProof/>
                <w:lang w:eastAsia="it-IT"/>
              </w:rPr>
              <w:lastRenderedPageBreak/>
              <w:drawing>
                <wp:inline distT="0" distB="0" distL="0" distR="0" wp14:anchorId="03432F36" wp14:editId="4376E0CA">
                  <wp:extent cx="561975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750" cy="2962275"/>
                          </a:xfrm>
                          <a:prstGeom prst="rect">
                            <a:avLst/>
                          </a:prstGeom>
                        </pic:spPr>
                      </pic:pic>
                    </a:graphicData>
                  </a:graphic>
                </wp:inline>
              </w:drawing>
            </w:r>
          </w:p>
        </w:tc>
      </w:tr>
      <w:tr w:rsidR="00CB4462" w:rsidTr="00D02922">
        <w:tc>
          <w:tcPr>
            <w:tcW w:w="9166" w:type="dxa"/>
          </w:tcPr>
          <w:p w:rsidR="00CB4462" w:rsidRDefault="00CB4462" w:rsidP="0044026F">
            <w:pPr>
              <w:rPr>
                <w:noProof/>
                <w:lang w:eastAsia="it-IT"/>
              </w:rPr>
            </w:pPr>
          </w:p>
        </w:tc>
      </w:tr>
      <w:tr w:rsidR="00CB4462" w:rsidTr="00D02922">
        <w:tc>
          <w:tcPr>
            <w:tcW w:w="9166" w:type="dxa"/>
          </w:tcPr>
          <w:p w:rsidR="00CB4462" w:rsidRDefault="00CB4462" w:rsidP="0044026F">
            <w:pPr>
              <w:rPr>
                <w:noProof/>
                <w:lang w:eastAsia="it-IT"/>
              </w:rPr>
            </w:pPr>
            <w:r>
              <w:rPr>
                <w:noProof/>
                <w:lang w:eastAsia="it-IT"/>
              </w:rPr>
              <w:drawing>
                <wp:inline distT="0" distB="0" distL="0" distR="0" wp14:anchorId="429A8BBD" wp14:editId="3DEFA0C9">
                  <wp:extent cx="4457700" cy="3667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700" cy="3667125"/>
                          </a:xfrm>
                          <a:prstGeom prst="rect">
                            <a:avLst/>
                          </a:prstGeom>
                        </pic:spPr>
                      </pic:pic>
                    </a:graphicData>
                  </a:graphic>
                </wp:inline>
              </w:drawing>
            </w:r>
          </w:p>
        </w:tc>
      </w:tr>
      <w:tr w:rsidR="00CB4462" w:rsidTr="00D02922">
        <w:tc>
          <w:tcPr>
            <w:tcW w:w="9166" w:type="dxa"/>
          </w:tcPr>
          <w:p w:rsidR="00CB4462" w:rsidRDefault="00CB4462" w:rsidP="0044026F">
            <w:pPr>
              <w:rPr>
                <w:noProof/>
                <w:lang w:eastAsia="it-IT"/>
              </w:rPr>
            </w:pPr>
          </w:p>
        </w:tc>
      </w:tr>
      <w:tr w:rsidR="00CB4462" w:rsidTr="00D02922">
        <w:tc>
          <w:tcPr>
            <w:tcW w:w="9166" w:type="dxa"/>
          </w:tcPr>
          <w:p w:rsidR="00CB4462" w:rsidRDefault="00CB4462" w:rsidP="0044026F">
            <w:pPr>
              <w:rPr>
                <w:noProof/>
                <w:lang w:eastAsia="it-IT"/>
              </w:rPr>
            </w:pPr>
            <w:r>
              <w:rPr>
                <w:noProof/>
                <w:lang w:eastAsia="it-IT"/>
              </w:rPr>
              <w:lastRenderedPageBreak/>
              <w:drawing>
                <wp:inline distT="0" distB="0" distL="0" distR="0" wp14:anchorId="2CF811AB" wp14:editId="43CA8E02">
                  <wp:extent cx="47625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2500" cy="2628900"/>
                          </a:xfrm>
                          <a:prstGeom prst="rect">
                            <a:avLst/>
                          </a:prstGeom>
                        </pic:spPr>
                      </pic:pic>
                    </a:graphicData>
                  </a:graphic>
                </wp:inline>
              </w:drawing>
            </w:r>
          </w:p>
        </w:tc>
      </w:tr>
      <w:tr w:rsidR="00E37EF6" w:rsidTr="00D02922">
        <w:tc>
          <w:tcPr>
            <w:tcW w:w="9166" w:type="dxa"/>
          </w:tcPr>
          <w:p w:rsidR="00E37EF6" w:rsidRDefault="00E37EF6" w:rsidP="0044026F">
            <w:pPr>
              <w:rPr>
                <w:noProof/>
                <w:lang w:eastAsia="it-IT"/>
              </w:rPr>
            </w:pPr>
          </w:p>
        </w:tc>
      </w:tr>
      <w:tr w:rsidR="00E37EF6" w:rsidTr="00D02922">
        <w:tc>
          <w:tcPr>
            <w:tcW w:w="9166" w:type="dxa"/>
          </w:tcPr>
          <w:p w:rsidR="00E37EF6" w:rsidRDefault="00E37EF6" w:rsidP="0044026F">
            <w:pPr>
              <w:rPr>
                <w:noProof/>
                <w:lang w:eastAsia="it-IT"/>
              </w:rPr>
            </w:pPr>
            <w:r>
              <w:rPr>
                <w:noProof/>
                <w:lang w:eastAsia="it-IT"/>
              </w:rPr>
              <w:drawing>
                <wp:inline distT="0" distB="0" distL="0" distR="0" wp14:anchorId="4CB6C81B" wp14:editId="1B27846F">
                  <wp:extent cx="5619750" cy="4352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9750" cy="4352925"/>
                          </a:xfrm>
                          <a:prstGeom prst="rect">
                            <a:avLst/>
                          </a:prstGeom>
                        </pic:spPr>
                      </pic:pic>
                    </a:graphicData>
                  </a:graphic>
                </wp:inline>
              </w:drawing>
            </w:r>
          </w:p>
        </w:tc>
      </w:tr>
      <w:tr w:rsidR="00E37EF6" w:rsidTr="00D02922">
        <w:tc>
          <w:tcPr>
            <w:tcW w:w="9166" w:type="dxa"/>
          </w:tcPr>
          <w:p w:rsidR="00E37EF6" w:rsidRDefault="00E37EF6" w:rsidP="0044026F">
            <w:pPr>
              <w:rPr>
                <w:noProof/>
                <w:lang w:eastAsia="it-IT"/>
              </w:rPr>
            </w:pPr>
          </w:p>
        </w:tc>
      </w:tr>
      <w:tr w:rsidR="00E37EF6" w:rsidTr="00D02922">
        <w:tc>
          <w:tcPr>
            <w:tcW w:w="9166" w:type="dxa"/>
          </w:tcPr>
          <w:p w:rsidR="00E37EF6" w:rsidRDefault="00E37EF6" w:rsidP="0044026F">
            <w:pPr>
              <w:rPr>
                <w:noProof/>
                <w:lang w:eastAsia="it-IT"/>
              </w:rPr>
            </w:pPr>
            <w:r>
              <w:rPr>
                <w:noProof/>
                <w:lang w:eastAsia="it-IT"/>
              </w:rPr>
              <w:lastRenderedPageBreak/>
              <w:drawing>
                <wp:inline distT="0" distB="0" distL="0" distR="0" wp14:anchorId="56105AE2" wp14:editId="4C7B71A8">
                  <wp:extent cx="56197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9750" cy="2419350"/>
                          </a:xfrm>
                          <a:prstGeom prst="rect">
                            <a:avLst/>
                          </a:prstGeom>
                        </pic:spPr>
                      </pic:pic>
                    </a:graphicData>
                  </a:graphic>
                </wp:inline>
              </w:drawing>
            </w:r>
          </w:p>
        </w:tc>
      </w:tr>
      <w:tr w:rsidR="00E37EF6" w:rsidTr="00D02922">
        <w:tc>
          <w:tcPr>
            <w:tcW w:w="9166" w:type="dxa"/>
          </w:tcPr>
          <w:p w:rsidR="00E37EF6" w:rsidRDefault="00E37EF6" w:rsidP="0044026F">
            <w:pPr>
              <w:rPr>
                <w:noProof/>
                <w:lang w:eastAsia="it-IT"/>
              </w:rPr>
            </w:pPr>
          </w:p>
        </w:tc>
      </w:tr>
      <w:tr w:rsidR="00E37EF6" w:rsidTr="00D02922">
        <w:tc>
          <w:tcPr>
            <w:tcW w:w="9166" w:type="dxa"/>
          </w:tcPr>
          <w:p w:rsidR="00E37EF6" w:rsidRDefault="00E37EF6" w:rsidP="0044026F">
            <w:pPr>
              <w:rPr>
                <w:noProof/>
                <w:lang w:eastAsia="it-IT"/>
              </w:rPr>
            </w:pPr>
            <w:r>
              <w:rPr>
                <w:noProof/>
                <w:lang w:eastAsia="it-IT"/>
              </w:rPr>
              <w:drawing>
                <wp:inline distT="0" distB="0" distL="0" distR="0" wp14:anchorId="36C426E7" wp14:editId="1E1542D6">
                  <wp:extent cx="561975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9750" cy="2714625"/>
                          </a:xfrm>
                          <a:prstGeom prst="rect">
                            <a:avLst/>
                          </a:prstGeom>
                        </pic:spPr>
                      </pic:pic>
                    </a:graphicData>
                  </a:graphic>
                </wp:inline>
              </w:drawing>
            </w:r>
          </w:p>
        </w:tc>
      </w:tr>
      <w:tr w:rsidR="00E37EF6" w:rsidTr="00D02922">
        <w:tc>
          <w:tcPr>
            <w:tcW w:w="9166" w:type="dxa"/>
          </w:tcPr>
          <w:p w:rsidR="00E37EF6" w:rsidRDefault="00E37EF6" w:rsidP="0044026F">
            <w:pPr>
              <w:rPr>
                <w:noProof/>
                <w:lang w:eastAsia="it-IT"/>
              </w:rPr>
            </w:pPr>
          </w:p>
        </w:tc>
      </w:tr>
      <w:tr w:rsidR="00E37EF6" w:rsidTr="00D02922">
        <w:tc>
          <w:tcPr>
            <w:tcW w:w="9166" w:type="dxa"/>
          </w:tcPr>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lastRenderedPageBreak/>
              <w:t>// client/src/angello/storyboard/controllers/StoryboardController.js</w:t>
            </w:r>
          </w:p>
          <w:p w:rsidR="00E37EF6" w:rsidRPr="00E37EF6" w:rsidRDefault="00E37EF6" w:rsidP="00E37EF6">
            <w:pPr>
              <w:rPr>
                <w:noProof/>
                <w:lang w:val="en-US" w:eastAsia="it-IT"/>
              </w:rPr>
            </w:pPr>
            <w:r w:rsidRPr="00E37EF6">
              <w:rPr>
                <w:noProof/>
                <w:lang w:val="en-US" w:eastAsia="it-IT"/>
              </w:rPr>
              <w:t>angular.module('Angello.Storyboard')</w:t>
            </w:r>
          </w:p>
          <w:p w:rsidR="00E37EF6" w:rsidRPr="00E37EF6" w:rsidRDefault="00E37EF6" w:rsidP="00E37EF6">
            <w:pPr>
              <w:rPr>
                <w:noProof/>
                <w:lang w:val="en-US" w:eastAsia="it-IT"/>
              </w:rPr>
            </w:pPr>
            <w:r w:rsidRPr="00E37EF6">
              <w:rPr>
                <w:noProof/>
                <w:lang w:val="en-US" w:eastAsia="it-IT"/>
              </w:rPr>
              <w:t xml:space="preserve">    .controller('StoryboardCtrl', function() {</w:t>
            </w:r>
          </w:p>
          <w:p w:rsidR="00E37EF6" w:rsidRPr="00E37EF6" w:rsidRDefault="00E37EF6" w:rsidP="00E37EF6">
            <w:pPr>
              <w:rPr>
                <w:noProof/>
                <w:lang w:val="en-US" w:eastAsia="it-IT"/>
              </w:rPr>
            </w:pPr>
            <w:r w:rsidRPr="00E37EF6">
              <w:rPr>
                <w:noProof/>
                <w:lang w:val="en-US" w:eastAsia="it-IT"/>
              </w:rPr>
              <w:t xml:space="preserve">        var storyboard = this;</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storyboard.stories = [</w:t>
            </w:r>
          </w:p>
          <w:p w:rsidR="00E37EF6" w:rsidRPr="00E37EF6" w:rsidRDefault="00E37EF6" w:rsidP="00E37EF6">
            <w:pPr>
              <w:rPr>
                <w:noProof/>
                <w:lang w:val="en-US" w:eastAsia="it-IT"/>
              </w:rPr>
            </w:pPr>
            <w:r w:rsidRPr="00E37EF6">
              <w:rPr>
                <w:noProof/>
                <w:lang w:val="en-US" w:eastAsia="it-IT"/>
              </w:rPr>
              <w:t xml:space="preserve">            {</w:t>
            </w:r>
          </w:p>
          <w:p w:rsidR="00E37EF6" w:rsidRPr="00E37EF6" w:rsidRDefault="00E37EF6" w:rsidP="00E37EF6">
            <w:pPr>
              <w:rPr>
                <w:noProof/>
                <w:lang w:val="en-US" w:eastAsia="it-IT"/>
              </w:rPr>
            </w:pPr>
            <w:r w:rsidRPr="00E37EF6">
              <w:rPr>
                <w:noProof/>
                <w:lang w:val="en-US" w:eastAsia="it-IT"/>
              </w:rPr>
              <w:t xml:space="preserve">                "assignee": "1",</w:t>
            </w:r>
          </w:p>
          <w:p w:rsidR="00E37EF6" w:rsidRPr="00E37EF6" w:rsidRDefault="00E37EF6" w:rsidP="00E37EF6">
            <w:pPr>
              <w:rPr>
                <w:noProof/>
                <w:lang w:val="en-US" w:eastAsia="it-IT"/>
              </w:rPr>
            </w:pPr>
            <w:r w:rsidRPr="00E37EF6">
              <w:rPr>
                <w:noProof/>
                <w:lang w:val="en-US" w:eastAsia="it-IT"/>
              </w:rPr>
              <w:t xml:space="preserve">                "criteria": "It tests!",</w:t>
            </w:r>
          </w:p>
          <w:p w:rsidR="00E37EF6" w:rsidRPr="00E37EF6" w:rsidRDefault="00E37EF6" w:rsidP="00E37EF6">
            <w:pPr>
              <w:rPr>
                <w:noProof/>
                <w:lang w:val="en-US" w:eastAsia="it-IT"/>
              </w:rPr>
            </w:pPr>
            <w:r w:rsidRPr="00E37EF6">
              <w:rPr>
                <w:noProof/>
                <w:lang w:val="en-US" w:eastAsia="it-IT"/>
              </w:rPr>
              <w:t xml:space="preserve">                "description": "This is a test",</w:t>
            </w:r>
          </w:p>
          <w:p w:rsidR="00E37EF6" w:rsidRPr="00E37EF6" w:rsidRDefault="00E37EF6" w:rsidP="00E37EF6">
            <w:pPr>
              <w:rPr>
                <w:noProof/>
                <w:lang w:val="en-US" w:eastAsia="it-IT"/>
              </w:rPr>
            </w:pPr>
            <w:r w:rsidRPr="00E37EF6">
              <w:rPr>
                <w:noProof/>
                <w:lang w:val="en-US" w:eastAsia="it-IT"/>
              </w:rPr>
              <w:t xml:space="preserve">                "id": "1",</w:t>
            </w:r>
          </w:p>
          <w:p w:rsidR="00E37EF6" w:rsidRPr="00E37EF6" w:rsidRDefault="00E37EF6" w:rsidP="00E37EF6">
            <w:pPr>
              <w:rPr>
                <w:noProof/>
                <w:lang w:val="en-US" w:eastAsia="it-IT"/>
              </w:rPr>
            </w:pPr>
            <w:r w:rsidRPr="00E37EF6">
              <w:rPr>
                <w:noProof/>
                <w:lang w:val="en-US" w:eastAsia="it-IT"/>
              </w:rPr>
              <w:t xml:space="preserve">                "reporter": "2",</w:t>
            </w:r>
          </w:p>
          <w:p w:rsidR="00E37EF6" w:rsidRPr="00E37EF6" w:rsidRDefault="00E37EF6" w:rsidP="00E37EF6">
            <w:pPr>
              <w:rPr>
                <w:noProof/>
                <w:lang w:val="en-US" w:eastAsia="it-IT"/>
              </w:rPr>
            </w:pPr>
            <w:r w:rsidRPr="00E37EF6">
              <w:rPr>
                <w:noProof/>
                <w:lang w:val="en-US" w:eastAsia="it-IT"/>
              </w:rPr>
              <w:t xml:space="preserve">                "status": "To Do",</w:t>
            </w:r>
          </w:p>
          <w:p w:rsidR="00E37EF6" w:rsidRPr="00E37EF6" w:rsidRDefault="00E37EF6" w:rsidP="00E37EF6">
            <w:pPr>
              <w:rPr>
                <w:noProof/>
                <w:lang w:val="en-US" w:eastAsia="it-IT"/>
              </w:rPr>
            </w:pPr>
            <w:r w:rsidRPr="00E37EF6">
              <w:rPr>
                <w:noProof/>
                <w:lang w:val="en-US" w:eastAsia="it-IT"/>
              </w:rPr>
              <w:t xml:space="preserve">                "title": "First Story",</w:t>
            </w:r>
          </w:p>
          <w:p w:rsidR="00E37EF6" w:rsidRPr="00E37EF6" w:rsidRDefault="00E37EF6" w:rsidP="00E37EF6">
            <w:pPr>
              <w:rPr>
                <w:noProof/>
                <w:lang w:val="en-US" w:eastAsia="it-IT"/>
              </w:rPr>
            </w:pPr>
            <w:r w:rsidRPr="00E37EF6">
              <w:rPr>
                <w:noProof/>
                <w:lang w:val="en-US" w:eastAsia="it-IT"/>
              </w:rPr>
              <w:t xml:space="preserve">                "type": "Spike"</w:t>
            </w:r>
          </w:p>
          <w:p w:rsidR="00E37EF6" w:rsidRDefault="00E37EF6" w:rsidP="00E37EF6">
            <w:pPr>
              <w:rPr>
                <w:noProof/>
                <w:lang w:eastAsia="it-IT"/>
              </w:rPr>
            </w:pPr>
            <w:r w:rsidRPr="00E37EF6">
              <w:rPr>
                <w:noProof/>
                <w:lang w:val="en-US" w:eastAsia="it-IT"/>
              </w:rPr>
              <w:t xml:space="preserve">            </w:t>
            </w:r>
            <w:r>
              <w:rPr>
                <w:noProof/>
                <w:lang w:eastAsia="it-IT"/>
              </w:rPr>
              <w:t>},</w:t>
            </w:r>
          </w:p>
          <w:p w:rsidR="00E37EF6" w:rsidRDefault="00E37EF6" w:rsidP="00E37EF6">
            <w:pPr>
              <w:rPr>
                <w:noProof/>
                <w:lang w:eastAsia="it-IT"/>
              </w:rPr>
            </w:pPr>
            <w:r>
              <w:rPr>
                <w:noProof/>
                <w:lang w:eastAsia="it-IT"/>
              </w:rPr>
              <w:t xml:space="preserve">            {</w:t>
            </w:r>
          </w:p>
          <w:p w:rsidR="00E37EF6" w:rsidRDefault="00E37EF6" w:rsidP="00E37EF6">
            <w:pPr>
              <w:rPr>
                <w:noProof/>
                <w:lang w:eastAsia="it-IT"/>
              </w:rPr>
            </w:pPr>
            <w:r>
              <w:rPr>
                <w:noProof/>
                <w:lang w:eastAsia="it-IT"/>
              </w:rPr>
              <w:t xml:space="preserve">                "assignee": "2",</w:t>
            </w:r>
          </w:p>
          <w:p w:rsidR="00E37EF6" w:rsidRDefault="00E37EF6" w:rsidP="00E37EF6">
            <w:pPr>
              <w:rPr>
                <w:noProof/>
                <w:lang w:eastAsia="it-IT"/>
              </w:rPr>
            </w:pPr>
            <w:r>
              <w:rPr>
                <w:noProof/>
                <w:lang w:eastAsia="it-IT"/>
              </w:rPr>
              <w:t xml:space="preserve">                "criteria": "It works!",</w:t>
            </w:r>
          </w:p>
          <w:p w:rsidR="00E37EF6" w:rsidRPr="00E37EF6" w:rsidRDefault="00E37EF6" w:rsidP="00E37EF6">
            <w:pPr>
              <w:rPr>
                <w:noProof/>
                <w:lang w:val="en-US" w:eastAsia="it-IT"/>
              </w:rPr>
            </w:pPr>
            <w:r w:rsidRPr="00E37EF6">
              <w:rPr>
                <w:noProof/>
                <w:lang w:val="en-US" w:eastAsia="it-IT"/>
              </w:rPr>
              <w:t xml:space="preserve">                "description": "testing something",</w:t>
            </w:r>
          </w:p>
          <w:p w:rsidR="00E37EF6" w:rsidRPr="00E37EF6" w:rsidRDefault="00E37EF6" w:rsidP="00E37EF6">
            <w:pPr>
              <w:rPr>
                <w:noProof/>
                <w:lang w:val="en-US" w:eastAsia="it-IT"/>
              </w:rPr>
            </w:pPr>
            <w:r w:rsidRPr="00E37EF6">
              <w:rPr>
                <w:noProof/>
                <w:lang w:val="en-US" w:eastAsia="it-IT"/>
              </w:rPr>
              <w:t xml:space="preserve">                "id": "2",</w:t>
            </w:r>
          </w:p>
          <w:p w:rsidR="00E37EF6" w:rsidRPr="00E37EF6" w:rsidRDefault="00E37EF6" w:rsidP="00E37EF6">
            <w:pPr>
              <w:rPr>
                <w:noProof/>
                <w:lang w:val="en-US" w:eastAsia="it-IT"/>
              </w:rPr>
            </w:pPr>
            <w:r w:rsidRPr="00E37EF6">
              <w:rPr>
                <w:noProof/>
                <w:lang w:val="en-US" w:eastAsia="it-IT"/>
              </w:rPr>
              <w:t xml:space="preserve">                "reporter": "1",</w:t>
            </w:r>
          </w:p>
          <w:p w:rsidR="00E37EF6" w:rsidRPr="00E37EF6" w:rsidRDefault="00E37EF6" w:rsidP="00E37EF6">
            <w:pPr>
              <w:rPr>
                <w:noProof/>
                <w:lang w:val="en-US" w:eastAsia="it-IT"/>
              </w:rPr>
            </w:pPr>
            <w:r w:rsidRPr="00E37EF6">
              <w:rPr>
                <w:noProof/>
                <w:lang w:val="en-US" w:eastAsia="it-IT"/>
              </w:rPr>
              <w:t xml:space="preserve">                "status": "In Progress",</w:t>
            </w:r>
          </w:p>
          <w:p w:rsidR="00E37EF6" w:rsidRPr="00E37EF6" w:rsidRDefault="00E37EF6" w:rsidP="00E37EF6">
            <w:pPr>
              <w:rPr>
                <w:noProof/>
                <w:lang w:val="en-US" w:eastAsia="it-IT"/>
              </w:rPr>
            </w:pPr>
            <w:r w:rsidRPr="00E37EF6">
              <w:rPr>
                <w:noProof/>
                <w:lang w:val="en-US" w:eastAsia="it-IT"/>
              </w:rPr>
              <w:t xml:space="preserve">                "title": "Second Story",</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"type": "Enhancement"</w:t>
            </w:r>
          </w:p>
          <w:p w:rsidR="00E37EF6" w:rsidRPr="00E37EF6" w:rsidRDefault="00E37EF6" w:rsidP="00E37EF6">
            <w:pPr>
              <w:rPr>
                <w:noProof/>
                <w:lang w:val="en-US" w:eastAsia="it-IT"/>
              </w:rPr>
            </w:pPr>
            <w:r w:rsidRPr="00E37EF6">
              <w:rPr>
                <w:noProof/>
                <w:lang w:val="en-US" w:eastAsia="it-IT"/>
              </w:rPr>
              <w:t xml:space="preserve">            }</w:t>
            </w:r>
          </w:p>
          <w:p w:rsidR="00E37EF6" w:rsidRPr="00E37EF6" w:rsidRDefault="00E37EF6" w:rsidP="00E37EF6">
            <w:pPr>
              <w:rPr>
                <w:noProof/>
                <w:lang w:val="en-US" w:eastAsia="it-IT"/>
              </w:rPr>
            </w:pPr>
            <w:r w:rsidRPr="00E37EF6">
              <w:rPr>
                <w:noProof/>
                <w:lang w:val="en-US" w:eastAsia="it-IT"/>
              </w:rPr>
              <w:t xml:space="preserve">        ];</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storyboard.statuses = [</w:t>
            </w:r>
          </w:p>
          <w:p w:rsidR="00E37EF6" w:rsidRPr="00E37EF6" w:rsidRDefault="00E37EF6" w:rsidP="00E37EF6">
            <w:pPr>
              <w:rPr>
                <w:noProof/>
                <w:lang w:val="en-US" w:eastAsia="it-IT"/>
              </w:rPr>
            </w:pPr>
            <w:r w:rsidRPr="00E37EF6">
              <w:rPr>
                <w:noProof/>
                <w:lang w:val="en-US" w:eastAsia="it-IT"/>
              </w:rPr>
              <w:t xml:space="preserve">            {name: 'To Do'},</w:t>
            </w:r>
          </w:p>
          <w:p w:rsidR="00E37EF6" w:rsidRDefault="00E37EF6" w:rsidP="00E37EF6">
            <w:pPr>
              <w:rPr>
                <w:noProof/>
                <w:lang w:eastAsia="it-IT"/>
              </w:rPr>
            </w:pPr>
            <w:r w:rsidRPr="00E37EF6">
              <w:rPr>
                <w:noProof/>
                <w:lang w:val="en-US" w:eastAsia="it-IT"/>
              </w:rPr>
              <w:t xml:space="preserve">            </w:t>
            </w:r>
            <w:r>
              <w:rPr>
                <w:noProof/>
                <w:lang w:eastAsia="it-IT"/>
              </w:rPr>
              <w:t>{name: 'In Progress'},</w:t>
            </w:r>
          </w:p>
          <w:p w:rsidR="00E37EF6" w:rsidRDefault="00E37EF6" w:rsidP="00E37EF6">
            <w:pPr>
              <w:rPr>
                <w:noProof/>
                <w:lang w:eastAsia="it-IT"/>
              </w:rPr>
            </w:pPr>
            <w:r>
              <w:rPr>
                <w:noProof/>
                <w:lang w:eastAsia="it-IT"/>
              </w:rPr>
              <w:t xml:space="preserve">            {name: 'Code Review'},</w:t>
            </w:r>
          </w:p>
          <w:p w:rsidR="00E37EF6" w:rsidRDefault="00E37EF6" w:rsidP="00E37EF6">
            <w:pPr>
              <w:rPr>
                <w:noProof/>
                <w:lang w:eastAsia="it-IT"/>
              </w:rPr>
            </w:pPr>
            <w:r>
              <w:rPr>
                <w:noProof/>
                <w:lang w:eastAsia="it-IT"/>
              </w:rPr>
              <w:t xml:space="preserve">            {name: 'QA Review'},</w:t>
            </w:r>
          </w:p>
          <w:p w:rsidR="00E37EF6" w:rsidRDefault="00E37EF6" w:rsidP="00E37EF6">
            <w:pPr>
              <w:rPr>
                <w:noProof/>
                <w:lang w:eastAsia="it-IT"/>
              </w:rPr>
            </w:pPr>
            <w:r>
              <w:rPr>
                <w:noProof/>
                <w:lang w:eastAsia="it-IT"/>
              </w:rPr>
              <w:t xml:space="preserve">            {name: 'Verified'}</w:t>
            </w:r>
          </w:p>
          <w:p w:rsidR="00E37EF6" w:rsidRDefault="00E37EF6" w:rsidP="00E37EF6">
            <w:pPr>
              <w:rPr>
                <w:noProof/>
                <w:lang w:eastAsia="it-IT"/>
              </w:rPr>
            </w:pPr>
            <w:r>
              <w:rPr>
                <w:noProof/>
                <w:lang w:eastAsia="it-IT"/>
              </w:rPr>
              <w:t xml:space="preserve">        ];</w:t>
            </w:r>
          </w:p>
          <w:p w:rsidR="00E37EF6" w:rsidRDefault="00E37EF6" w:rsidP="00E37EF6">
            <w:pPr>
              <w:rPr>
                <w:noProof/>
                <w:lang w:eastAsia="it-IT"/>
              </w:rPr>
            </w:pPr>
            <w:r>
              <w:rPr>
                <w:noProof/>
                <w:lang w:eastAsia="it-IT"/>
              </w:rPr>
              <w:t xml:space="preserve">    });</w:t>
            </w:r>
          </w:p>
        </w:tc>
      </w:tr>
      <w:tr w:rsidR="00E37EF6" w:rsidTr="00D02922">
        <w:tc>
          <w:tcPr>
            <w:tcW w:w="9166" w:type="dxa"/>
          </w:tcPr>
          <w:p w:rsid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&lt;div class="list-area"&gt;</w:t>
            </w:r>
          </w:p>
          <w:p w:rsidR="00E37EF6" w:rsidRPr="00E37EF6" w:rsidRDefault="00E37EF6" w:rsidP="00E37EF6">
            <w:pPr>
              <w:rPr>
                <w:noProof/>
                <w:lang w:val="en-US" w:eastAsia="it-IT"/>
              </w:rPr>
            </w:pPr>
            <w:r w:rsidRPr="00E37EF6">
              <w:rPr>
                <w:noProof/>
                <w:lang w:val="en-US" w:eastAsia="it-IT"/>
              </w:rPr>
              <w:t xml:space="preserve">    &lt;div class="list-wrapper"&gt;</w:t>
            </w:r>
          </w:p>
          <w:p w:rsidR="00E37EF6" w:rsidRPr="00E37EF6" w:rsidRDefault="00E37EF6" w:rsidP="00E37EF6">
            <w:pPr>
              <w:rPr>
                <w:noProof/>
                <w:lang w:val="en-US" w:eastAsia="it-IT"/>
              </w:rPr>
            </w:pPr>
            <w:r w:rsidRPr="00E37EF6">
              <w:rPr>
                <w:noProof/>
                <w:lang w:val="en-US" w:eastAsia="it-IT"/>
              </w:rPr>
              <w:t xml:space="preserve">        &lt;ul class="list"</w:t>
            </w:r>
          </w:p>
          <w:p w:rsidR="00E37EF6" w:rsidRPr="00E37EF6" w:rsidRDefault="00E37EF6" w:rsidP="00E37EF6">
            <w:pPr>
              <w:rPr>
                <w:noProof/>
                <w:lang w:val="en-US" w:eastAsia="it-IT"/>
              </w:rPr>
            </w:pPr>
            <w:r w:rsidRPr="00E37EF6">
              <w:rPr>
                <w:noProof/>
                <w:lang w:val="en-US" w:eastAsia="it-IT"/>
              </w:rPr>
              <w:t xml:space="preserve">            ng-repeat="status in storyboard.statuses"&gt;</w:t>
            </w:r>
          </w:p>
          <w:p w:rsidR="00E37EF6" w:rsidRPr="00E37EF6" w:rsidRDefault="00E37EF6" w:rsidP="00E37EF6">
            <w:pPr>
              <w:rPr>
                <w:noProof/>
                <w:lang w:val="en-US" w:eastAsia="it-IT"/>
              </w:rPr>
            </w:pPr>
            <w:r w:rsidRPr="00E37EF6">
              <w:rPr>
                <w:noProof/>
                <w:lang w:val="en-US" w:eastAsia="it-IT"/>
              </w:rPr>
              <w:t xml:space="preserve">            &lt;h3 class="status"&gt;{{status.name}}&lt;/h3&gt;</w:t>
            </w:r>
          </w:p>
          <w:p w:rsidR="00E37EF6" w:rsidRPr="00E37EF6" w:rsidRDefault="00E37EF6" w:rsidP="00E37EF6">
            <w:pPr>
              <w:rPr>
                <w:noProof/>
                <w:lang w:val="en-US" w:eastAsia="it-IT"/>
              </w:rPr>
            </w:pPr>
            <w:r w:rsidRPr="00E37EF6">
              <w:rPr>
                <w:noProof/>
                <w:lang w:val="en-US" w:eastAsia="it-IT"/>
              </w:rPr>
              <w:t xml:space="preserve">        &lt;hr/&gt;</w:t>
            </w:r>
          </w:p>
          <w:p w:rsidR="00E37EF6" w:rsidRPr="00E37EF6" w:rsidRDefault="00E37EF6" w:rsidP="00E37EF6">
            <w:pPr>
              <w:rPr>
                <w:noProof/>
                <w:lang w:val="en-US" w:eastAsia="it-IT"/>
              </w:rPr>
            </w:pPr>
            <w:r w:rsidRPr="00E37EF6">
              <w:rPr>
                <w:noProof/>
                <w:lang w:val="en-US" w:eastAsia="it-IT"/>
              </w:rPr>
              <w:t xml:space="preserve">        &lt;/ul&gt;</w:t>
            </w:r>
          </w:p>
          <w:p w:rsidR="00E37EF6" w:rsidRPr="00E37EF6" w:rsidRDefault="00E37EF6" w:rsidP="00E37EF6">
            <w:pPr>
              <w:rPr>
                <w:noProof/>
                <w:lang w:val="en-US" w:eastAsia="it-IT"/>
              </w:rPr>
            </w:pPr>
            <w:r w:rsidRPr="00E37EF6">
              <w:rPr>
                <w:noProof/>
                <w:lang w:val="en-US" w:eastAsia="it-IT"/>
              </w:rPr>
              <w:t xml:space="preserve">    &lt;/div&gt;</w:t>
            </w:r>
          </w:p>
          <w:p w:rsidR="00E37EF6" w:rsidRDefault="00E37EF6" w:rsidP="00E37EF6">
            <w:pPr>
              <w:rPr>
                <w:noProof/>
                <w:lang w:val="en-US" w:eastAsia="it-IT"/>
              </w:rPr>
            </w:pPr>
            <w:r w:rsidRPr="00E37EF6">
              <w:rPr>
                <w:noProof/>
                <w:lang w:val="en-US" w:eastAsia="it-IT"/>
              </w:rPr>
              <w:t>&lt;/div&gt;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&lt;div class="list-area"&gt;</w:t>
            </w:r>
          </w:p>
          <w:p w:rsidR="00E37EF6" w:rsidRPr="00E37EF6" w:rsidRDefault="00E37EF6" w:rsidP="00E37EF6">
            <w:pPr>
              <w:rPr>
                <w:noProof/>
                <w:lang w:val="en-US" w:eastAsia="it-IT"/>
              </w:rPr>
            </w:pPr>
            <w:r w:rsidRPr="00E37EF6">
              <w:rPr>
                <w:noProof/>
                <w:lang w:val="en-US" w:eastAsia="it-IT"/>
              </w:rPr>
              <w:lastRenderedPageBreak/>
              <w:t xml:space="preserve">    &lt;div class="list-wrapper"&gt;</w:t>
            </w:r>
          </w:p>
          <w:p w:rsidR="00E37EF6" w:rsidRPr="00E37EF6" w:rsidRDefault="00E37EF6" w:rsidP="00E37EF6">
            <w:pPr>
              <w:rPr>
                <w:noProof/>
                <w:lang w:val="en-US" w:eastAsia="it-IT"/>
              </w:rPr>
            </w:pPr>
            <w:r w:rsidRPr="00E37EF6">
              <w:rPr>
                <w:noProof/>
                <w:lang w:val="en-US" w:eastAsia="it-IT"/>
              </w:rPr>
              <w:t xml:space="preserve">        &lt;ul class="list"</w:t>
            </w:r>
          </w:p>
          <w:p w:rsidR="00E37EF6" w:rsidRPr="00E37EF6" w:rsidRDefault="00E37EF6" w:rsidP="00E37EF6">
            <w:pPr>
              <w:rPr>
                <w:noProof/>
                <w:lang w:val="en-US" w:eastAsia="it-IT"/>
              </w:rPr>
            </w:pPr>
            <w:r w:rsidRPr="00E37EF6">
              <w:rPr>
                <w:noProof/>
                <w:lang w:val="en-US" w:eastAsia="it-IT"/>
              </w:rPr>
              <w:t xml:space="preserve">            ng-repeat="status in storyboard.statuses"&gt;</w:t>
            </w:r>
          </w:p>
          <w:p w:rsidR="00E37EF6" w:rsidRPr="00E37EF6" w:rsidRDefault="00E37EF6" w:rsidP="00E37EF6">
            <w:pPr>
              <w:rPr>
                <w:noProof/>
                <w:lang w:val="en-US" w:eastAsia="it-IT"/>
              </w:rPr>
            </w:pPr>
            <w:r w:rsidRPr="00E37EF6">
              <w:rPr>
                <w:noProof/>
                <w:lang w:val="en-US" w:eastAsia="it-IT"/>
              </w:rPr>
              <w:t xml:space="preserve">            &lt;h3 class="status"&gt;{{status.name}}&lt;/h3&gt;</w:t>
            </w:r>
          </w:p>
          <w:p w:rsidR="00E37EF6" w:rsidRPr="00E37EF6" w:rsidRDefault="00E37EF6" w:rsidP="00E37EF6">
            <w:pPr>
              <w:rPr>
                <w:noProof/>
                <w:lang w:val="en-US" w:eastAsia="it-IT"/>
              </w:rPr>
            </w:pPr>
            <w:r w:rsidRPr="00E37EF6">
              <w:rPr>
                <w:noProof/>
                <w:lang w:val="en-US" w:eastAsia="it-IT"/>
              </w:rPr>
              <w:t xml:space="preserve">            &lt;hr/&gt;</w:t>
            </w:r>
          </w:p>
          <w:p w:rsidR="00E37EF6" w:rsidRPr="00E37EF6" w:rsidRDefault="00E37EF6" w:rsidP="00E37EF6">
            <w:pPr>
              <w:rPr>
                <w:noProof/>
                <w:lang w:val="en-US" w:eastAsia="it-IT"/>
              </w:rPr>
            </w:pPr>
            <w:r w:rsidRPr="00E37EF6">
              <w:rPr>
                <w:noProof/>
                <w:lang w:val="en-US" w:eastAsia="it-IT"/>
              </w:rPr>
              <w:t xml:space="preserve">            &lt;li class="story"</w:t>
            </w:r>
          </w:p>
          <w:p w:rsidR="00E37EF6" w:rsidRPr="00E37EF6" w:rsidRDefault="00E37EF6" w:rsidP="00E37EF6">
            <w:pPr>
              <w:rPr>
                <w:noProof/>
                <w:lang w:val="en-US" w:eastAsia="it-IT"/>
              </w:rPr>
            </w:pPr>
            <w:r w:rsidRPr="00E37EF6">
              <w:rPr>
                <w:noProof/>
                <w:lang w:val="en-US" w:eastAsia="it-IT"/>
              </w:rPr>
              <w:t xml:space="preserve">                ng-repeat="story in storyboard.stories"&gt;</w:t>
            </w:r>
          </w:p>
          <w:p w:rsidR="00E37EF6" w:rsidRPr="00E37EF6" w:rsidRDefault="00E37EF6" w:rsidP="00E37EF6">
            <w:pPr>
              <w:rPr>
                <w:noProof/>
                <w:lang w:val="en-US" w:eastAsia="it-IT"/>
              </w:rPr>
            </w:pPr>
            <w:r w:rsidRPr="00E37EF6">
              <w:rPr>
                <w:noProof/>
                <w:lang w:val="en-US" w:eastAsia="it-IT"/>
              </w:rPr>
              <w:t xml:space="preserve">                &lt;article&gt;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&lt;button type="button" class="close"&gt;×&lt;/button&gt;</w:t>
            </w:r>
          </w:p>
          <w:p w:rsidR="00E37EF6" w:rsidRPr="00E37EF6" w:rsidRDefault="00E37EF6" w:rsidP="00E37EF6">
            <w:pPr>
              <w:rPr>
                <w:noProof/>
                <w:lang w:val="en-US" w:eastAsia="it-IT"/>
              </w:rPr>
            </w:pPr>
            <w:r w:rsidRPr="00E37EF6">
              <w:rPr>
                <w:noProof/>
                <w:lang w:val="en-US" w:eastAsia="it-IT"/>
              </w:rPr>
              <w:t xml:space="preserve">                       &lt;p class="title"&gt;{{story.title}}&lt;/p&gt;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&lt;div class="type-bar {{story.type}}"&gt;&lt;/div&gt;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&lt;p&gt;{{story.description}}&lt;/p&gt;</w:t>
            </w:r>
          </w:p>
          <w:p w:rsidR="00E37EF6" w:rsidRPr="00E37EF6" w:rsidRDefault="00E37EF6" w:rsidP="00E37EF6">
            <w:pPr>
              <w:rPr>
                <w:noProof/>
                <w:lang w:eastAsia="it-IT"/>
              </w:rPr>
            </w:pPr>
            <w:r w:rsidRPr="00E37EF6">
              <w:rPr>
                <w:noProof/>
                <w:lang w:val="en-US" w:eastAsia="it-IT"/>
              </w:rPr>
              <w:t xml:space="preserve">                    </w:t>
            </w:r>
            <w:r w:rsidRPr="00E37EF6">
              <w:rPr>
                <w:noProof/>
                <w:lang w:eastAsia="it-IT"/>
              </w:rPr>
              <w:t>&lt;/div&gt;</w:t>
            </w:r>
          </w:p>
          <w:p w:rsidR="00E37EF6" w:rsidRPr="00E37EF6" w:rsidRDefault="00E37EF6" w:rsidP="00E37EF6">
            <w:pPr>
              <w:rPr>
                <w:noProof/>
                <w:lang w:eastAsia="it-IT"/>
              </w:rPr>
            </w:pPr>
            <w:r w:rsidRPr="00E37EF6">
              <w:rPr>
                <w:noProof/>
                <w:lang w:eastAsia="it-IT"/>
              </w:rPr>
              <w:t xml:space="preserve">                &lt;/article&gt;</w:t>
            </w:r>
          </w:p>
          <w:p w:rsidR="00E37EF6" w:rsidRPr="00E37EF6" w:rsidRDefault="00E37EF6" w:rsidP="00E37EF6">
            <w:pPr>
              <w:rPr>
                <w:noProof/>
                <w:lang w:eastAsia="it-IT"/>
              </w:rPr>
            </w:pPr>
            <w:r w:rsidRPr="00E37EF6">
              <w:rPr>
                <w:noProof/>
                <w:lang w:eastAsia="it-IT"/>
              </w:rPr>
              <w:t xml:space="preserve">            &lt;/li&gt;</w:t>
            </w:r>
          </w:p>
          <w:p w:rsidR="00E37EF6" w:rsidRPr="00E37EF6" w:rsidRDefault="00E37EF6" w:rsidP="00E37EF6">
            <w:pPr>
              <w:rPr>
                <w:noProof/>
                <w:lang w:eastAsia="it-IT"/>
              </w:rPr>
            </w:pPr>
            <w:r w:rsidRPr="00E37EF6">
              <w:rPr>
                <w:noProof/>
                <w:lang w:eastAsia="it-IT"/>
              </w:rPr>
              <w:t xml:space="preserve">        &lt;/ul&gt;</w:t>
            </w:r>
          </w:p>
          <w:p w:rsidR="00E37EF6" w:rsidRPr="00E37EF6" w:rsidRDefault="00E37EF6" w:rsidP="00E37EF6">
            <w:pPr>
              <w:rPr>
                <w:noProof/>
                <w:lang w:eastAsia="it-IT"/>
              </w:rPr>
            </w:pPr>
            <w:r w:rsidRPr="00E37EF6">
              <w:rPr>
                <w:noProof/>
                <w:lang w:eastAsia="it-IT"/>
              </w:rPr>
              <w:t xml:space="preserve">    &lt;/div&gt;</w:t>
            </w:r>
          </w:p>
          <w:p w:rsidR="00E37EF6" w:rsidRPr="00E37EF6" w:rsidRDefault="00E37EF6" w:rsidP="00E37EF6">
            <w:pPr>
              <w:rPr>
                <w:noProof/>
                <w:lang w:val="en-US" w:eastAsia="it-IT"/>
              </w:rPr>
            </w:pPr>
            <w:r w:rsidRPr="00E37EF6">
              <w:rPr>
                <w:noProof/>
                <w:lang w:val="en-US" w:eastAsia="it-IT"/>
              </w:rPr>
              <w:t>&lt;/div&gt;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 client/src/angello/storyboard/tmpl/storyboard.html</w:t>
            </w:r>
          </w:p>
          <w:p w:rsidR="00E37EF6" w:rsidRPr="00E37EF6" w:rsidRDefault="00E37EF6" w:rsidP="00E37EF6">
            <w:pPr>
              <w:rPr>
                <w:noProof/>
                <w:lang w:val="en-US" w:eastAsia="it-IT"/>
              </w:rPr>
            </w:pPr>
            <w:r w:rsidRPr="00E37EF6">
              <w:rPr>
                <w:noProof/>
                <w:lang w:val="en-US" w:eastAsia="it-IT"/>
              </w:rPr>
              <w:t>&lt;ul class="list my-repeat-animation"</w:t>
            </w:r>
          </w:p>
          <w:p w:rsidR="00E37EF6" w:rsidRPr="00E37EF6" w:rsidRDefault="00E37EF6" w:rsidP="00E37EF6">
            <w:pPr>
              <w:rPr>
                <w:noProof/>
                <w:lang w:val="en-US" w:eastAsia="it-IT"/>
              </w:rPr>
            </w:pPr>
            <w:r w:rsidRPr="00E37EF6">
              <w:rPr>
                <w:noProof/>
                <w:lang w:val="en-US" w:eastAsia="it-IT"/>
              </w:rPr>
              <w:t xml:space="preserve">    ng-repeat="status in ::storyboard.statuses"&gt;</w:t>
            </w:r>
          </w:p>
          <w:p w:rsidR="00E37EF6" w:rsidRPr="00E37EF6" w:rsidRDefault="00E37EF6" w:rsidP="00E37EF6">
            <w:pPr>
              <w:rPr>
                <w:noProof/>
                <w:lang w:val="en-US" w:eastAsia="it-IT"/>
              </w:rPr>
            </w:pPr>
            <w:r w:rsidRPr="00E37EF6">
              <w:rPr>
                <w:noProof/>
                <w:lang w:val="en-US" w:eastAsia="it-IT"/>
              </w:rPr>
              <w:t xml:space="preserve">    &lt;h3 class="status"&gt;{{::status.name}}&lt;/h3&gt;</w:t>
            </w:r>
          </w:p>
          <w:p w:rsidR="00E37EF6" w:rsidRPr="00E37EF6" w:rsidRDefault="00E37EF6" w:rsidP="00E37EF6">
            <w:pPr>
              <w:rPr>
                <w:noProof/>
                <w:lang w:val="en-US" w:eastAsia="it-IT"/>
              </w:rPr>
            </w:pPr>
            <w:r w:rsidRPr="00E37EF6">
              <w:rPr>
                <w:noProof/>
                <w:lang w:val="en-US" w:eastAsia="it-IT"/>
              </w:rPr>
              <w:t xml:space="preserve">   &lt;!-- ... --&gt;</w:t>
            </w:r>
          </w:p>
          <w:p w:rsidR="00E37EF6" w:rsidRPr="00E37EF6" w:rsidRDefault="00E37EF6" w:rsidP="00E37EF6">
            <w:pPr>
              <w:rPr>
                <w:noProof/>
                <w:lang w:val="en-US" w:eastAsia="it-IT"/>
              </w:rPr>
            </w:pPr>
            <w:r w:rsidRPr="00E37EF6">
              <w:rPr>
                <w:noProof/>
                <w:lang w:val="en-US" w:eastAsia="it-IT"/>
              </w:rPr>
              <w:t>&lt;/ul&gt;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drawing>
                <wp:inline distT="0" distB="0" distL="0" distR="0" wp14:anchorId="30B1DA32" wp14:editId="320C6A76">
                  <wp:extent cx="561975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9750" cy="2562225"/>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lastRenderedPageBreak/>
              <w:t>// Hypothetical Scenario</w:t>
            </w:r>
          </w:p>
          <w:p w:rsidR="00E37EF6" w:rsidRPr="00E37EF6" w:rsidRDefault="00E37EF6" w:rsidP="00E37EF6">
            <w:pPr>
              <w:rPr>
                <w:noProof/>
                <w:lang w:val="en-US" w:eastAsia="it-IT"/>
              </w:rPr>
            </w:pPr>
            <w:r w:rsidRPr="00E37EF6">
              <w:rPr>
                <w:noProof/>
                <w:lang w:val="en-US" w:eastAsia="it-IT"/>
              </w:rPr>
              <w:t>&lt;ul&gt;</w:t>
            </w:r>
          </w:p>
          <w:p w:rsidR="00E37EF6" w:rsidRPr="00E37EF6" w:rsidRDefault="00E37EF6" w:rsidP="00E37EF6">
            <w:pPr>
              <w:rPr>
                <w:noProof/>
                <w:lang w:val="en-US" w:eastAsia="it-IT"/>
              </w:rPr>
            </w:pPr>
            <w:r w:rsidRPr="00E37EF6">
              <w:rPr>
                <w:noProof/>
                <w:lang w:val="en-US" w:eastAsia="it-IT"/>
              </w:rPr>
              <w:t xml:space="preserve">   &lt;li ng-repeat="item in items"</w:t>
            </w:r>
          </w:p>
          <w:p w:rsidR="00E37EF6" w:rsidRPr="00E37EF6" w:rsidRDefault="00E37EF6" w:rsidP="00E37EF6">
            <w:pPr>
              <w:rPr>
                <w:noProof/>
                <w:lang w:val="en-US" w:eastAsia="it-IT"/>
              </w:rPr>
            </w:pPr>
            <w:r w:rsidRPr="00E37EF6">
              <w:rPr>
                <w:noProof/>
                <w:lang w:val="en-US" w:eastAsia="it-IT"/>
              </w:rPr>
              <w:t xml:space="preserve">       ng-click="ctrl.currentIndex == $index" &gt;</w:t>
            </w:r>
          </w:p>
          <w:p w:rsidR="00E37EF6" w:rsidRPr="00E37EF6" w:rsidRDefault="00E37EF6" w:rsidP="00E37EF6">
            <w:pPr>
              <w:rPr>
                <w:noProof/>
                <w:lang w:val="en-US" w:eastAsia="it-IT"/>
              </w:rPr>
            </w:pPr>
            <w:r w:rsidRPr="00E37EF6">
              <w:rPr>
                <w:noProof/>
                <w:lang w:val="en-US" w:eastAsia="it-IT"/>
              </w:rPr>
              <w:t xml:space="preserve">         &lt;h2&gt;{{item.title}}&lt;/h2&gt;</w:t>
            </w:r>
          </w:p>
          <w:p w:rsidR="00E37EF6" w:rsidRPr="00E37EF6" w:rsidRDefault="00E37EF6" w:rsidP="00E37EF6">
            <w:pPr>
              <w:rPr>
                <w:noProof/>
                <w:lang w:val="en-US" w:eastAsia="it-IT"/>
              </w:rPr>
            </w:pPr>
            <w:r w:rsidRPr="00E37EF6">
              <w:rPr>
                <w:noProof/>
                <w:lang w:val="en-US" w:eastAsia="it-IT"/>
              </w:rPr>
              <w:t xml:space="preserve">       &lt;p ng-if="ctrl.currentIndex == $index"&gt;</w:t>
            </w:r>
          </w:p>
          <w:p w:rsidR="00E37EF6" w:rsidRDefault="00E37EF6" w:rsidP="00E37EF6">
            <w:pPr>
              <w:rPr>
                <w:noProof/>
                <w:lang w:eastAsia="it-IT"/>
              </w:rPr>
            </w:pPr>
            <w:r w:rsidRPr="00E37EF6">
              <w:rPr>
                <w:noProof/>
                <w:lang w:val="en-US" w:eastAsia="it-IT"/>
              </w:rPr>
              <w:t xml:space="preserve">           </w:t>
            </w:r>
            <w:r>
              <w:rPr>
                <w:noProof/>
                <w:lang w:eastAsia="it-IT"/>
              </w:rPr>
              <w:t>{{item.longDescription}}</w:t>
            </w:r>
          </w:p>
          <w:p w:rsidR="00E37EF6" w:rsidRDefault="00E37EF6" w:rsidP="00E37EF6">
            <w:pPr>
              <w:rPr>
                <w:noProof/>
                <w:lang w:eastAsia="it-IT"/>
              </w:rPr>
            </w:pPr>
            <w:r>
              <w:rPr>
                <w:noProof/>
                <w:lang w:eastAsia="it-IT"/>
              </w:rPr>
              <w:t xml:space="preserve">       &lt;/p&gt;</w:t>
            </w:r>
          </w:p>
          <w:p w:rsidR="00E37EF6" w:rsidRDefault="00E37EF6" w:rsidP="00E37EF6">
            <w:pPr>
              <w:rPr>
                <w:noProof/>
                <w:lang w:eastAsia="it-IT"/>
              </w:rPr>
            </w:pPr>
            <w:r>
              <w:rPr>
                <w:noProof/>
                <w:lang w:eastAsia="it-IT"/>
              </w:rPr>
              <w:t xml:space="preserve">   &lt;/li&gt;</w:t>
            </w:r>
          </w:p>
          <w:p w:rsidR="00E37EF6" w:rsidRDefault="00E37EF6" w:rsidP="00E37EF6">
            <w:pPr>
              <w:rPr>
                <w:noProof/>
                <w:lang w:eastAsia="it-IT"/>
              </w:rPr>
            </w:pPr>
            <w:r>
              <w:rPr>
                <w:noProof/>
                <w:lang w:eastAsia="it-IT"/>
              </w:rPr>
              <w:t>&lt;/ul&gt;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 Hypothetical Scenario</w:t>
            </w:r>
          </w:p>
          <w:p w:rsidR="00E37EF6" w:rsidRPr="00E37EF6" w:rsidRDefault="00E37EF6" w:rsidP="00E37EF6">
            <w:pPr>
              <w:rPr>
                <w:noProof/>
                <w:lang w:val="en-US" w:eastAsia="it-IT"/>
              </w:rPr>
            </w:pPr>
            <w:r w:rsidRPr="00E37EF6">
              <w:rPr>
                <w:noProof/>
                <w:lang w:val="en-US" w:eastAsia="it-IT"/>
              </w:rPr>
              <w:t>&lt;ul&gt;</w:t>
            </w:r>
          </w:p>
          <w:p w:rsidR="00E37EF6" w:rsidRPr="00E37EF6" w:rsidRDefault="00E37EF6" w:rsidP="00E37EF6">
            <w:pPr>
              <w:rPr>
                <w:noProof/>
                <w:lang w:val="en-US" w:eastAsia="it-IT"/>
              </w:rPr>
            </w:pPr>
            <w:r w:rsidRPr="00E37EF6">
              <w:rPr>
                <w:noProof/>
                <w:lang w:val="en-US" w:eastAsia="it-IT"/>
              </w:rPr>
              <w:t xml:space="preserve">   &lt;li ng-repeat="(key, item) in items"&gt;</w:t>
            </w:r>
          </w:p>
          <w:p w:rsidR="00E37EF6" w:rsidRPr="00E37EF6" w:rsidRDefault="00E37EF6" w:rsidP="00E37EF6">
            <w:pPr>
              <w:rPr>
                <w:noProof/>
                <w:lang w:val="en-US" w:eastAsia="it-IT"/>
              </w:rPr>
            </w:pPr>
            <w:r w:rsidRPr="00E37EF6">
              <w:rPr>
                <w:noProof/>
                <w:lang w:val="en-US" w:eastAsia="it-IT"/>
              </w:rPr>
              <w:t xml:space="preserve">       &lt;h2&gt;{{key}}&lt;/h2&gt;</w:t>
            </w:r>
          </w:p>
          <w:p w:rsidR="00E37EF6" w:rsidRPr="00E37EF6" w:rsidRDefault="00E37EF6" w:rsidP="00E37EF6">
            <w:pPr>
              <w:rPr>
                <w:noProof/>
                <w:lang w:val="en-US" w:eastAsia="it-IT"/>
              </w:rPr>
            </w:pPr>
            <w:r w:rsidRPr="00E37EF6">
              <w:rPr>
                <w:noProof/>
                <w:lang w:val="en-US" w:eastAsia="it-IT"/>
              </w:rPr>
              <w:t xml:space="preserve">       &lt;h3&gt;{{item.title}}&lt;/h3&gt;</w:t>
            </w:r>
          </w:p>
          <w:p w:rsidR="00E37EF6" w:rsidRPr="00E37EF6" w:rsidRDefault="00E37EF6" w:rsidP="00E37EF6">
            <w:pPr>
              <w:rPr>
                <w:noProof/>
                <w:lang w:val="en-US" w:eastAsia="it-IT"/>
              </w:rPr>
            </w:pPr>
            <w:r w:rsidRPr="00E37EF6">
              <w:rPr>
                <w:noProof/>
                <w:lang w:val="en-US" w:eastAsia="it-IT"/>
              </w:rPr>
              <w:t xml:space="preserve">   &lt;/li&gt;</w:t>
            </w:r>
          </w:p>
          <w:p w:rsidR="00E37EF6" w:rsidRPr="00E37EF6" w:rsidRDefault="00E37EF6" w:rsidP="00E37EF6">
            <w:pPr>
              <w:rPr>
                <w:noProof/>
                <w:lang w:val="en-US" w:eastAsia="it-IT"/>
              </w:rPr>
            </w:pPr>
            <w:r w:rsidRPr="00E37EF6">
              <w:rPr>
                <w:noProof/>
                <w:lang w:val="en-US" w:eastAsia="it-IT"/>
              </w:rPr>
              <w:t>&lt;/ul&gt;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&lt;div class="list-area"&gt;</w:t>
            </w:r>
          </w:p>
          <w:p w:rsidR="00E37EF6" w:rsidRPr="00E37EF6" w:rsidRDefault="00E37EF6" w:rsidP="00E37EF6">
            <w:pPr>
              <w:rPr>
                <w:noProof/>
                <w:lang w:val="en-US" w:eastAsia="it-IT"/>
              </w:rPr>
            </w:pPr>
            <w:r w:rsidRPr="00E37EF6">
              <w:rPr>
                <w:noProof/>
                <w:lang w:val="en-US" w:eastAsia="it-IT"/>
              </w:rPr>
              <w:t xml:space="preserve">    &lt;div class="list-wrapper"&gt;</w:t>
            </w:r>
          </w:p>
          <w:p w:rsidR="00E37EF6" w:rsidRPr="00E37EF6" w:rsidRDefault="00E37EF6" w:rsidP="00E37EF6">
            <w:pPr>
              <w:rPr>
                <w:noProof/>
                <w:lang w:val="en-US" w:eastAsia="it-IT"/>
              </w:rPr>
            </w:pPr>
            <w:r w:rsidRPr="00E37EF6">
              <w:rPr>
                <w:noProof/>
                <w:lang w:val="en-US" w:eastAsia="it-IT"/>
              </w:rPr>
              <w:t xml:space="preserve">        &lt;ul class="list"</w:t>
            </w:r>
          </w:p>
          <w:p w:rsidR="00E37EF6" w:rsidRPr="00E37EF6" w:rsidRDefault="00E37EF6" w:rsidP="00E37EF6">
            <w:pPr>
              <w:rPr>
                <w:noProof/>
                <w:lang w:val="en-US" w:eastAsia="it-IT"/>
              </w:rPr>
            </w:pPr>
            <w:r w:rsidRPr="00E37EF6">
              <w:rPr>
                <w:noProof/>
                <w:lang w:val="en-US" w:eastAsia="it-IT"/>
              </w:rPr>
              <w:t xml:space="preserve">            ng-repeat="status in storyboard.statuses"&gt;</w:t>
            </w:r>
          </w:p>
          <w:p w:rsidR="00E37EF6" w:rsidRPr="00E37EF6" w:rsidRDefault="00E37EF6" w:rsidP="00E37EF6">
            <w:pPr>
              <w:rPr>
                <w:noProof/>
                <w:lang w:val="en-US" w:eastAsia="it-IT"/>
              </w:rPr>
            </w:pPr>
            <w:r w:rsidRPr="00E37EF6">
              <w:rPr>
                <w:noProof/>
                <w:lang w:val="en-US" w:eastAsia="it-IT"/>
              </w:rPr>
              <w:t xml:space="preserve">            &lt;h3 class="status"&gt;{{status.name}}&lt;/h3&gt;</w:t>
            </w:r>
          </w:p>
          <w:p w:rsidR="00E37EF6" w:rsidRPr="00E37EF6" w:rsidRDefault="00E37EF6" w:rsidP="00E37EF6">
            <w:pPr>
              <w:rPr>
                <w:noProof/>
                <w:lang w:val="en-US" w:eastAsia="it-IT"/>
              </w:rPr>
            </w:pPr>
            <w:r w:rsidRPr="00E37EF6">
              <w:rPr>
                <w:noProof/>
                <w:lang w:val="en-US" w:eastAsia="it-IT"/>
              </w:rPr>
              <w:t xml:space="preserve">            &lt;hr/&gt;</w:t>
            </w:r>
          </w:p>
          <w:p w:rsidR="00E37EF6" w:rsidRPr="00E37EF6" w:rsidRDefault="00E37EF6" w:rsidP="00E37EF6">
            <w:pPr>
              <w:rPr>
                <w:noProof/>
                <w:lang w:val="en-US" w:eastAsia="it-IT"/>
              </w:rPr>
            </w:pPr>
            <w:r w:rsidRPr="00E37EF6">
              <w:rPr>
                <w:noProof/>
                <w:lang w:val="en-US" w:eastAsia="it-IT"/>
              </w:rPr>
              <w:t xml:space="preserve">            &lt;li class="story"</w:t>
            </w:r>
          </w:p>
          <w:p w:rsidR="00E37EF6" w:rsidRPr="00E37EF6" w:rsidRDefault="00E37EF6" w:rsidP="00E37EF6">
            <w:pPr>
              <w:rPr>
                <w:noProof/>
                <w:lang w:val="en-US" w:eastAsia="it-IT"/>
              </w:rPr>
            </w:pPr>
            <w:r w:rsidRPr="00E37EF6">
              <w:rPr>
                <w:noProof/>
                <w:lang w:val="en-US" w:eastAsia="it-IT"/>
              </w:rPr>
              <w:t xml:space="preserve">                ng-repeat="story in storyboard.stories</w:t>
            </w:r>
          </w:p>
          <w:p w:rsidR="00E37EF6" w:rsidRPr="00E37EF6" w:rsidRDefault="00E37EF6" w:rsidP="00E37EF6">
            <w:pPr>
              <w:rPr>
                <w:noProof/>
                <w:lang w:val="en-US" w:eastAsia="it-IT"/>
              </w:rPr>
            </w:pPr>
            <w:r w:rsidRPr="00E37EF6">
              <w:rPr>
                <w:noProof/>
                <w:lang w:val="en-US" w:eastAsia="it-IT"/>
              </w:rPr>
              <w:t xml:space="preserve">                   | filter: {status:status.name}"&gt;</w:t>
            </w:r>
          </w:p>
          <w:p w:rsidR="00E37EF6" w:rsidRPr="00E37EF6" w:rsidRDefault="00E37EF6" w:rsidP="00E37EF6">
            <w:pPr>
              <w:rPr>
                <w:noProof/>
                <w:lang w:val="en-US" w:eastAsia="it-IT"/>
              </w:rPr>
            </w:pPr>
            <w:r w:rsidRPr="00E37EF6">
              <w:rPr>
                <w:noProof/>
                <w:lang w:val="en-US" w:eastAsia="it-IT"/>
              </w:rPr>
              <w:t xml:space="preserve">                &lt;article&gt;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&lt;button type="button" class="close"&gt;×&lt;/button&gt;</w:t>
            </w:r>
          </w:p>
          <w:p w:rsidR="00E37EF6" w:rsidRPr="00E37EF6" w:rsidRDefault="00E37EF6" w:rsidP="00E37EF6">
            <w:pPr>
              <w:rPr>
                <w:noProof/>
                <w:lang w:val="en-US" w:eastAsia="it-IT"/>
              </w:rPr>
            </w:pPr>
            <w:r w:rsidRPr="00E37EF6">
              <w:rPr>
                <w:noProof/>
                <w:lang w:val="en-US" w:eastAsia="it-IT"/>
              </w:rPr>
              <w:t xml:space="preserve">                       &lt;p class="title"&gt;{{story.title}}&lt;/p&gt;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&lt;div class="type-bar {{story.type}}"&gt;&lt;/div&gt;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&lt;p&gt;{{story.description}}&lt;/p&gt;</w:t>
            </w:r>
          </w:p>
          <w:p w:rsidR="00E37EF6" w:rsidRPr="00E37EF6" w:rsidRDefault="00E37EF6" w:rsidP="00E37EF6">
            <w:pPr>
              <w:rPr>
                <w:noProof/>
                <w:lang w:eastAsia="it-IT"/>
              </w:rPr>
            </w:pPr>
            <w:r w:rsidRPr="00E37EF6">
              <w:rPr>
                <w:noProof/>
                <w:lang w:val="en-US" w:eastAsia="it-IT"/>
              </w:rPr>
              <w:t xml:space="preserve">                    </w:t>
            </w:r>
            <w:r w:rsidRPr="00E37EF6">
              <w:rPr>
                <w:noProof/>
                <w:lang w:eastAsia="it-IT"/>
              </w:rPr>
              <w:t>&lt;/div&gt;</w:t>
            </w:r>
          </w:p>
          <w:p w:rsidR="00E37EF6" w:rsidRPr="00E37EF6" w:rsidRDefault="00E37EF6" w:rsidP="00E37EF6">
            <w:pPr>
              <w:rPr>
                <w:noProof/>
                <w:lang w:eastAsia="it-IT"/>
              </w:rPr>
            </w:pPr>
            <w:r w:rsidRPr="00E37EF6">
              <w:rPr>
                <w:noProof/>
                <w:lang w:eastAsia="it-IT"/>
              </w:rPr>
              <w:t xml:space="preserve">                &lt;/article&gt;</w:t>
            </w:r>
          </w:p>
          <w:p w:rsidR="00E37EF6" w:rsidRPr="00E37EF6" w:rsidRDefault="00E37EF6" w:rsidP="00E37EF6">
            <w:pPr>
              <w:rPr>
                <w:noProof/>
                <w:lang w:eastAsia="it-IT"/>
              </w:rPr>
            </w:pPr>
            <w:r w:rsidRPr="00E37EF6">
              <w:rPr>
                <w:noProof/>
                <w:lang w:eastAsia="it-IT"/>
              </w:rPr>
              <w:t xml:space="preserve">            &lt;/li&gt;</w:t>
            </w:r>
          </w:p>
          <w:p w:rsidR="00E37EF6" w:rsidRPr="00E37EF6" w:rsidRDefault="00E37EF6" w:rsidP="00E37EF6">
            <w:pPr>
              <w:rPr>
                <w:noProof/>
                <w:lang w:eastAsia="it-IT"/>
              </w:rPr>
            </w:pPr>
            <w:r w:rsidRPr="00E37EF6">
              <w:rPr>
                <w:noProof/>
                <w:lang w:eastAsia="it-IT"/>
              </w:rPr>
              <w:t xml:space="preserve">        &lt;/ul&gt;</w:t>
            </w:r>
          </w:p>
          <w:p w:rsidR="00E37EF6" w:rsidRPr="00E37EF6" w:rsidRDefault="00E37EF6" w:rsidP="00E37EF6">
            <w:pPr>
              <w:rPr>
                <w:noProof/>
                <w:lang w:eastAsia="it-IT"/>
              </w:rPr>
            </w:pPr>
            <w:r w:rsidRPr="00E37EF6">
              <w:rPr>
                <w:noProof/>
                <w:lang w:eastAsia="it-IT"/>
              </w:rPr>
              <w:t xml:space="preserve">    &lt;/div&gt;</w:t>
            </w:r>
          </w:p>
          <w:p w:rsidR="00E37EF6" w:rsidRPr="00E37EF6" w:rsidRDefault="00E37EF6" w:rsidP="00E37EF6">
            <w:pPr>
              <w:rPr>
                <w:noProof/>
                <w:lang w:val="en-US" w:eastAsia="it-IT"/>
              </w:rPr>
            </w:pPr>
            <w:r w:rsidRPr="00E37EF6">
              <w:rPr>
                <w:noProof/>
                <w:lang w:val="en-US" w:eastAsia="it-IT"/>
              </w:rPr>
              <w:t>&lt;/div&gt;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lastRenderedPageBreak/>
              <w:drawing>
                <wp:inline distT="0" distB="0" distL="0" distR="0" wp14:anchorId="215CF07C" wp14:editId="058280B2">
                  <wp:extent cx="56197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9750" cy="2171700"/>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Default="00E37EF6" w:rsidP="00E37EF6">
            <w:pPr>
              <w:rPr>
                <w:noProof/>
                <w:lang w:eastAsia="it-IT"/>
              </w:rPr>
            </w:pPr>
            <w:r>
              <w:rPr>
                <w:noProof/>
                <w:lang w:eastAsia="it-IT"/>
              </w:rPr>
              <w:drawing>
                <wp:inline distT="0" distB="0" distL="0" distR="0" wp14:anchorId="7A8FD040" wp14:editId="7A35322A">
                  <wp:extent cx="5619750"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9750" cy="2609850"/>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&lt;li class="story"</w:t>
            </w:r>
          </w:p>
          <w:p w:rsidR="00E37EF6" w:rsidRPr="00E37EF6" w:rsidRDefault="00E37EF6" w:rsidP="00E37EF6">
            <w:pPr>
              <w:rPr>
                <w:noProof/>
                <w:lang w:val="en-US" w:eastAsia="it-IT"/>
              </w:rPr>
            </w:pPr>
            <w:r w:rsidRPr="00E37EF6">
              <w:rPr>
                <w:noProof/>
                <w:lang w:val="en-US" w:eastAsia="it-IT"/>
              </w:rPr>
              <w:t xml:space="preserve">    ng-repeat="story in storyboard.stories</w:t>
            </w:r>
          </w:p>
          <w:p w:rsidR="00E37EF6" w:rsidRPr="00E37EF6" w:rsidRDefault="00E37EF6" w:rsidP="00E37EF6">
            <w:pPr>
              <w:rPr>
                <w:noProof/>
                <w:lang w:val="en-US" w:eastAsia="it-IT"/>
              </w:rPr>
            </w:pPr>
            <w:r w:rsidRPr="00E37EF6">
              <w:rPr>
                <w:noProof/>
                <w:lang w:val="en-US" w:eastAsia="it-IT"/>
              </w:rPr>
              <w:t xml:space="preserve">        | filter: {status:status.name}"</w:t>
            </w:r>
          </w:p>
          <w:p w:rsidR="00E37EF6" w:rsidRPr="00E37EF6" w:rsidRDefault="00E37EF6" w:rsidP="00E37EF6">
            <w:pPr>
              <w:rPr>
                <w:noProof/>
                <w:lang w:val="en-US" w:eastAsia="it-IT"/>
              </w:rPr>
            </w:pPr>
            <w:r w:rsidRPr="00E37EF6">
              <w:rPr>
                <w:noProof/>
                <w:lang w:val="en-US" w:eastAsia="it-IT"/>
              </w:rPr>
              <w:t xml:space="preserve">    ng-click="storyboard.setCurrentStory(story)"&gt;</w:t>
            </w:r>
          </w:p>
          <w:p w:rsidR="00E37EF6" w:rsidRPr="00E37EF6" w:rsidRDefault="00E37EF6" w:rsidP="00E37EF6">
            <w:pPr>
              <w:rPr>
                <w:noProof/>
                <w:lang w:val="en-US" w:eastAsia="it-IT"/>
              </w:rPr>
            </w:pPr>
            <w:r w:rsidRPr="00E37EF6">
              <w:rPr>
                <w:noProof/>
                <w:lang w:val="en-US" w:eastAsia="it-IT"/>
              </w:rPr>
              <w:t xml:space="preserve">    &lt;article&gt;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&lt;button type="button" class="close"&gt;×&lt;/button&gt;</w:t>
            </w:r>
          </w:p>
          <w:p w:rsidR="00E37EF6" w:rsidRPr="00E37EF6" w:rsidRDefault="00E37EF6" w:rsidP="00E37EF6">
            <w:pPr>
              <w:rPr>
                <w:noProof/>
                <w:lang w:val="en-US" w:eastAsia="it-IT"/>
              </w:rPr>
            </w:pPr>
            <w:r w:rsidRPr="00E37EF6">
              <w:rPr>
                <w:noProof/>
                <w:lang w:val="en-US" w:eastAsia="it-IT"/>
              </w:rPr>
              <w:t xml:space="preserve">            &lt;p class="title"&gt;{{story.title}}&lt;/p&gt;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&lt;div class="type-bar {{story.type}}"&gt;&lt;/div&gt;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&lt;p&gt;{{story.description}}&lt;/p&gt;</w:t>
            </w:r>
          </w:p>
          <w:p w:rsidR="00E37EF6" w:rsidRDefault="00E37EF6" w:rsidP="00E37EF6">
            <w:pPr>
              <w:rPr>
                <w:noProof/>
                <w:lang w:eastAsia="it-IT"/>
              </w:rPr>
            </w:pPr>
            <w:r w:rsidRPr="00E37EF6">
              <w:rPr>
                <w:noProof/>
                <w:lang w:val="en-US" w:eastAsia="it-IT"/>
              </w:rPr>
              <w:t xml:space="preserve">        </w:t>
            </w:r>
            <w:r>
              <w:rPr>
                <w:noProof/>
                <w:lang w:eastAsia="it-IT"/>
              </w:rPr>
              <w:t>&lt;/div&gt;</w:t>
            </w:r>
          </w:p>
          <w:p w:rsidR="00E37EF6" w:rsidRDefault="00E37EF6" w:rsidP="00E37EF6">
            <w:pPr>
              <w:rPr>
                <w:noProof/>
                <w:lang w:eastAsia="it-IT"/>
              </w:rPr>
            </w:pPr>
            <w:r>
              <w:rPr>
                <w:noProof/>
                <w:lang w:eastAsia="it-IT"/>
              </w:rPr>
              <w:t xml:space="preserve">    &lt;/article&gt;</w:t>
            </w:r>
          </w:p>
          <w:p w:rsidR="00E37EF6" w:rsidRDefault="00E37EF6" w:rsidP="00E37EF6">
            <w:pPr>
              <w:rPr>
                <w:noProof/>
                <w:lang w:eastAsia="it-IT"/>
              </w:rPr>
            </w:pPr>
            <w:r>
              <w:rPr>
                <w:noProof/>
                <w:lang w:eastAsia="it-IT"/>
              </w:rPr>
              <w:t>&lt;/li&gt;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lastRenderedPageBreak/>
              <w:drawing>
                <wp:inline distT="0" distB="0" distL="0" distR="0" wp14:anchorId="65D26C51" wp14:editId="54925164">
                  <wp:extent cx="561975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9750" cy="5238750"/>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&lt;div class="details"&gt;</w:t>
            </w:r>
          </w:p>
          <w:p w:rsidR="00E37EF6" w:rsidRPr="00E37EF6" w:rsidRDefault="00E37EF6" w:rsidP="00E37EF6">
            <w:pPr>
              <w:rPr>
                <w:noProof/>
                <w:lang w:val="en-US" w:eastAsia="it-IT"/>
              </w:rPr>
            </w:pPr>
            <w:r w:rsidRPr="00E37EF6">
              <w:rPr>
                <w:noProof/>
                <w:lang w:val="en-US" w:eastAsia="it-IT"/>
              </w:rPr>
              <w:t xml:space="preserve">    &lt;h3&gt;Card Details&lt;/h3&gt;</w:t>
            </w:r>
          </w:p>
          <w:p w:rsidR="00E37EF6" w:rsidRPr="00E37EF6" w:rsidRDefault="00E37EF6" w:rsidP="00E37EF6">
            <w:pPr>
              <w:rPr>
                <w:noProof/>
                <w:lang w:val="en-US" w:eastAsia="it-IT"/>
              </w:rPr>
            </w:pPr>
            <w:r w:rsidRPr="00E37EF6">
              <w:rPr>
                <w:noProof/>
                <w:lang w:val="en-US" w:eastAsia="it-IT"/>
              </w:rPr>
              <w:t xml:space="preserve">    &lt;form name="storyboard.detailsForm"&gt;</w:t>
            </w:r>
          </w:p>
          <w:p w:rsidR="00E37EF6" w:rsidRPr="00E37EF6" w:rsidRDefault="00E37EF6" w:rsidP="00E37EF6">
            <w:pPr>
              <w:rPr>
                <w:noProof/>
                <w:lang w:val="en-US" w:eastAsia="it-IT"/>
              </w:rPr>
            </w:pPr>
            <w:r w:rsidRPr="00E37EF6">
              <w:rPr>
                <w:noProof/>
                <w:lang w:val="en-US" w:eastAsia="it-IT"/>
              </w:rPr>
              <w:t xml:space="preserve">        &lt;div class="form-group"&gt;</w:t>
            </w:r>
          </w:p>
          <w:p w:rsidR="00E37EF6" w:rsidRPr="00E37EF6" w:rsidRDefault="00E37EF6" w:rsidP="00E37EF6">
            <w:pPr>
              <w:rPr>
                <w:noProof/>
                <w:lang w:val="en-US" w:eastAsia="it-IT"/>
              </w:rPr>
            </w:pPr>
            <w:r w:rsidRPr="00E37EF6">
              <w:rPr>
                <w:noProof/>
                <w:lang w:val="en-US" w:eastAsia="it-IT"/>
              </w:rPr>
              <w:t xml:space="preserve">            &lt;div class="controls"&gt;</w:t>
            </w:r>
          </w:p>
          <w:p w:rsidR="00E37EF6" w:rsidRPr="00E37EF6" w:rsidRDefault="00E37EF6" w:rsidP="00E37EF6">
            <w:pPr>
              <w:rPr>
                <w:noProof/>
                <w:lang w:val="en-US" w:eastAsia="it-IT"/>
              </w:rPr>
            </w:pPr>
            <w:r w:rsidRPr="00E37EF6">
              <w:rPr>
                <w:noProof/>
                <w:lang w:val="en-US" w:eastAsia="it-IT"/>
              </w:rPr>
              <w:t xml:space="preserve">                &lt;label class="control-label" for="inputTitle"&gt;*Title&lt;/label&gt;</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&lt;input type="text" id="inputTitle" name="inputTitle"</w:t>
            </w:r>
          </w:p>
          <w:p w:rsidR="00E37EF6" w:rsidRPr="00E37EF6" w:rsidRDefault="00E37EF6" w:rsidP="00E37EF6">
            <w:pPr>
              <w:rPr>
                <w:noProof/>
                <w:lang w:val="en-US" w:eastAsia="it-IT"/>
              </w:rPr>
            </w:pPr>
            <w:r w:rsidRPr="00E37EF6">
              <w:rPr>
                <w:noProof/>
                <w:lang w:val="en-US" w:eastAsia="it-IT"/>
              </w:rPr>
              <w:t xml:space="preserve">                       placeholder="Title"</w:t>
            </w:r>
          </w:p>
          <w:p w:rsidR="00E37EF6" w:rsidRPr="00E37EF6" w:rsidRDefault="00E37EF6" w:rsidP="00E37EF6">
            <w:pPr>
              <w:rPr>
                <w:noProof/>
                <w:lang w:val="en-US" w:eastAsia="it-IT"/>
              </w:rPr>
            </w:pPr>
            <w:r w:rsidRPr="00E37EF6">
              <w:rPr>
                <w:noProof/>
                <w:lang w:val="en-US" w:eastAsia="it-IT"/>
              </w:rPr>
              <w:t xml:space="preserve">                        ng-model="storyboard.editedStory.title"</w:t>
            </w:r>
          </w:p>
          <w:p w:rsidR="00E37EF6" w:rsidRPr="00E37EF6" w:rsidRDefault="00E37EF6" w:rsidP="00E37EF6">
            <w:pPr>
              <w:rPr>
                <w:noProof/>
                <w:lang w:val="en-US" w:eastAsia="it-IT"/>
              </w:rPr>
            </w:pPr>
            <w:r w:rsidRPr="00E37EF6">
              <w:rPr>
                <w:noProof/>
                <w:lang w:val="en-US" w:eastAsia="it-IT"/>
              </w:rPr>
              <w:t xml:space="preserve">                       ng-required="true" ng-minlength="3" ng-maxlength="30"</w:t>
            </w:r>
          </w:p>
          <w:p w:rsidR="00E37EF6" w:rsidRPr="00E37EF6" w:rsidRDefault="00E37EF6" w:rsidP="00E37EF6">
            <w:pPr>
              <w:rPr>
                <w:noProof/>
                <w:lang w:val="en-US" w:eastAsia="it-IT"/>
              </w:rPr>
            </w:pPr>
            <w:r w:rsidRPr="00E37EF6">
              <w:rPr>
                <w:noProof/>
                <w:lang w:val="en-US" w:eastAsia="it-IT"/>
              </w:rPr>
              <w:t xml:space="preserve">                       class="form-control"&gt;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&lt;/div&gt;</w:t>
            </w:r>
          </w:p>
          <w:p w:rsidR="00E37EF6" w:rsidRDefault="00E37EF6" w:rsidP="00E37EF6">
            <w:pPr>
              <w:rPr>
                <w:noProof/>
                <w:lang w:eastAsia="it-IT"/>
              </w:rPr>
            </w:pPr>
            <w:r w:rsidRPr="00E37EF6">
              <w:rPr>
                <w:noProof/>
                <w:lang w:val="en-US" w:eastAsia="it-IT"/>
              </w:rPr>
              <w:t xml:space="preserve">        </w:t>
            </w:r>
            <w:r>
              <w:rPr>
                <w:noProof/>
                <w:lang w:eastAsia="it-IT"/>
              </w:rPr>
              <w:t>&lt;!-- ... --&gt;</w:t>
            </w:r>
          </w:p>
          <w:p w:rsidR="00E37EF6" w:rsidRDefault="00E37EF6" w:rsidP="00E37EF6">
            <w:pPr>
              <w:rPr>
                <w:noProof/>
                <w:lang w:eastAsia="it-IT"/>
              </w:rPr>
            </w:pPr>
            <w:r>
              <w:rPr>
                <w:noProof/>
                <w:lang w:eastAsia="it-IT"/>
              </w:rPr>
              <w:t xml:space="preserve">    &lt;/form&gt;</w:t>
            </w:r>
          </w:p>
          <w:p w:rsidR="00E37EF6" w:rsidRDefault="00E37EF6" w:rsidP="00E37EF6">
            <w:pPr>
              <w:rPr>
                <w:noProof/>
                <w:lang w:eastAsia="it-IT"/>
              </w:rPr>
            </w:pPr>
            <w:r>
              <w:rPr>
                <w:noProof/>
                <w:lang w:eastAsia="it-IT"/>
              </w:rPr>
              <w:t>&lt;/div&gt;</w:t>
            </w:r>
          </w:p>
        </w:tc>
      </w:tr>
      <w:tr w:rsidR="00E37EF6" w:rsidTr="00D02922">
        <w:tc>
          <w:tcPr>
            <w:tcW w:w="9166" w:type="dxa"/>
          </w:tcPr>
          <w:p w:rsidR="00E37EF6" w:rsidRDefault="00E37EF6" w:rsidP="00E37EF6">
            <w:pPr>
              <w:rPr>
                <w:noProof/>
                <w:lang w:val="en-US" w:eastAsia="it-IT"/>
              </w:rPr>
            </w:pPr>
          </w:p>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lastRenderedPageBreak/>
              <w:t>&lt;!-- client/src/angello/storyboard/tmpl/storyboard.html --&gt;</w:t>
            </w:r>
          </w:p>
          <w:p w:rsidR="00E37EF6" w:rsidRPr="00E37EF6" w:rsidRDefault="00E37EF6" w:rsidP="00E37EF6">
            <w:pPr>
              <w:rPr>
                <w:noProof/>
                <w:lang w:val="en-US" w:eastAsia="it-IT"/>
              </w:rPr>
            </w:pPr>
            <w:r w:rsidRPr="00E37EF6">
              <w:rPr>
                <w:noProof/>
                <w:lang w:val="en-US" w:eastAsia="it-IT"/>
              </w:rPr>
              <w:t>&lt;select id="inputReporter" name="inputReporter"</w:t>
            </w:r>
          </w:p>
          <w:p w:rsidR="00E37EF6" w:rsidRPr="00E37EF6" w:rsidRDefault="00E37EF6" w:rsidP="00E37EF6">
            <w:pPr>
              <w:rPr>
                <w:noProof/>
                <w:lang w:val="en-US" w:eastAsia="it-IT"/>
              </w:rPr>
            </w:pPr>
            <w:r w:rsidRPr="00E37EF6">
              <w:rPr>
                <w:noProof/>
                <w:lang w:val="en-US" w:eastAsia="it-IT"/>
              </w:rPr>
              <w:t xml:space="preserve">        ng-model="storyboard.editedStory.reporter" ng-required="true"</w:t>
            </w:r>
          </w:p>
          <w:p w:rsidR="00E37EF6" w:rsidRPr="00E37EF6" w:rsidRDefault="00E37EF6" w:rsidP="00E37EF6">
            <w:pPr>
              <w:rPr>
                <w:noProof/>
                <w:lang w:val="en-US" w:eastAsia="it-IT"/>
              </w:rPr>
            </w:pPr>
            <w:r w:rsidRPr="00E37EF6">
              <w:rPr>
                <w:noProof/>
                <w:lang w:val="en-US" w:eastAsia="it-IT"/>
              </w:rPr>
              <w:t xml:space="preserve">        ng-options="user.id as user.name for user in storyboard.users"</w:t>
            </w:r>
          </w:p>
          <w:p w:rsidR="00E37EF6" w:rsidRPr="00E37EF6" w:rsidRDefault="00E37EF6" w:rsidP="00E37EF6">
            <w:pPr>
              <w:rPr>
                <w:noProof/>
                <w:lang w:val="en-US" w:eastAsia="it-IT"/>
              </w:rPr>
            </w:pPr>
            <w:r w:rsidRPr="00E37EF6">
              <w:rPr>
                <w:noProof/>
                <w:lang w:val="en-US" w:eastAsia="it-IT"/>
              </w:rPr>
              <w:t xml:space="preserve">        class="form-control"&gt;</w:t>
            </w:r>
          </w:p>
          <w:p w:rsidR="00E37EF6" w:rsidRPr="00E37EF6" w:rsidRDefault="00E37EF6" w:rsidP="00E37EF6">
            <w:pPr>
              <w:rPr>
                <w:noProof/>
                <w:lang w:val="en-US" w:eastAsia="it-IT"/>
              </w:rPr>
            </w:pPr>
            <w:r w:rsidRPr="00E37EF6">
              <w:rPr>
                <w:noProof/>
                <w:lang w:val="en-US" w:eastAsia="it-IT"/>
              </w:rPr>
              <w:t xml:space="preserve">    &lt;option value=""&gt;Please select...&lt;/option&gt;</w:t>
            </w:r>
          </w:p>
          <w:p w:rsidR="00E37EF6" w:rsidRPr="00E37EF6" w:rsidRDefault="00E37EF6" w:rsidP="00E37EF6">
            <w:pPr>
              <w:rPr>
                <w:noProof/>
                <w:lang w:val="en-US" w:eastAsia="it-IT"/>
              </w:rPr>
            </w:pPr>
            <w:r w:rsidRPr="00E37EF6">
              <w:rPr>
                <w:noProof/>
                <w:lang w:val="en-US" w:eastAsia="it-IT"/>
              </w:rPr>
              <w:t>&lt;/select&gt;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&lt;!-- client/src/angello/storyboard/tmpl/storyboard.html --&gt;</w:t>
            </w:r>
          </w:p>
          <w:p w:rsidR="00E37EF6" w:rsidRPr="00E37EF6" w:rsidRDefault="00E37EF6" w:rsidP="00E37EF6">
            <w:pPr>
              <w:rPr>
                <w:noProof/>
                <w:lang w:val="en-US" w:eastAsia="it-IT"/>
              </w:rPr>
            </w:pPr>
            <w:r w:rsidRPr="00E37EF6">
              <w:rPr>
                <w:noProof/>
                <w:lang w:val="en-US" w:eastAsia="it-IT"/>
              </w:rPr>
              <w:t>&lt;div class="details"&gt;</w:t>
            </w:r>
          </w:p>
          <w:p w:rsidR="00E37EF6" w:rsidRPr="00E37EF6" w:rsidRDefault="00E37EF6" w:rsidP="00E37EF6">
            <w:pPr>
              <w:rPr>
                <w:noProof/>
                <w:lang w:val="en-US" w:eastAsia="it-IT"/>
              </w:rPr>
            </w:pPr>
            <w:r w:rsidRPr="00E37EF6">
              <w:rPr>
                <w:noProof/>
                <w:lang w:val="en-US" w:eastAsia="it-IT"/>
              </w:rPr>
              <w:t xml:space="preserve">    &lt;h3&gt;Card Details&lt;/h3&gt;</w:t>
            </w:r>
          </w:p>
          <w:p w:rsidR="00E37EF6" w:rsidRPr="00E37EF6" w:rsidRDefault="00E37EF6" w:rsidP="00E37EF6">
            <w:pPr>
              <w:rPr>
                <w:noProof/>
                <w:lang w:val="en-US" w:eastAsia="it-IT"/>
              </w:rPr>
            </w:pPr>
            <w:r w:rsidRPr="00E37EF6">
              <w:rPr>
                <w:noProof/>
                <w:lang w:val="en-US" w:eastAsia="it-IT"/>
              </w:rPr>
              <w:t xml:space="preserve">    &lt;form name="storyboard.detailsForm"&gt;</w:t>
            </w:r>
          </w:p>
          <w:p w:rsidR="00E37EF6" w:rsidRPr="00E37EF6" w:rsidRDefault="00E37EF6" w:rsidP="00E37EF6">
            <w:pPr>
              <w:rPr>
                <w:noProof/>
                <w:lang w:val="en-US" w:eastAsia="it-IT"/>
              </w:rPr>
            </w:pPr>
            <w:r w:rsidRPr="00E37EF6">
              <w:rPr>
                <w:noProof/>
                <w:lang w:val="en-US" w:eastAsia="it-IT"/>
              </w:rPr>
              <w:t xml:space="preserve">        &lt;!-- ... --&gt;</w:t>
            </w:r>
          </w:p>
          <w:p w:rsidR="00E37EF6" w:rsidRPr="00E37EF6" w:rsidRDefault="00E37EF6" w:rsidP="00E37EF6">
            <w:pPr>
              <w:rPr>
                <w:noProof/>
                <w:lang w:val="en-US" w:eastAsia="it-IT"/>
              </w:rPr>
            </w:pPr>
            <w:r w:rsidRPr="00E37EF6">
              <w:rPr>
                <w:noProof/>
                <w:lang w:val="en-US" w:eastAsia="it-IT"/>
              </w:rPr>
              <w:t xml:space="preserve">    &lt;/form&gt;</w:t>
            </w:r>
          </w:p>
          <w:p w:rsidR="00E37EF6" w:rsidRPr="00E37EF6" w:rsidRDefault="00E37EF6" w:rsidP="00E37EF6">
            <w:pPr>
              <w:rPr>
                <w:noProof/>
                <w:lang w:val="en-US" w:eastAsia="it-IT"/>
              </w:rPr>
            </w:pPr>
            <w:r w:rsidRPr="00E37EF6">
              <w:rPr>
                <w:noProof/>
                <w:lang w:val="en-US" w:eastAsia="it-IT"/>
              </w:rPr>
              <w:t xml:space="preserve">    &lt;hr/&gt;</w:t>
            </w:r>
          </w:p>
          <w:p w:rsidR="00E37EF6" w:rsidRPr="00E37EF6" w:rsidRDefault="00E37EF6" w:rsidP="00E37EF6">
            <w:pPr>
              <w:rPr>
                <w:noProof/>
                <w:lang w:val="en-US" w:eastAsia="it-IT"/>
              </w:rPr>
            </w:pPr>
            <w:r w:rsidRPr="00E37EF6">
              <w:rPr>
                <w:noProof/>
                <w:lang w:val="en-US" w:eastAsia="it-IT"/>
              </w:rPr>
              <w:t xml:space="preserve">    &lt;div ng-if="storyboard.currentStory"&gt;</w:t>
            </w:r>
          </w:p>
          <w:p w:rsidR="00E37EF6" w:rsidRPr="00E37EF6" w:rsidRDefault="00E37EF6" w:rsidP="00E37EF6">
            <w:pPr>
              <w:rPr>
                <w:noProof/>
                <w:lang w:val="en-US" w:eastAsia="it-IT"/>
              </w:rPr>
            </w:pPr>
            <w:r w:rsidRPr="00E37EF6">
              <w:rPr>
                <w:noProof/>
                <w:lang w:val="en-US" w:eastAsia="it-IT"/>
              </w:rPr>
              <w:t xml:space="preserve">        &lt;button class="btn btn-default"</w:t>
            </w:r>
          </w:p>
          <w:p w:rsidR="00E37EF6" w:rsidRPr="00E37EF6" w:rsidRDefault="00E37EF6" w:rsidP="00E37EF6">
            <w:pPr>
              <w:rPr>
                <w:noProof/>
                <w:lang w:val="en-US" w:eastAsia="it-IT"/>
              </w:rPr>
            </w:pPr>
            <w:r w:rsidRPr="00E37EF6">
              <w:rPr>
                <w:noProof/>
                <w:lang w:val="en-US" w:eastAsia="it-IT"/>
              </w:rPr>
              <w:t xml:space="preserve">         ng-click="storyboard.updateCancel()"&gt;</w:t>
            </w:r>
          </w:p>
          <w:p w:rsidR="00E37EF6" w:rsidRPr="00E37EF6" w:rsidRDefault="00E37EF6" w:rsidP="00E37EF6">
            <w:pPr>
              <w:rPr>
                <w:noProof/>
                <w:lang w:val="en-US" w:eastAsia="it-IT"/>
              </w:rPr>
            </w:pPr>
            <w:r w:rsidRPr="00E37EF6">
              <w:rPr>
                <w:noProof/>
                <w:lang w:val="en-US" w:eastAsia="it-IT"/>
              </w:rPr>
              <w:t xml:space="preserve">            Cancel</w:t>
            </w:r>
          </w:p>
          <w:p w:rsidR="00E37EF6" w:rsidRPr="00E37EF6" w:rsidRDefault="00E37EF6" w:rsidP="00E37EF6">
            <w:pPr>
              <w:rPr>
                <w:noProof/>
                <w:lang w:val="en-US" w:eastAsia="it-IT"/>
              </w:rPr>
            </w:pPr>
            <w:r w:rsidRPr="00E37EF6">
              <w:rPr>
                <w:noProof/>
                <w:lang w:val="en-US" w:eastAsia="it-IT"/>
              </w:rPr>
              <w:t xml:space="preserve">        &lt;/button&gt;</w:t>
            </w:r>
          </w:p>
          <w:p w:rsidR="00E37EF6" w:rsidRPr="00E37EF6" w:rsidRDefault="00E37EF6" w:rsidP="00E37EF6">
            <w:pPr>
              <w:rPr>
                <w:noProof/>
                <w:lang w:val="en-US" w:eastAsia="it-IT"/>
              </w:rPr>
            </w:pPr>
            <w:r w:rsidRPr="00E37EF6">
              <w:rPr>
                <w:noProof/>
                <w:lang w:val="en-US" w:eastAsia="it-IT"/>
              </w:rPr>
              <w:t xml:space="preserve">        &lt;button class="btn pull-right btn-default"</w:t>
            </w:r>
          </w:p>
          <w:p w:rsidR="00E37EF6" w:rsidRPr="00E37EF6" w:rsidRDefault="00E37EF6" w:rsidP="00E37EF6">
            <w:pPr>
              <w:rPr>
                <w:noProof/>
                <w:lang w:val="en-US" w:eastAsia="it-IT"/>
              </w:rPr>
            </w:pPr>
            <w:r w:rsidRPr="00E37EF6">
              <w:rPr>
                <w:noProof/>
                <w:lang w:val="en-US" w:eastAsia="it-IT"/>
              </w:rPr>
              <w:t xml:space="preserve">                ng-disabled="!storyboard.detailsForm.$valid"</w:t>
            </w:r>
          </w:p>
          <w:p w:rsidR="00E37EF6" w:rsidRPr="00E37EF6" w:rsidRDefault="00E37EF6" w:rsidP="00E37EF6">
            <w:pPr>
              <w:rPr>
                <w:noProof/>
                <w:lang w:val="en-US" w:eastAsia="it-IT"/>
              </w:rPr>
            </w:pPr>
            <w:r w:rsidRPr="00E37EF6">
              <w:rPr>
                <w:noProof/>
                <w:lang w:val="en-US" w:eastAsia="it-IT"/>
              </w:rPr>
              <w:t xml:space="preserve">                ng-click="storyboard.updateStory()"&gt;Update Story&lt;/button&gt;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 ... --&gt;</w:t>
            </w:r>
          </w:p>
          <w:p w:rsidR="00E37EF6" w:rsidRPr="00E37EF6" w:rsidRDefault="00E37EF6" w:rsidP="00E37EF6">
            <w:pPr>
              <w:rPr>
                <w:noProof/>
                <w:lang w:val="en-US" w:eastAsia="it-IT"/>
              </w:rPr>
            </w:pPr>
            <w:r w:rsidRPr="00E37EF6">
              <w:rPr>
                <w:noProof/>
                <w:lang w:val="en-US" w:eastAsia="it-IT"/>
              </w:rPr>
              <w:t>&lt;/div&gt;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drawing>
                <wp:inline distT="0" distB="0" distL="0" distR="0" wp14:anchorId="0C494DBC" wp14:editId="7337E80E">
                  <wp:extent cx="5619750" cy="398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9750" cy="3981450"/>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lastRenderedPageBreak/>
              <w:t>&lt;!-- client/src/angello/storyboard/tmpl/storyboard.html --&gt;</w:t>
            </w:r>
          </w:p>
          <w:p w:rsidR="00E37EF6" w:rsidRPr="00E37EF6" w:rsidRDefault="00E37EF6" w:rsidP="00E37EF6">
            <w:pPr>
              <w:rPr>
                <w:noProof/>
                <w:lang w:val="en-US" w:eastAsia="it-IT"/>
              </w:rPr>
            </w:pPr>
            <w:r w:rsidRPr="00E37EF6">
              <w:rPr>
                <w:noProof/>
                <w:lang w:val="en-US" w:eastAsia="it-IT"/>
              </w:rPr>
              <w:t>&lt;div class="details"&gt;</w:t>
            </w:r>
          </w:p>
          <w:p w:rsidR="00E37EF6" w:rsidRPr="00E37EF6" w:rsidRDefault="00E37EF6" w:rsidP="00E37EF6">
            <w:pPr>
              <w:rPr>
                <w:noProof/>
                <w:lang w:val="en-US" w:eastAsia="it-IT"/>
              </w:rPr>
            </w:pPr>
            <w:r w:rsidRPr="00E37EF6">
              <w:rPr>
                <w:noProof/>
                <w:lang w:val="en-US" w:eastAsia="it-IT"/>
              </w:rPr>
              <w:t xml:space="preserve">    &lt;h3&gt;Card Details&lt;/h3&gt;</w:t>
            </w:r>
          </w:p>
          <w:p w:rsidR="00E37EF6" w:rsidRPr="00E37EF6" w:rsidRDefault="00E37EF6" w:rsidP="00E37EF6">
            <w:pPr>
              <w:rPr>
                <w:noProof/>
                <w:lang w:val="en-US" w:eastAsia="it-IT"/>
              </w:rPr>
            </w:pPr>
            <w:r w:rsidRPr="00E37EF6">
              <w:rPr>
                <w:noProof/>
                <w:lang w:val="en-US" w:eastAsia="it-IT"/>
              </w:rPr>
              <w:t xml:space="preserve">    &lt;form name="storyboard.detailsForm"&gt;</w:t>
            </w:r>
          </w:p>
          <w:p w:rsidR="00E37EF6" w:rsidRPr="00E37EF6" w:rsidRDefault="00E37EF6" w:rsidP="00E37EF6">
            <w:pPr>
              <w:rPr>
                <w:noProof/>
                <w:lang w:val="en-US" w:eastAsia="it-IT"/>
              </w:rPr>
            </w:pPr>
            <w:r w:rsidRPr="00E37EF6">
              <w:rPr>
                <w:noProof/>
                <w:lang w:val="en-US" w:eastAsia="it-IT"/>
              </w:rPr>
              <w:t xml:space="preserve">        &lt;!-- ... --&gt;</w:t>
            </w:r>
          </w:p>
          <w:p w:rsidR="00E37EF6" w:rsidRPr="00E37EF6" w:rsidRDefault="00E37EF6" w:rsidP="00E37EF6">
            <w:pPr>
              <w:rPr>
                <w:noProof/>
                <w:lang w:val="en-US" w:eastAsia="it-IT"/>
              </w:rPr>
            </w:pPr>
            <w:r w:rsidRPr="00E37EF6">
              <w:rPr>
                <w:noProof/>
                <w:lang w:val="en-US" w:eastAsia="it-IT"/>
              </w:rPr>
              <w:t xml:space="preserve">    &lt;/form&gt;</w:t>
            </w:r>
          </w:p>
          <w:p w:rsidR="00E37EF6" w:rsidRPr="00E37EF6" w:rsidRDefault="00E37EF6" w:rsidP="00E37EF6">
            <w:pPr>
              <w:rPr>
                <w:noProof/>
                <w:lang w:val="en-US" w:eastAsia="it-IT"/>
              </w:rPr>
            </w:pPr>
            <w:r w:rsidRPr="00E37EF6">
              <w:rPr>
                <w:noProof/>
                <w:lang w:val="en-US" w:eastAsia="it-IT"/>
              </w:rPr>
              <w:t xml:space="preserve">    &lt;hr/&gt;</w:t>
            </w:r>
          </w:p>
          <w:p w:rsidR="00E37EF6" w:rsidRPr="00E37EF6" w:rsidRDefault="00E37EF6" w:rsidP="00E37EF6">
            <w:pPr>
              <w:rPr>
                <w:noProof/>
                <w:lang w:val="en-US" w:eastAsia="it-IT"/>
              </w:rPr>
            </w:pPr>
            <w:r w:rsidRPr="00E37EF6">
              <w:rPr>
                <w:noProof/>
                <w:lang w:val="en-US" w:eastAsia="it-IT"/>
              </w:rPr>
              <w:t xml:space="preserve">    &lt;!-- ... --&gt;</w:t>
            </w:r>
          </w:p>
          <w:p w:rsidR="00E37EF6" w:rsidRPr="00E37EF6" w:rsidRDefault="00E37EF6" w:rsidP="00E37EF6">
            <w:pPr>
              <w:rPr>
                <w:noProof/>
                <w:lang w:val="en-US" w:eastAsia="it-IT"/>
              </w:rPr>
            </w:pPr>
            <w:r w:rsidRPr="00E37EF6">
              <w:rPr>
                <w:noProof/>
                <w:lang w:val="en-US" w:eastAsia="it-IT"/>
              </w:rPr>
              <w:t xml:space="preserve">    &lt;div ng-if="!storyboard.currentStory"&gt;</w:t>
            </w:r>
          </w:p>
          <w:p w:rsidR="00E37EF6" w:rsidRPr="00E37EF6" w:rsidRDefault="00E37EF6" w:rsidP="00E37EF6">
            <w:pPr>
              <w:rPr>
                <w:noProof/>
                <w:lang w:val="en-US" w:eastAsia="it-IT"/>
              </w:rPr>
            </w:pPr>
            <w:r w:rsidRPr="00E37EF6">
              <w:rPr>
                <w:noProof/>
                <w:lang w:val="en-US" w:eastAsia="it-IT"/>
              </w:rPr>
              <w:t xml:space="preserve">        &lt;button class="btn pull-right btn-default"</w:t>
            </w:r>
          </w:p>
          <w:p w:rsidR="00E37EF6" w:rsidRPr="00E37EF6" w:rsidRDefault="00E37EF6" w:rsidP="00E37EF6">
            <w:pPr>
              <w:rPr>
                <w:noProof/>
                <w:lang w:val="en-US" w:eastAsia="it-IT"/>
              </w:rPr>
            </w:pPr>
            <w:r w:rsidRPr="00E37EF6">
              <w:rPr>
                <w:noProof/>
                <w:lang w:val="en-US" w:eastAsia="it-IT"/>
              </w:rPr>
              <w:t xml:space="preserve">                ng-disabled="!storyboard.detailsForm.$valid"</w:t>
            </w:r>
          </w:p>
          <w:p w:rsidR="00E37EF6" w:rsidRPr="00E37EF6" w:rsidRDefault="00E37EF6" w:rsidP="00E37EF6">
            <w:pPr>
              <w:rPr>
                <w:noProof/>
                <w:lang w:val="en-US" w:eastAsia="it-IT"/>
              </w:rPr>
            </w:pPr>
            <w:r w:rsidRPr="00E37EF6">
              <w:rPr>
                <w:noProof/>
                <w:lang w:val="en-US" w:eastAsia="it-IT"/>
              </w:rPr>
              <w:t xml:space="preserve">                ng-click="storyboard.createStory()"&gt;</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Create Story</w:t>
            </w:r>
          </w:p>
          <w:p w:rsidR="00E37EF6" w:rsidRDefault="00E37EF6" w:rsidP="00E37EF6">
            <w:pPr>
              <w:rPr>
                <w:noProof/>
                <w:lang w:eastAsia="it-IT"/>
              </w:rPr>
            </w:pPr>
            <w:r w:rsidRPr="00E37EF6">
              <w:rPr>
                <w:noProof/>
                <w:lang w:val="en-US" w:eastAsia="it-IT"/>
              </w:rPr>
              <w:t xml:space="preserve">        </w:t>
            </w:r>
            <w:r>
              <w:rPr>
                <w:noProof/>
                <w:lang w:eastAsia="it-IT"/>
              </w:rPr>
              <w:t>&lt;/button&gt;</w:t>
            </w:r>
          </w:p>
          <w:p w:rsidR="00E37EF6" w:rsidRDefault="00E37EF6" w:rsidP="00E37EF6">
            <w:pPr>
              <w:rPr>
                <w:noProof/>
                <w:lang w:eastAsia="it-IT"/>
              </w:rPr>
            </w:pPr>
            <w:r>
              <w:rPr>
                <w:noProof/>
                <w:lang w:eastAsia="it-IT"/>
              </w:rPr>
              <w:t xml:space="preserve">    &lt;/div&gt;</w:t>
            </w:r>
          </w:p>
          <w:p w:rsidR="00E37EF6" w:rsidRDefault="00E37EF6" w:rsidP="00E37EF6">
            <w:pPr>
              <w:rPr>
                <w:noProof/>
                <w:lang w:eastAsia="it-IT"/>
              </w:rPr>
            </w:pPr>
            <w:r>
              <w:rPr>
                <w:noProof/>
                <w:lang w:eastAsia="it-IT"/>
              </w:rPr>
              <w:t>&lt;/div&gt;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drawing>
                <wp:inline distT="0" distB="0" distL="0" distR="0" wp14:anchorId="42CE5B38" wp14:editId="018E5009">
                  <wp:extent cx="5619750" cy="3324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3324225"/>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Default="00E37EF6" w:rsidP="00E37EF6">
            <w:pPr>
              <w:rPr>
                <w:noProof/>
                <w:lang w:eastAsia="it-IT"/>
              </w:rPr>
            </w:pPr>
            <w:r>
              <w:rPr>
                <w:noProof/>
                <w:lang w:eastAsia="it-IT"/>
              </w:rPr>
              <w:drawing>
                <wp:inline distT="0" distB="0" distL="0" distR="0" wp14:anchorId="4BA110D5" wp14:editId="7D0F919E">
                  <wp:extent cx="5619750" cy="1571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9750" cy="1571625"/>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lastRenderedPageBreak/>
              <w:t>&lt;!-- client/src/angello/storyboard/tmpl/storyboard.html --&gt;</w:t>
            </w:r>
          </w:p>
          <w:p w:rsidR="00E37EF6" w:rsidRPr="00E37EF6" w:rsidRDefault="00E37EF6" w:rsidP="00E37EF6">
            <w:pPr>
              <w:rPr>
                <w:noProof/>
                <w:lang w:val="en-US" w:eastAsia="it-IT"/>
              </w:rPr>
            </w:pPr>
            <w:r w:rsidRPr="00E37EF6">
              <w:rPr>
                <w:noProof/>
                <w:lang w:val="en-US" w:eastAsia="it-IT"/>
              </w:rPr>
              <w:t>&lt;!-- although illustrating a slightly different implementation --&gt;</w:t>
            </w:r>
          </w:p>
          <w:p w:rsidR="00E37EF6" w:rsidRPr="00E37EF6" w:rsidRDefault="00E37EF6" w:rsidP="00E37EF6">
            <w:pPr>
              <w:rPr>
                <w:noProof/>
                <w:lang w:val="en-US" w:eastAsia="it-IT"/>
              </w:rPr>
            </w:pPr>
            <w:r w:rsidRPr="00E37EF6">
              <w:rPr>
                <w:noProof/>
                <w:lang w:val="en-US" w:eastAsia="it-IT"/>
              </w:rPr>
              <w:t>&lt;li class="story"</w:t>
            </w:r>
          </w:p>
          <w:p w:rsidR="00E37EF6" w:rsidRPr="00E37EF6" w:rsidRDefault="00E37EF6" w:rsidP="00E37EF6">
            <w:pPr>
              <w:rPr>
                <w:noProof/>
                <w:lang w:val="en-US" w:eastAsia="it-IT"/>
              </w:rPr>
            </w:pPr>
            <w:r w:rsidRPr="00E37EF6">
              <w:rPr>
                <w:noProof/>
                <w:lang w:val="en-US" w:eastAsia="it-IT"/>
              </w:rPr>
              <w:t xml:space="preserve">    ng-repeat="story in storyboard.stories</w:t>
            </w:r>
          </w:p>
          <w:p w:rsidR="00E37EF6" w:rsidRPr="00E37EF6" w:rsidRDefault="00E37EF6" w:rsidP="00E37EF6">
            <w:pPr>
              <w:rPr>
                <w:noProof/>
                <w:lang w:val="en-US" w:eastAsia="it-IT"/>
              </w:rPr>
            </w:pPr>
            <w:r w:rsidRPr="00E37EF6">
              <w:rPr>
                <w:noProof/>
                <w:lang w:val="en-US" w:eastAsia="it-IT"/>
              </w:rPr>
              <w:t xml:space="preserve">        | filter: {status:status.name}"</w:t>
            </w:r>
          </w:p>
          <w:p w:rsidR="00E37EF6" w:rsidRPr="00E37EF6" w:rsidRDefault="00E37EF6" w:rsidP="00E37EF6">
            <w:pPr>
              <w:rPr>
                <w:noProof/>
                <w:lang w:val="en-US" w:eastAsia="it-IT"/>
              </w:rPr>
            </w:pPr>
            <w:r w:rsidRPr="00E37EF6">
              <w:rPr>
                <w:noProof/>
                <w:lang w:val="en-US" w:eastAsia="it-IT"/>
              </w:rPr>
              <w:t xml:space="preserve">    ng-click="storyboard.setCurrentStory(story)"&gt;</w:t>
            </w:r>
          </w:p>
          <w:p w:rsidR="00E37EF6" w:rsidRPr="00E37EF6" w:rsidRDefault="00E37EF6" w:rsidP="00E37EF6">
            <w:pPr>
              <w:rPr>
                <w:noProof/>
                <w:lang w:val="en-US" w:eastAsia="it-IT"/>
              </w:rPr>
            </w:pPr>
            <w:r w:rsidRPr="00E37EF6">
              <w:rPr>
                <w:noProof/>
                <w:lang w:val="en-US" w:eastAsia="it-IT"/>
              </w:rPr>
              <w:t xml:space="preserve">    &lt;article&gt;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&lt;button type="button" class="close"</w:t>
            </w:r>
          </w:p>
          <w:p w:rsidR="00E37EF6" w:rsidRPr="00E37EF6" w:rsidRDefault="00E37EF6" w:rsidP="00E37EF6">
            <w:pPr>
              <w:rPr>
                <w:noProof/>
                <w:lang w:val="en-US" w:eastAsia="it-IT"/>
              </w:rPr>
            </w:pPr>
            <w:r w:rsidRPr="00E37EF6">
              <w:rPr>
                <w:noProof/>
                <w:lang w:val="en-US" w:eastAsia="it-IT"/>
              </w:rPr>
              <w:t xml:space="preserve">                    ng-click="storyboard.deleteStory(story.id)"&gt;</w:t>
            </w:r>
          </w:p>
          <w:p w:rsidR="00E37EF6" w:rsidRPr="00E37EF6" w:rsidRDefault="00E37EF6" w:rsidP="00E37EF6">
            <w:pPr>
              <w:rPr>
                <w:noProof/>
                <w:lang w:val="en-US" w:eastAsia="it-IT"/>
              </w:rPr>
            </w:pPr>
            <w:r w:rsidRPr="00E37EF6">
              <w:rPr>
                <w:noProof/>
                <w:lang w:val="en-US" w:eastAsia="it-IT"/>
              </w:rPr>
              <w:t xml:space="preserve">                     ×&lt;/button&gt;</w:t>
            </w:r>
          </w:p>
          <w:p w:rsidR="00E37EF6" w:rsidRPr="00E37EF6" w:rsidRDefault="00E37EF6" w:rsidP="00E37EF6">
            <w:pPr>
              <w:rPr>
                <w:noProof/>
                <w:lang w:val="en-US" w:eastAsia="it-IT"/>
              </w:rPr>
            </w:pPr>
            <w:r w:rsidRPr="00E37EF6">
              <w:rPr>
                <w:noProof/>
                <w:lang w:val="en-US" w:eastAsia="it-IT"/>
              </w:rPr>
              <w:t xml:space="preserve">            &lt;p class="title"&gt;{{story.title}}&lt;/p&gt;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&lt;div class="type-bar {{story.type}}"&gt;&lt;/div&gt;</w:t>
            </w:r>
          </w:p>
          <w:p w:rsidR="00E37EF6" w:rsidRPr="00E37EF6" w:rsidRDefault="00E37EF6" w:rsidP="00E37EF6">
            <w:pPr>
              <w:rPr>
                <w:noProof/>
                <w:lang w:val="en-US" w:eastAsia="it-IT"/>
              </w:rPr>
            </w:pPr>
            <w:r w:rsidRPr="00E37EF6">
              <w:rPr>
                <w:noProof/>
                <w:lang w:val="en-US" w:eastAsia="it-IT"/>
              </w:rPr>
              <w:t xml:space="preserve">        &lt;div&gt;</w:t>
            </w:r>
          </w:p>
          <w:p w:rsidR="00E37EF6" w:rsidRPr="00E37EF6" w:rsidRDefault="00E37EF6" w:rsidP="00E37EF6">
            <w:pPr>
              <w:rPr>
                <w:noProof/>
                <w:lang w:val="en-US" w:eastAsia="it-IT"/>
              </w:rPr>
            </w:pPr>
            <w:r w:rsidRPr="00E37EF6">
              <w:rPr>
                <w:noProof/>
                <w:lang w:val="en-US" w:eastAsia="it-IT"/>
              </w:rPr>
              <w:t xml:space="preserve">            &lt;p&gt;{{story.description}}&lt;/p&gt;</w:t>
            </w:r>
          </w:p>
          <w:p w:rsidR="00E37EF6" w:rsidRDefault="00E37EF6" w:rsidP="00E37EF6">
            <w:pPr>
              <w:rPr>
                <w:noProof/>
                <w:lang w:eastAsia="it-IT"/>
              </w:rPr>
            </w:pPr>
            <w:r w:rsidRPr="00E37EF6">
              <w:rPr>
                <w:noProof/>
                <w:lang w:val="en-US" w:eastAsia="it-IT"/>
              </w:rPr>
              <w:t xml:space="preserve">        </w:t>
            </w:r>
            <w:r>
              <w:rPr>
                <w:noProof/>
                <w:lang w:eastAsia="it-IT"/>
              </w:rPr>
              <w:t>&lt;/div&gt;</w:t>
            </w:r>
          </w:p>
          <w:p w:rsidR="00E37EF6" w:rsidRDefault="00E37EF6" w:rsidP="00E37EF6">
            <w:pPr>
              <w:rPr>
                <w:noProof/>
                <w:lang w:eastAsia="it-IT"/>
              </w:rPr>
            </w:pPr>
            <w:r>
              <w:rPr>
                <w:noProof/>
                <w:lang w:eastAsia="it-IT"/>
              </w:rPr>
              <w:t xml:space="preserve">    &lt;/article&gt;</w:t>
            </w:r>
          </w:p>
          <w:p w:rsidR="00E37EF6" w:rsidRDefault="00E37EF6" w:rsidP="00E37EF6">
            <w:pPr>
              <w:rPr>
                <w:noProof/>
                <w:lang w:eastAsia="it-IT"/>
              </w:rPr>
            </w:pPr>
            <w:r>
              <w:rPr>
                <w:noProof/>
                <w:lang w:eastAsia="it-IT"/>
              </w:rPr>
              <w:t>&lt;/li&gt;</w:t>
            </w:r>
          </w:p>
        </w:tc>
      </w:tr>
      <w:tr w:rsidR="00E37EF6" w:rsidTr="00D02922">
        <w:tc>
          <w:tcPr>
            <w:tcW w:w="9166" w:type="dxa"/>
          </w:tcPr>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Pr>
                <w:noProof/>
                <w:lang w:eastAsia="it-IT"/>
              </w:rPr>
              <w:drawing>
                <wp:inline distT="0" distB="0" distL="0" distR="0" wp14:anchorId="595268B0" wp14:editId="4986FF61">
                  <wp:extent cx="56197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9750" cy="2647950"/>
                          </a:xfrm>
                          <a:prstGeom prst="rect">
                            <a:avLst/>
                          </a:prstGeom>
                        </pic:spPr>
                      </pic:pic>
                    </a:graphicData>
                  </a:graphic>
                </wp:inline>
              </w:drawing>
            </w:r>
          </w:p>
        </w:tc>
      </w:tr>
      <w:tr w:rsidR="00E37EF6" w:rsidTr="00D02922">
        <w:tc>
          <w:tcPr>
            <w:tcW w:w="9166" w:type="dxa"/>
          </w:tcPr>
          <w:p w:rsidR="00E37EF6" w:rsidRDefault="00E37EF6" w:rsidP="00E37EF6">
            <w:pPr>
              <w:rPr>
                <w:noProof/>
                <w:lang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t>// client/tests/specs/controllers/StoryboardController.spec.js</w:t>
            </w:r>
          </w:p>
          <w:p w:rsidR="00E37EF6" w:rsidRPr="00E37EF6" w:rsidRDefault="00E37EF6" w:rsidP="00E37EF6">
            <w:pPr>
              <w:rPr>
                <w:noProof/>
                <w:lang w:val="en-US" w:eastAsia="it-IT"/>
              </w:rPr>
            </w:pPr>
            <w:r w:rsidRPr="00E37EF6">
              <w:rPr>
                <w:noProof/>
                <w:lang w:val="en-US" w:eastAsia="it-IT"/>
              </w:rPr>
              <w:t>it('should reset the form', function() {</w:t>
            </w:r>
          </w:p>
          <w:p w:rsidR="00E37EF6" w:rsidRPr="00E37EF6" w:rsidRDefault="00E37EF6" w:rsidP="00E37EF6">
            <w:pPr>
              <w:rPr>
                <w:noProof/>
                <w:lang w:val="en-US" w:eastAsia="it-IT"/>
              </w:rPr>
            </w:pPr>
            <w:r w:rsidRPr="00E37EF6">
              <w:rPr>
                <w:noProof/>
                <w:lang w:val="en-US" w:eastAsia="it-IT"/>
              </w:rPr>
              <w:t xml:space="preserve">    ctrl.editedStory = ctrl.currentStory = {assignee: '1'};</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ctrl.resetForm();</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expect(ctrl.currentStory).toBeNull();</w:t>
            </w:r>
          </w:p>
          <w:p w:rsidR="00E37EF6" w:rsidRDefault="00E37EF6" w:rsidP="00E37EF6">
            <w:pPr>
              <w:rPr>
                <w:noProof/>
                <w:lang w:eastAsia="it-IT"/>
              </w:rPr>
            </w:pPr>
            <w:r w:rsidRPr="00E37EF6">
              <w:rPr>
                <w:noProof/>
                <w:lang w:val="en-US" w:eastAsia="it-IT"/>
              </w:rPr>
              <w:t xml:space="preserve">    </w:t>
            </w:r>
            <w:r>
              <w:rPr>
                <w:noProof/>
                <w:lang w:eastAsia="it-IT"/>
              </w:rPr>
              <w:t>expect(ctrl.editedStory).toEqual({});</w:t>
            </w:r>
          </w:p>
          <w:p w:rsidR="00E37EF6" w:rsidRDefault="00E37EF6" w:rsidP="00E37EF6">
            <w:pPr>
              <w:rPr>
                <w:noProof/>
                <w:lang w:eastAsia="it-IT"/>
              </w:rPr>
            </w:pPr>
            <w:r>
              <w:rPr>
                <w:noProof/>
                <w:lang w:eastAsia="it-IT"/>
              </w:rPr>
              <w:t>});</w:t>
            </w:r>
          </w:p>
        </w:tc>
      </w:tr>
      <w:tr w:rsidR="00E37EF6" w:rsidTr="00D02922">
        <w:tc>
          <w:tcPr>
            <w:tcW w:w="9166" w:type="dxa"/>
          </w:tcPr>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Default="00E37EF6" w:rsidP="00E37EF6">
            <w:pPr>
              <w:rPr>
                <w:noProof/>
                <w:lang w:val="en-US" w:eastAsia="it-IT"/>
              </w:rPr>
            </w:pPr>
          </w:p>
          <w:p w:rsidR="00E37EF6" w:rsidRPr="00E37EF6" w:rsidRDefault="00E37EF6" w:rsidP="00E37EF6">
            <w:pPr>
              <w:rPr>
                <w:noProof/>
                <w:lang w:val="en-US" w:eastAsia="it-IT"/>
              </w:rPr>
            </w:pPr>
          </w:p>
        </w:tc>
      </w:tr>
      <w:tr w:rsidR="00E37EF6" w:rsidTr="00D02922">
        <w:tc>
          <w:tcPr>
            <w:tcW w:w="9166" w:type="dxa"/>
          </w:tcPr>
          <w:p w:rsidR="00E37EF6" w:rsidRPr="00E37EF6" w:rsidRDefault="00E37EF6" w:rsidP="00E37EF6">
            <w:pPr>
              <w:rPr>
                <w:noProof/>
                <w:lang w:val="en-US" w:eastAsia="it-IT"/>
              </w:rPr>
            </w:pPr>
            <w:r w:rsidRPr="00E37EF6">
              <w:rPr>
                <w:noProof/>
                <w:lang w:val="en-US" w:eastAsia="it-IT"/>
              </w:rPr>
              <w:lastRenderedPageBreak/>
              <w:t>// client/tests/specs/controllers/StoryboardController.spec.js</w:t>
            </w:r>
          </w:p>
          <w:p w:rsidR="00E37EF6" w:rsidRPr="00E37EF6" w:rsidRDefault="00E37EF6" w:rsidP="00E37EF6">
            <w:pPr>
              <w:rPr>
                <w:noProof/>
                <w:lang w:val="en-US" w:eastAsia="it-IT"/>
              </w:rPr>
            </w:pPr>
            <w:r w:rsidRPr="00E37EF6">
              <w:rPr>
                <w:noProof/>
                <w:lang w:val="en-US" w:eastAsia="it-IT"/>
              </w:rPr>
              <w:t>it('should delete a story', function() {</w:t>
            </w:r>
          </w:p>
          <w:p w:rsidR="00E37EF6" w:rsidRPr="00E37EF6" w:rsidRDefault="00E37EF6" w:rsidP="00E37EF6">
            <w:pPr>
              <w:rPr>
                <w:noProof/>
                <w:lang w:val="en-US" w:eastAsia="it-IT"/>
              </w:rPr>
            </w:pPr>
            <w:r w:rsidRPr="00E37EF6">
              <w:rPr>
                <w:noProof/>
                <w:lang w:val="en-US" w:eastAsia="it-IT"/>
              </w:rPr>
              <w:t xml:space="preserve">    var story = ctrl.stories[0];</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ctrl.deleteStory(story.id);</w:t>
            </w:r>
          </w:p>
          <w:p w:rsidR="00E37EF6" w:rsidRPr="00E37EF6" w:rsidRDefault="00E37EF6" w:rsidP="00E37EF6">
            <w:pPr>
              <w:rPr>
                <w:noProof/>
                <w:lang w:val="en-US" w:eastAsia="it-IT"/>
              </w:rPr>
            </w:pPr>
          </w:p>
          <w:p w:rsidR="00E37EF6" w:rsidRPr="00E37EF6" w:rsidRDefault="00E37EF6" w:rsidP="00E37EF6">
            <w:pPr>
              <w:rPr>
                <w:noProof/>
                <w:lang w:val="en-US" w:eastAsia="it-IT"/>
              </w:rPr>
            </w:pPr>
            <w:r w:rsidRPr="00E37EF6">
              <w:rPr>
                <w:noProof/>
                <w:lang w:val="en-US" w:eastAsia="it-IT"/>
              </w:rPr>
              <w:t xml:space="preserve">    expect(ctrl.stories).not.toContain(story);</w:t>
            </w:r>
          </w:p>
          <w:p w:rsidR="00E37EF6" w:rsidRPr="00E37EF6" w:rsidRDefault="00E37EF6" w:rsidP="00E37EF6">
            <w:pPr>
              <w:rPr>
                <w:noProof/>
                <w:lang w:val="en-US" w:eastAsia="it-IT"/>
              </w:rPr>
            </w:pPr>
            <w:r w:rsidRPr="00E37EF6">
              <w:rPr>
                <w:noProof/>
                <w:lang w:val="en-US" w:eastAsia="it-IT"/>
              </w:rPr>
              <w:t>});</w:t>
            </w:r>
          </w:p>
        </w:tc>
      </w:tr>
      <w:tr w:rsidR="00034867" w:rsidTr="00D02922">
        <w:tc>
          <w:tcPr>
            <w:tcW w:w="9166" w:type="dxa"/>
          </w:tcPr>
          <w:p w:rsidR="00034867" w:rsidRPr="00E37EF6" w:rsidRDefault="00034867" w:rsidP="00E37EF6">
            <w:pPr>
              <w:rPr>
                <w:noProof/>
                <w:lang w:val="en-US" w:eastAsia="it-IT"/>
              </w:rPr>
            </w:pPr>
          </w:p>
        </w:tc>
      </w:tr>
      <w:tr w:rsidR="00034867" w:rsidTr="00D02922">
        <w:tc>
          <w:tcPr>
            <w:tcW w:w="9166" w:type="dxa"/>
          </w:tcPr>
          <w:p w:rsidR="00034867" w:rsidRDefault="00034867" w:rsidP="00034867">
            <w:pPr>
              <w:pStyle w:val="Title"/>
              <w:rPr>
                <w:lang w:val="en-US"/>
              </w:rPr>
            </w:pPr>
            <w:r>
              <w:rPr>
                <w:lang w:val="en-US"/>
              </w:rPr>
              <w:t>Cap.4</w:t>
            </w:r>
          </w:p>
          <w:p w:rsidR="00034867" w:rsidRPr="00E37EF6" w:rsidRDefault="00034867" w:rsidP="00E37EF6">
            <w:pPr>
              <w:rPr>
                <w:noProof/>
                <w:lang w:val="en-US" w:eastAsia="it-IT"/>
              </w:rPr>
            </w:pPr>
          </w:p>
        </w:tc>
      </w:tr>
      <w:tr w:rsidR="00542E2B" w:rsidRPr="00E37EF6" w:rsidTr="00D02922">
        <w:tc>
          <w:tcPr>
            <w:tcW w:w="9166" w:type="dxa"/>
          </w:tcPr>
          <w:p w:rsidR="00542E2B" w:rsidRPr="00E37EF6" w:rsidRDefault="00542E2B" w:rsidP="00D02922">
            <w:pPr>
              <w:rPr>
                <w:noProof/>
                <w:lang w:val="en-US" w:eastAsia="it-IT"/>
              </w:rPr>
            </w:pPr>
          </w:p>
        </w:tc>
      </w:tr>
      <w:tr w:rsidR="00542E2B" w:rsidRPr="00E37EF6" w:rsidTr="00D02922">
        <w:tc>
          <w:tcPr>
            <w:tcW w:w="9166" w:type="dxa"/>
          </w:tcPr>
          <w:p w:rsidR="00542E2B" w:rsidRPr="00E37EF6" w:rsidRDefault="00542E2B" w:rsidP="00D02922">
            <w:pPr>
              <w:rPr>
                <w:noProof/>
                <w:lang w:val="en-US" w:eastAsia="it-IT"/>
              </w:rPr>
            </w:pPr>
            <w:r>
              <w:rPr>
                <w:noProof/>
                <w:lang w:eastAsia="it-IT"/>
              </w:rPr>
              <w:drawing>
                <wp:inline distT="0" distB="0" distL="0" distR="0" wp14:anchorId="778F8F23" wp14:editId="59732EFE">
                  <wp:extent cx="561975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9750" cy="3552825"/>
                          </a:xfrm>
                          <a:prstGeom prst="rect">
                            <a:avLst/>
                          </a:prstGeom>
                        </pic:spPr>
                      </pic:pic>
                    </a:graphicData>
                  </a:graphic>
                </wp:inline>
              </w:drawing>
            </w:r>
          </w:p>
        </w:tc>
      </w:tr>
      <w:tr w:rsidR="00542E2B" w:rsidRPr="00E37EF6" w:rsidTr="00D02922">
        <w:tc>
          <w:tcPr>
            <w:tcW w:w="9166" w:type="dxa"/>
          </w:tcPr>
          <w:p w:rsidR="00542E2B" w:rsidRDefault="00542E2B" w:rsidP="00D02922">
            <w:pPr>
              <w:rPr>
                <w:noProof/>
                <w:lang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client/src/angello/Angello.js</w:t>
            </w:r>
          </w:p>
          <w:p w:rsidR="00542E2B" w:rsidRPr="00542E2B" w:rsidRDefault="00542E2B" w:rsidP="00542E2B">
            <w:pPr>
              <w:rPr>
                <w:noProof/>
                <w:lang w:val="en-US" w:eastAsia="it-IT"/>
              </w:rPr>
            </w:pPr>
            <w:r w:rsidRPr="00542E2B">
              <w:rPr>
                <w:noProof/>
                <w:lang w:val="en-US" w:eastAsia="it-IT"/>
              </w:rPr>
              <w:t>myModule.value('STORY_TYPES', [</w:t>
            </w:r>
          </w:p>
          <w:p w:rsidR="00542E2B" w:rsidRPr="00542E2B" w:rsidRDefault="00542E2B" w:rsidP="00542E2B">
            <w:pPr>
              <w:rPr>
                <w:noProof/>
                <w:lang w:val="en-US" w:eastAsia="it-IT"/>
              </w:rPr>
            </w:pPr>
            <w:r w:rsidRPr="00542E2B">
              <w:rPr>
                <w:noProof/>
                <w:lang w:val="en-US" w:eastAsia="it-IT"/>
              </w:rPr>
              <w:t xml:space="preserve">    {name: 'Feature'},</w:t>
            </w:r>
          </w:p>
          <w:p w:rsidR="00542E2B" w:rsidRPr="00542E2B" w:rsidRDefault="00542E2B" w:rsidP="00542E2B">
            <w:pPr>
              <w:rPr>
                <w:noProof/>
                <w:lang w:val="en-US" w:eastAsia="it-IT"/>
              </w:rPr>
            </w:pPr>
            <w:r w:rsidRPr="00542E2B">
              <w:rPr>
                <w:noProof/>
                <w:lang w:val="en-US" w:eastAsia="it-IT"/>
              </w:rPr>
              <w:t xml:space="preserve">    {name: 'Enhancement'},</w:t>
            </w:r>
          </w:p>
          <w:p w:rsidR="00542E2B" w:rsidRPr="00542E2B" w:rsidRDefault="00542E2B" w:rsidP="00542E2B">
            <w:pPr>
              <w:rPr>
                <w:noProof/>
                <w:lang w:val="en-US" w:eastAsia="it-IT"/>
              </w:rPr>
            </w:pPr>
            <w:r w:rsidRPr="00542E2B">
              <w:rPr>
                <w:noProof/>
                <w:lang w:val="en-US" w:eastAsia="it-IT"/>
              </w:rPr>
              <w:t xml:space="preserve">    {name: 'Bug'},</w:t>
            </w:r>
          </w:p>
          <w:p w:rsidR="00542E2B" w:rsidRDefault="00542E2B" w:rsidP="00542E2B">
            <w:pPr>
              <w:rPr>
                <w:noProof/>
                <w:lang w:eastAsia="it-IT"/>
              </w:rPr>
            </w:pPr>
            <w:r w:rsidRPr="00542E2B">
              <w:rPr>
                <w:noProof/>
                <w:lang w:val="en-US" w:eastAsia="it-IT"/>
              </w:rPr>
              <w:t xml:space="preserve">    </w:t>
            </w:r>
            <w:r>
              <w:rPr>
                <w:noProof/>
                <w:lang w:eastAsia="it-IT"/>
              </w:rPr>
              <w:t>{name: 'Spike'}</w:t>
            </w:r>
          </w:p>
          <w:p w:rsidR="00542E2B" w:rsidRDefault="00542E2B" w:rsidP="00542E2B">
            <w:pPr>
              <w:rPr>
                <w:noProof/>
                <w:lang w:eastAsia="it-IT"/>
              </w:rPr>
            </w:pPr>
            <w:r>
              <w:rPr>
                <w:noProof/>
                <w:lang w:eastAsia="it-IT"/>
              </w:rPr>
              <w:t>]);</w:t>
            </w:r>
          </w:p>
        </w:tc>
      </w:tr>
      <w:tr w:rsidR="00542E2B" w:rsidRPr="00E37EF6" w:rsidTr="00D02922">
        <w:tc>
          <w:tcPr>
            <w:tcW w:w="9166" w:type="dxa"/>
          </w:tcPr>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lastRenderedPageBreak/>
              <w:t>// client/src/angello/storyboard/controllers/StoryboardController.js</w:t>
            </w:r>
          </w:p>
          <w:p w:rsidR="00542E2B" w:rsidRPr="00542E2B" w:rsidRDefault="00542E2B" w:rsidP="00542E2B">
            <w:pPr>
              <w:rPr>
                <w:noProof/>
                <w:lang w:val="en-US" w:eastAsia="it-IT"/>
              </w:rPr>
            </w:pPr>
            <w:r w:rsidRPr="00542E2B">
              <w:rPr>
                <w:noProof/>
                <w:lang w:val="en-US" w:eastAsia="it-IT"/>
              </w:rPr>
              <w:t>angular.module('Angello.Storyboard')</w:t>
            </w:r>
          </w:p>
          <w:p w:rsidR="00542E2B" w:rsidRPr="00542E2B" w:rsidRDefault="00542E2B" w:rsidP="00542E2B">
            <w:pPr>
              <w:rPr>
                <w:noProof/>
                <w:lang w:val="en-US" w:eastAsia="it-IT"/>
              </w:rPr>
            </w:pPr>
            <w:r w:rsidRPr="00542E2B">
              <w:rPr>
                <w:noProof/>
                <w:lang w:val="en-US" w:eastAsia="it-IT"/>
              </w:rPr>
              <w:t xml:space="preserve">    .controller('StoryboardCtrl',</w:t>
            </w:r>
          </w:p>
          <w:p w:rsidR="00542E2B" w:rsidRPr="00542E2B" w:rsidRDefault="00542E2B" w:rsidP="00542E2B">
            <w:pPr>
              <w:rPr>
                <w:noProof/>
                <w:lang w:val="en-US" w:eastAsia="it-IT"/>
              </w:rPr>
            </w:pPr>
            <w:r w:rsidRPr="00542E2B">
              <w:rPr>
                <w:noProof/>
                <w:lang w:val="en-US" w:eastAsia="it-IT"/>
              </w:rPr>
              <w:t xml:space="preserve">        function (STORY_TYPES) {</w:t>
            </w:r>
          </w:p>
          <w:p w:rsidR="00542E2B" w:rsidRPr="00542E2B" w:rsidRDefault="00542E2B" w:rsidP="00542E2B">
            <w:pPr>
              <w:rPr>
                <w:noProof/>
                <w:lang w:val="en-US" w:eastAsia="it-IT"/>
              </w:rPr>
            </w:pPr>
            <w:r w:rsidRPr="00542E2B">
              <w:rPr>
                <w:noProof/>
                <w:lang w:val="en-US" w:eastAsia="it-IT"/>
              </w:rPr>
              <w:t xml:space="preserve">        var myStory = this;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myStory.types = STORY_TYPES;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Pr>
                <w:noProof/>
                <w:lang w:eastAsia="it-IT"/>
              </w:rPr>
              <w:drawing>
                <wp:inline distT="0" distB="0" distL="0" distR="0" wp14:anchorId="1D8E61FE" wp14:editId="7A51FCB3">
                  <wp:extent cx="561975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9750" cy="2781300"/>
                          </a:xfrm>
                          <a:prstGeom prst="rect">
                            <a:avLst/>
                          </a:prstGeom>
                        </pic:spPr>
                      </pic:pic>
                    </a:graphicData>
                  </a:graphic>
                </wp:inline>
              </w:drawing>
            </w:r>
          </w:p>
        </w:tc>
      </w:tr>
      <w:tr w:rsidR="00542E2B" w:rsidRPr="00E37EF6" w:rsidTr="00D02922">
        <w:tc>
          <w:tcPr>
            <w:tcW w:w="9166" w:type="dxa"/>
          </w:tcPr>
          <w:p w:rsidR="00542E2B" w:rsidRDefault="00542E2B" w:rsidP="00542E2B">
            <w:pPr>
              <w:rPr>
                <w:noProof/>
                <w:lang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client/src/angello/Angello.js</w:t>
            </w:r>
          </w:p>
          <w:p w:rsidR="00542E2B" w:rsidRPr="00542E2B" w:rsidRDefault="00542E2B" w:rsidP="00542E2B">
            <w:pPr>
              <w:rPr>
                <w:noProof/>
                <w:lang w:val="en-US" w:eastAsia="it-IT"/>
              </w:rPr>
            </w:pPr>
            <w:r w:rsidRPr="00542E2B">
              <w:rPr>
                <w:noProof/>
                <w:lang w:val="en-US" w:eastAsia="it-IT"/>
              </w:rPr>
              <w:t>myModule.value('STORY_TYPES', [</w:t>
            </w:r>
          </w:p>
          <w:p w:rsidR="00542E2B" w:rsidRPr="00542E2B" w:rsidRDefault="00542E2B" w:rsidP="00542E2B">
            <w:pPr>
              <w:rPr>
                <w:noProof/>
                <w:lang w:val="en-US" w:eastAsia="it-IT"/>
              </w:rPr>
            </w:pPr>
            <w:r w:rsidRPr="00542E2B">
              <w:rPr>
                <w:noProof/>
                <w:lang w:val="en-US" w:eastAsia="it-IT"/>
              </w:rPr>
              <w:t xml:space="preserve">    {name: 'Feature'},</w:t>
            </w:r>
          </w:p>
          <w:p w:rsidR="00542E2B" w:rsidRPr="00542E2B" w:rsidRDefault="00542E2B" w:rsidP="00542E2B">
            <w:pPr>
              <w:rPr>
                <w:noProof/>
                <w:lang w:val="en-US" w:eastAsia="it-IT"/>
              </w:rPr>
            </w:pPr>
            <w:r w:rsidRPr="00542E2B">
              <w:rPr>
                <w:noProof/>
                <w:lang w:val="en-US" w:eastAsia="it-IT"/>
              </w:rPr>
              <w:t xml:space="preserve">    {name: 'Enhancement'},</w:t>
            </w:r>
          </w:p>
          <w:p w:rsidR="00542E2B" w:rsidRPr="00542E2B" w:rsidRDefault="00542E2B" w:rsidP="00542E2B">
            <w:pPr>
              <w:rPr>
                <w:noProof/>
                <w:lang w:val="en-US" w:eastAsia="it-IT"/>
              </w:rPr>
            </w:pPr>
            <w:r w:rsidRPr="00542E2B">
              <w:rPr>
                <w:noProof/>
                <w:lang w:val="en-US" w:eastAsia="it-IT"/>
              </w:rPr>
              <w:t xml:space="preserve">    {name: 'Bug'},</w:t>
            </w:r>
          </w:p>
          <w:p w:rsidR="00542E2B" w:rsidRDefault="00542E2B" w:rsidP="00542E2B">
            <w:pPr>
              <w:rPr>
                <w:noProof/>
                <w:lang w:eastAsia="it-IT"/>
              </w:rPr>
            </w:pPr>
            <w:r w:rsidRPr="00542E2B">
              <w:rPr>
                <w:noProof/>
                <w:lang w:val="en-US" w:eastAsia="it-IT"/>
              </w:rPr>
              <w:t xml:space="preserve">    </w:t>
            </w:r>
            <w:r>
              <w:rPr>
                <w:noProof/>
                <w:lang w:eastAsia="it-IT"/>
              </w:rPr>
              <w:t>{name: 'Spike'}</w:t>
            </w:r>
          </w:p>
          <w:p w:rsidR="00542E2B" w:rsidRDefault="00542E2B" w:rsidP="00542E2B">
            <w:pPr>
              <w:rPr>
                <w:noProof/>
                <w:lang w:eastAsia="it-IT"/>
              </w:rPr>
            </w:pPr>
            <w:r>
              <w:rPr>
                <w:noProof/>
                <w:lang w:eastAsia="it-IT"/>
              </w:rPr>
              <w:t>]);</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client/src/angello/storyboard/controllers/StoryboardController.js</w:t>
            </w:r>
          </w:p>
          <w:p w:rsidR="00542E2B" w:rsidRPr="00542E2B" w:rsidRDefault="00542E2B" w:rsidP="00542E2B">
            <w:pPr>
              <w:rPr>
                <w:noProof/>
                <w:lang w:val="en-US" w:eastAsia="it-IT"/>
              </w:rPr>
            </w:pPr>
            <w:r w:rsidRPr="00542E2B">
              <w:rPr>
                <w:noProof/>
                <w:lang w:val="en-US" w:eastAsia="it-IT"/>
              </w:rPr>
              <w:t>angular.module('Angello.Storyboard')</w:t>
            </w:r>
          </w:p>
          <w:p w:rsidR="00542E2B" w:rsidRPr="00542E2B" w:rsidRDefault="00542E2B" w:rsidP="00542E2B">
            <w:pPr>
              <w:rPr>
                <w:noProof/>
                <w:lang w:val="en-US" w:eastAsia="it-IT"/>
              </w:rPr>
            </w:pPr>
            <w:r w:rsidRPr="00542E2B">
              <w:rPr>
                <w:noProof/>
                <w:lang w:val="en-US" w:eastAsia="it-IT"/>
              </w:rPr>
              <w:t xml:space="preserve">    .controller('StoryboardCtrl',</w:t>
            </w:r>
          </w:p>
          <w:p w:rsidR="00542E2B" w:rsidRPr="00542E2B" w:rsidRDefault="00542E2B" w:rsidP="00542E2B">
            <w:pPr>
              <w:rPr>
                <w:noProof/>
                <w:lang w:val="en-US" w:eastAsia="it-IT"/>
              </w:rPr>
            </w:pPr>
            <w:r w:rsidRPr="00542E2B">
              <w:rPr>
                <w:noProof/>
                <w:lang w:val="en-US" w:eastAsia="it-IT"/>
              </w:rPr>
              <w:t xml:space="preserve">        function (STORY_TYPES) {</w:t>
            </w:r>
          </w:p>
          <w:p w:rsidR="00542E2B" w:rsidRPr="00542E2B" w:rsidRDefault="00542E2B" w:rsidP="00542E2B">
            <w:pPr>
              <w:rPr>
                <w:noProof/>
                <w:lang w:val="en-US" w:eastAsia="it-IT"/>
              </w:rPr>
            </w:pPr>
            <w:r w:rsidRPr="00542E2B">
              <w:rPr>
                <w:noProof/>
                <w:lang w:val="en-US" w:eastAsia="it-IT"/>
              </w:rPr>
              <w:t xml:space="preserve">        var myStory = this;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myStory.types = STORY_TYPES;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Default="00542E2B" w:rsidP="00542E2B">
            <w:pPr>
              <w:rPr>
                <w:noProof/>
                <w:lang w:val="en-US" w:eastAsia="it-IT"/>
              </w:rPr>
            </w:pPr>
          </w:p>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lastRenderedPageBreak/>
              <w:t>// client/src/angello/app/services/EndpointConfigService.js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.constant('CURRENT_BACKEND', 'firebase');</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client/src/angello/app/services/LoadingService.js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.service('LoadingService',</w:t>
            </w:r>
          </w:p>
          <w:p w:rsidR="00542E2B" w:rsidRPr="00542E2B" w:rsidRDefault="00542E2B" w:rsidP="00542E2B">
            <w:pPr>
              <w:rPr>
                <w:noProof/>
                <w:lang w:val="en-US" w:eastAsia="it-IT"/>
              </w:rPr>
            </w:pPr>
            <w:r w:rsidRPr="00542E2B">
              <w:rPr>
                <w:noProof/>
                <w:lang w:val="en-US" w:eastAsia="it-IT"/>
              </w:rPr>
              <w:t xml:space="preserve">        function ($rootScope) {</w:t>
            </w:r>
          </w:p>
          <w:p w:rsidR="00542E2B" w:rsidRPr="00542E2B" w:rsidRDefault="00542E2B" w:rsidP="00542E2B">
            <w:pPr>
              <w:rPr>
                <w:noProof/>
                <w:lang w:val="en-US" w:eastAsia="it-IT"/>
              </w:rPr>
            </w:pPr>
            <w:r w:rsidRPr="00542E2B">
              <w:rPr>
                <w:noProof/>
                <w:lang w:val="en-US" w:eastAsia="it-IT"/>
              </w:rPr>
              <w:t xml:space="preserve">            var service = this;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service.setLoading = function (loading) {</w:t>
            </w:r>
          </w:p>
          <w:p w:rsidR="00542E2B" w:rsidRPr="00542E2B" w:rsidRDefault="00542E2B" w:rsidP="00542E2B">
            <w:pPr>
              <w:rPr>
                <w:noProof/>
                <w:lang w:val="en-US" w:eastAsia="it-IT"/>
              </w:rPr>
            </w:pPr>
            <w:r w:rsidRPr="00542E2B">
              <w:rPr>
                <w:noProof/>
                <w:lang w:val="en-US" w:eastAsia="it-IT"/>
              </w:rPr>
              <w:t xml:space="preserve">                $rootScope.loadingView = loading;</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.factory('LoadingService',</w:t>
            </w:r>
          </w:p>
          <w:p w:rsidR="00542E2B" w:rsidRPr="00542E2B" w:rsidRDefault="00542E2B" w:rsidP="00542E2B">
            <w:pPr>
              <w:rPr>
                <w:noProof/>
                <w:lang w:val="en-US" w:eastAsia="it-IT"/>
              </w:rPr>
            </w:pPr>
            <w:r w:rsidRPr="00542E2B">
              <w:rPr>
                <w:noProof/>
                <w:lang w:val="en-US" w:eastAsia="it-IT"/>
              </w:rPr>
              <w:t xml:space="preserve">        function ($rootScope) {</w:t>
            </w:r>
          </w:p>
          <w:p w:rsidR="00542E2B" w:rsidRPr="00542E2B" w:rsidRDefault="00542E2B" w:rsidP="00542E2B">
            <w:pPr>
              <w:rPr>
                <w:noProof/>
                <w:lang w:val="en-US" w:eastAsia="it-IT"/>
              </w:rPr>
            </w:pPr>
            <w:r w:rsidRPr="00542E2B">
              <w:rPr>
                <w:noProof/>
                <w:lang w:val="en-US" w:eastAsia="it-IT"/>
              </w:rPr>
              <w:t xml:space="preserve">            var setLoading = function (loading) {</w:t>
            </w:r>
          </w:p>
          <w:p w:rsidR="00542E2B" w:rsidRPr="00542E2B" w:rsidRDefault="00542E2B" w:rsidP="00542E2B">
            <w:pPr>
              <w:rPr>
                <w:noProof/>
                <w:lang w:val="en-US" w:eastAsia="it-IT"/>
              </w:rPr>
            </w:pPr>
            <w:r w:rsidRPr="00542E2B">
              <w:rPr>
                <w:noProof/>
                <w:lang w:val="en-US" w:eastAsia="it-IT"/>
              </w:rPr>
              <w:t xml:space="preserve">                $rootScope.loadingView = loading;</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return {</w:t>
            </w:r>
          </w:p>
          <w:p w:rsidR="00542E2B" w:rsidRPr="00542E2B" w:rsidRDefault="00542E2B" w:rsidP="00542E2B">
            <w:pPr>
              <w:rPr>
                <w:noProof/>
                <w:lang w:val="en-US" w:eastAsia="it-IT"/>
              </w:rPr>
            </w:pPr>
            <w:r w:rsidRPr="00542E2B">
              <w:rPr>
                <w:noProof/>
                <w:lang w:val="en-US" w:eastAsia="it-IT"/>
              </w:rPr>
              <w:t xml:space="preserve">                setLoading: setLoading</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client/src/angello/app/models/StoriesModel.js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.service('StoriesModel',</w:t>
            </w:r>
          </w:p>
          <w:p w:rsidR="00542E2B" w:rsidRPr="00542E2B" w:rsidRDefault="00542E2B" w:rsidP="00542E2B">
            <w:pPr>
              <w:rPr>
                <w:noProof/>
                <w:lang w:val="en-US" w:eastAsia="it-IT"/>
              </w:rPr>
            </w:pPr>
            <w:r w:rsidRPr="00542E2B">
              <w:rPr>
                <w:noProof/>
                <w:lang w:val="en-US" w:eastAsia="it-IT"/>
              </w:rPr>
              <w:t xml:space="preserve">        function ($http, EndpointConfigService, UtilsService)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client/src/angello/app/models/StoriesModel.js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.service('StoriesModel',</w:t>
            </w:r>
          </w:p>
          <w:p w:rsidR="00542E2B" w:rsidRPr="00542E2B" w:rsidRDefault="00542E2B" w:rsidP="00542E2B">
            <w:pPr>
              <w:rPr>
                <w:noProof/>
                <w:lang w:val="en-US" w:eastAsia="it-IT"/>
              </w:rPr>
            </w:pPr>
            <w:r w:rsidRPr="00542E2B">
              <w:rPr>
                <w:noProof/>
                <w:lang w:val="en-US" w:eastAsia="it-IT"/>
              </w:rPr>
              <w:t xml:space="preserve">        function ($http, EndpointConfigService, UtilsService) {</w:t>
            </w:r>
          </w:p>
          <w:p w:rsidR="00542E2B" w:rsidRPr="00542E2B" w:rsidRDefault="00542E2B" w:rsidP="00542E2B">
            <w:pPr>
              <w:rPr>
                <w:noProof/>
                <w:lang w:val="en-US" w:eastAsia="it-IT"/>
              </w:rPr>
            </w:pPr>
            <w:r w:rsidRPr="00542E2B">
              <w:rPr>
                <w:noProof/>
                <w:lang w:val="en-US" w:eastAsia="it-IT"/>
              </w:rPr>
              <w:t xml:space="preserve">            var service = this,</w:t>
            </w:r>
          </w:p>
          <w:p w:rsidR="00542E2B" w:rsidRPr="00542E2B" w:rsidRDefault="00542E2B" w:rsidP="00542E2B">
            <w:pPr>
              <w:rPr>
                <w:noProof/>
                <w:lang w:val="en-US" w:eastAsia="it-IT"/>
              </w:rPr>
            </w:pPr>
            <w:r w:rsidRPr="00542E2B">
              <w:rPr>
                <w:noProof/>
                <w:lang w:val="en-US" w:eastAsia="it-IT"/>
              </w:rPr>
              <w:t xml:space="preserve">                MODEL = "/stories/";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lastRenderedPageBreak/>
              <w:t>// client/src/angello/app/models/StoriesModel.js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.service('StoriesModel',</w:t>
            </w:r>
          </w:p>
          <w:p w:rsidR="00542E2B" w:rsidRPr="00542E2B" w:rsidRDefault="00542E2B" w:rsidP="00542E2B">
            <w:pPr>
              <w:rPr>
                <w:noProof/>
                <w:lang w:val="en-US" w:eastAsia="it-IT"/>
              </w:rPr>
            </w:pPr>
            <w:r w:rsidRPr="00542E2B">
              <w:rPr>
                <w:noProof/>
                <w:lang w:val="en-US" w:eastAsia="it-IT"/>
              </w:rPr>
              <w:t xml:space="preserve">        function ($http, EndpointConfigService, UtilsService) {</w:t>
            </w:r>
          </w:p>
          <w:p w:rsidR="00542E2B" w:rsidRPr="00542E2B" w:rsidRDefault="00542E2B" w:rsidP="00542E2B">
            <w:pPr>
              <w:rPr>
                <w:noProof/>
                <w:lang w:val="en-US" w:eastAsia="it-IT"/>
              </w:rPr>
            </w:pPr>
            <w:r w:rsidRPr="00542E2B">
              <w:rPr>
                <w:noProof/>
                <w:lang w:val="en-US" w:eastAsia="it-IT"/>
              </w:rPr>
              <w:t xml:space="preserve">            var service = this,</w:t>
            </w:r>
          </w:p>
          <w:p w:rsidR="00542E2B" w:rsidRPr="00542E2B" w:rsidRDefault="00542E2B" w:rsidP="00542E2B">
            <w:pPr>
              <w:rPr>
                <w:noProof/>
                <w:lang w:val="en-US" w:eastAsia="it-IT"/>
              </w:rPr>
            </w:pPr>
            <w:r w:rsidRPr="00542E2B">
              <w:rPr>
                <w:noProof/>
                <w:lang w:val="en-US" w:eastAsia="it-IT"/>
              </w:rPr>
              <w:t xml:space="preserve">                MODEL = "/stories/";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service.all = function ()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return $http.get(EndpointConfigService.getUrl(</w:t>
            </w:r>
          </w:p>
          <w:p w:rsidR="00542E2B" w:rsidRPr="00542E2B" w:rsidRDefault="00542E2B" w:rsidP="00542E2B">
            <w:pPr>
              <w:rPr>
                <w:noProof/>
                <w:lang w:val="en-US" w:eastAsia="it-IT"/>
              </w:rPr>
            </w:pPr>
            <w:r w:rsidRPr="00542E2B">
              <w:rPr>
                <w:noProof/>
                <w:lang w:val="en-US" w:eastAsia="it-IT"/>
              </w:rPr>
              <w:t xml:space="preserve">                    MODEL + EndpointConfigService.getCurrentFormat()))</w:t>
            </w:r>
          </w:p>
          <w:p w:rsidR="00542E2B" w:rsidRPr="00542E2B" w:rsidRDefault="00542E2B" w:rsidP="00542E2B">
            <w:pPr>
              <w:rPr>
                <w:noProof/>
                <w:lang w:val="en-US" w:eastAsia="it-IT"/>
              </w:rPr>
            </w:pPr>
            <w:r w:rsidRPr="00542E2B">
              <w:rPr>
                <w:noProof/>
                <w:lang w:val="en-US" w:eastAsia="it-IT"/>
              </w:rPr>
              <w:t xml:space="preserve">                       .then(</w:t>
            </w:r>
          </w:p>
          <w:p w:rsidR="00542E2B" w:rsidRPr="00542E2B" w:rsidRDefault="00542E2B" w:rsidP="00542E2B">
            <w:pPr>
              <w:rPr>
                <w:noProof/>
                <w:lang w:val="en-US" w:eastAsia="it-IT"/>
              </w:rPr>
            </w:pPr>
            <w:r w:rsidRPr="00542E2B">
              <w:rPr>
                <w:noProof/>
                <w:lang w:val="en-US" w:eastAsia="it-IT"/>
              </w:rPr>
              <w:t xml:space="preserve">                            function(result) {</w:t>
            </w:r>
          </w:p>
          <w:p w:rsidR="00542E2B" w:rsidRPr="00542E2B" w:rsidRDefault="00542E2B" w:rsidP="00542E2B">
            <w:pPr>
              <w:rPr>
                <w:noProof/>
                <w:lang w:val="en-US" w:eastAsia="it-IT"/>
              </w:rPr>
            </w:pPr>
            <w:r w:rsidRPr="00542E2B">
              <w:rPr>
                <w:noProof/>
                <w:lang w:val="en-US" w:eastAsia="it-IT"/>
              </w:rPr>
              <w:t xml:space="preserve">                                return UtilsService.objectToArray(result);</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client/src/angello/storyboard/controllers/StoryboardController.js</w:t>
            </w:r>
          </w:p>
          <w:p w:rsidR="00542E2B" w:rsidRPr="00542E2B" w:rsidRDefault="00542E2B" w:rsidP="00542E2B">
            <w:pPr>
              <w:rPr>
                <w:noProof/>
                <w:lang w:val="en-US" w:eastAsia="it-IT"/>
              </w:rPr>
            </w:pPr>
            <w:r w:rsidRPr="00542E2B">
              <w:rPr>
                <w:noProof/>
                <w:lang w:val="en-US" w:eastAsia="it-IT"/>
              </w:rPr>
              <w:t>storyboard.getStories = function () {</w:t>
            </w:r>
          </w:p>
          <w:p w:rsidR="00542E2B" w:rsidRPr="00542E2B" w:rsidRDefault="00542E2B" w:rsidP="00542E2B">
            <w:pPr>
              <w:rPr>
                <w:noProof/>
                <w:lang w:val="en-US" w:eastAsia="it-IT"/>
              </w:rPr>
            </w:pPr>
            <w:r w:rsidRPr="00542E2B">
              <w:rPr>
                <w:noProof/>
                <w:lang w:val="en-US" w:eastAsia="it-IT"/>
              </w:rPr>
              <w:t xml:space="preserve">    StoriesModel.all()</w:t>
            </w:r>
          </w:p>
          <w:p w:rsidR="00542E2B" w:rsidRPr="00542E2B" w:rsidRDefault="00542E2B" w:rsidP="00542E2B">
            <w:pPr>
              <w:rPr>
                <w:noProof/>
                <w:lang w:val="en-US" w:eastAsia="it-IT"/>
              </w:rPr>
            </w:pPr>
            <w:r w:rsidRPr="00542E2B">
              <w:rPr>
                <w:noProof/>
                <w:lang w:val="en-US" w:eastAsia="it-IT"/>
              </w:rPr>
              <w:t xml:space="preserve">        .then(function (result) {</w:t>
            </w:r>
          </w:p>
          <w:p w:rsidR="00542E2B" w:rsidRPr="00542E2B" w:rsidRDefault="00542E2B" w:rsidP="00542E2B">
            <w:pPr>
              <w:rPr>
                <w:noProof/>
                <w:lang w:val="en-US" w:eastAsia="it-IT"/>
              </w:rPr>
            </w:pPr>
            <w:r w:rsidRPr="00542E2B">
              <w:rPr>
                <w:noProof/>
                <w:lang w:val="en-US" w:eastAsia="it-IT"/>
              </w:rPr>
              <w:t xml:space="preserve">            console.log(result.data);</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.then(function(result) { /* Handle result here */ });</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t>// client/src/angello/app/services/EndpointConfigService.js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//.constant('CURRENT_BACKEND', 'node')</w:t>
            </w:r>
          </w:p>
          <w:p w:rsidR="00542E2B" w:rsidRPr="00542E2B" w:rsidRDefault="00542E2B" w:rsidP="00542E2B">
            <w:pPr>
              <w:rPr>
                <w:noProof/>
                <w:lang w:val="en-US" w:eastAsia="it-IT"/>
              </w:rPr>
            </w:pPr>
            <w:r w:rsidRPr="00542E2B">
              <w:rPr>
                <w:noProof/>
                <w:lang w:val="en-US" w:eastAsia="it-IT"/>
              </w:rPr>
              <w:t xml:space="preserve">    .constant('CURRENT_BACKEND', 'firebase')</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client/src/angello/app/models/StoriesModel.js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.service('StoriesModel',</w:t>
            </w:r>
          </w:p>
          <w:p w:rsidR="00542E2B" w:rsidRPr="00542E2B" w:rsidRDefault="00542E2B" w:rsidP="00542E2B">
            <w:pPr>
              <w:rPr>
                <w:noProof/>
                <w:lang w:val="en-US" w:eastAsia="it-IT"/>
              </w:rPr>
            </w:pPr>
            <w:r w:rsidRPr="00542E2B">
              <w:rPr>
                <w:noProof/>
                <w:lang w:val="en-US" w:eastAsia="it-IT"/>
              </w:rPr>
              <w:t xml:space="preserve">        function ($http, EndpointConfigService, UtilsService) {</w:t>
            </w:r>
          </w:p>
          <w:p w:rsidR="00542E2B" w:rsidRPr="00542E2B" w:rsidRDefault="00542E2B" w:rsidP="00542E2B">
            <w:pPr>
              <w:rPr>
                <w:noProof/>
                <w:lang w:val="en-US" w:eastAsia="it-IT"/>
              </w:rPr>
            </w:pPr>
            <w:r w:rsidRPr="00542E2B">
              <w:rPr>
                <w:noProof/>
                <w:lang w:val="en-US" w:eastAsia="it-IT"/>
              </w:rPr>
              <w:t xml:space="preserve">            var service = this,</w:t>
            </w:r>
          </w:p>
          <w:p w:rsidR="00542E2B" w:rsidRPr="00542E2B" w:rsidRDefault="00542E2B" w:rsidP="00542E2B">
            <w:pPr>
              <w:rPr>
                <w:noProof/>
                <w:lang w:val="en-US" w:eastAsia="it-IT"/>
              </w:rPr>
            </w:pPr>
            <w:r w:rsidRPr="00542E2B">
              <w:rPr>
                <w:noProof/>
                <w:lang w:val="en-US" w:eastAsia="it-IT"/>
              </w:rPr>
              <w:t xml:space="preserve">                MODEL = "/stories/";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Default="00542E2B" w:rsidP="00542E2B">
            <w:pPr>
              <w:rPr>
                <w:noProof/>
                <w:lang w:val="en-US" w:eastAsia="it-IT"/>
              </w:rPr>
            </w:pPr>
          </w:p>
          <w:p w:rsidR="00542E2B" w:rsidRPr="00542E2B" w:rsidRDefault="00542E2B" w:rsidP="00542E2B">
            <w:pPr>
              <w:rPr>
                <w:noProof/>
                <w:lang w:val="en-US" w:eastAsia="it-IT"/>
              </w:rPr>
            </w:pPr>
          </w:p>
        </w:tc>
      </w:tr>
      <w:tr w:rsidR="00542E2B" w:rsidRPr="00E37EF6" w:rsidTr="00D02922">
        <w:tc>
          <w:tcPr>
            <w:tcW w:w="9166" w:type="dxa"/>
          </w:tcPr>
          <w:p w:rsidR="00542E2B" w:rsidRPr="00542E2B" w:rsidRDefault="00542E2B" w:rsidP="00542E2B">
            <w:pPr>
              <w:rPr>
                <w:noProof/>
                <w:lang w:val="en-US" w:eastAsia="it-IT"/>
              </w:rPr>
            </w:pPr>
            <w:r w:rsidRPr="00542E2B">
              <w:rPr>
                <w:noProof/>
                <w:lang w:val="en-US" w:eastAsia="it-IT"/>
              </w:rPr>
              <w:lastRenderedPageBreak/>
              <w:t>// client/src/angello/app/models/StoriesModel.js</w:t>
            </w:r>
          </w:p>
          <w:p w:rsidR="00542E2B" w:rsidRPr="00542E2B" w:rsidRDefault="00542E2B" w:rsidP="00542E2B">
            <w:pPr>
              <w:rPr>
                <w:noProof/>
                <w:lang w:val="en-US" w:eastAsia="it-IT"/>
              </w:rPr>
            </w:pPr>
            <w:r w:rsidRPr="00542E2B">
              <w:rPr>
                <w:noProof/>
                <w:lang w:val="en-US" w:eastAsia="it-IT"/>
              </w:rPr>
              <w:t>angular.module('Angello.Common')</w:t>
            </w:r>
          </w:p>
          <w:p w:rsidR="00542E2B" w:rsidRPr="00542E2B" w:rsidRDefault="00542E2B" w:rsidP="00542E2B">
            <w:pPr>
              <w:rPr>
                <w:noProof/>
                <w:lang w:val="en-US" w:eastAsia="it-IT"/>
              </w:rPr>
            </w:pPr>
            <w:r w:rsidRPr="00542E2B">
              <w:rPr>
                <w:noProof/>
                <w:lang w:val="en-US" w:eastAsia="it-IT"/>
              </w:rPr>
              <w:t xml:space="preserve">    .service('StoriesModel',</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function ($http, EndpointConfigService, UtilsService) {</w:t>
            </w:r>
          </w:p>
          <w:p w:rsidR="00542E2B" w:rsidRPr="00542E2B" w:rsidRDefault="00542E2B" w:rsidP="00542E2B">
            <w:pPr>
              <w:rPr>
                <w:noProof/>
                <w:lang w:val="en-US" w:eastAsia="it-IT"/>
              </w:rPr>
            </w:pPr>
            <w:r w:rsidRPr="00542E2B">
              <w:rPr>
                <w:noProof/>
                <w:lang w:val="en-US" w:eastAsia="it-IT"/>
              </w:rPr>
              <w:t xml:space="preserve">            var service = this,</w:t>
            </w:r>
          </w:p>
          <w:p w:rsidR="00542E2B" w:rsidRPr="00542E2B" w:rsidRDefault="00542E2B" w:rsidP="00542E2B">
            <w:pPr>
              <w:rPr>
                <w:noProof/>
                <w:lang w:val="en-US" w:eastAsia="it-IT"/>
              </w:rPr>
            </w:pPr>
            <w:r w:rsidRPr="00542E2B">
              <w:rPr>
                <w:noProof/>
                <w:lang w:val="en-US" w:eastAsia="it-IT"/>
              </w:rPr>
              <w:t xml:space="preserve">                MODEL = "/stories/";</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service.all = function () {</w:t>
            </w:r>
          </w:p>
          <w:p w:rsidR="00542E2B" w:rsidRPr="00542E2B" w:rsidRDefault="00542E2B" w:rsidP="00542E2B">
            <w:pPr>
              <w:rPr>
                <w:noProof/>
                <w:lang w:val="en-US" w:eastAsia="it-IT"/>
              </w:rPr>
            </w:pPr>
            <w:r w:rsidRPr="00542E2B">
              <w:rPr>
                <w:noProof/>
                <w:lang w:val="en-US" w:eastAsia="it-IT"/>
              </w:rPr>
              <w:t xml:space="preserve">                return $http.get(EndpointConfigService.getUrl(</w:t>
            </w:r>
          </w:p>
          <w:p w:rsidR="00542E2B" w:rsidRPr="00542E2B" w:rsidRDefault="00542E2B" w:rsidP="00542E2B">
            <w:pPr>
              <w:rPr>
                <w:noProof/>
                <w:lang w:val="en-US" w:eastAsia="it-IT"/>
              </w:rPr>
            </w:pPr>
            <w:r w:rsidRPr="00542E2B">
              <w:rPr>
                <w:noProof/>
                <w:lang w:val="en-US" w:eastAsia="it-IT"/>
              </w:rPr>
              <w:t xml:space="preserve">                    MODEL + EndpointConfigService.getCurrentFormat()))</w:t>
            </w:r>
          </w:p>
          <w:p w:rsidR="00542E2B" w:rsidRPr="00542E2B" w:rsidRDefault="00542E2B" w:rsidP="00542E2B">
            <w:pPr>
              <w:rPr>
                <w:noProof/>
                <w:lang w:val="en-US" w:eastAsia="it-IT"/>
              </w:rPr>
            </w:pPr>
            <w:r w:rsidRPr="00542E2B">
              <w:rPr>
                <w:noProof/>
                <w:lang w:val="en-US" w:eastAsia="it-IT"/>
              </w:rPr>
              <w:t xml:space="preserve">                        .then(</w:t>
            </w:r>
          </w:p>
          <w:p w:rsidR="00542E2B" w:rsidRPr="00542E2B" w:rsidRDefault="00542E2B" w:rsidP="00542E2B">
            <w:pPr>
              <w:rPr>
                <w:noProof/>
                <w:lang w:val="en-US" w:eastAsia="it-IT"/>
              </w:rPr>
            </w:pPr>
            <w:r w:rsidRPr="00542E2B">
              <w:rPr>
                <w:noProof/>
                <w:lang w:val="en-US" w:eastAsia="it-IT"/>
              </w:rPr>
              <w:t xml:space="preserve">                            function(result) {</w:t>
            </w:r>
          </w:p>
          <w:p w:rsidR="00542E2B" w:rsidRPr="00542E2B" w:rsidRDefault="00542E2B" w:rsidP="00542E2B">
            <w:pPr>
              <w:rPr>
                <w:noProof/>
                <w:lang w:val="en-US" w:eastAsia="it-IT"/>
              </w:rPr>
            </w:pPr>
            <w:r w:rsidRPr="00542E2B">
              <w:rPr>
                <w:noProof/>
                <w:lang w:val="en-US" w:eastAsia="it-IT"/>
              </w:rPr>
              <w:t xml:space="preserve">                                return UtilsService.objectToArray(result);</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service.fetch = function (story_id) {</w:t>
            </w:r>
          </w:p>
          <w:p w:rsidR="00542E2B" w:rsidRPr="00542E2B" w:rsidRDefault="00542E2B" w:rsidP="00542E2B">
            <w:pPr>
              <w:rPr>
                <w:noProof/>
                <w:lang w:val="en-US" w:eastAsia="it-IT"/>
              </w:rPr>
            </w:pPr>
            <w:r w:rsidRPr="00542E2B">
              <w:rPr>
                <w:noProof/>
                <w:lang w:val="en-US" w:eastAsia="it-IT"/>
              </w:rPr>
              <w:t xml:space="preserve">                return $http.get(</w:t>
            </w:r>
          </w:p>
          <w:p w:rsidR="00542E2B" w:rsidRPr="00542E2B" w:rsidRDefault="00542E2B" w:rsidP="00542E2B">
            <w:pPr>
              <w:rPr>
                <w:noProof/>
                <w:lang w:val="en-US" w:eastAsia="it-IT"/>
              </w:rPr>
            </w:pPr>
            <w:r w:rsidRPr="00542E2B">
              <w:rPr>
                <w:noProof/>
                <w:lang w:val="en-US" w:eastAsia="it-IT"/>
              </w:rPr>
              <w:t xml:space="preserve">                    EndpointConfigService.getUrlForId(MODEL, story_id)</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service.create = function (story) {</w:t>
            </w:r>
          </w:p>
          <w:p w:rsidR="00542E2B" w:rsidRPr="00542E2B" w:rsidRDefault="00542E2B" w:rsidP="00542E2B">
            <w:pPr>
              <w:rPr>
                <w:noProof/>
                <w:lang w:val="en-US" w:eastAsia="it-IT"/>
              </w:rPr>
            </w:pPr>
            <w:r w:rsidRPr="00542E2B">
              <w:rPr>
                <w:noProof/>
                <w:lang w:val="en-US" w:eastAsia="it-IT"/>
              </w:rPr>
              <w:t xml:space="preserve">                return $http.post(EndpointConfigService.getUrl(</w:t>
            </w:r>
          </w:p>
          <w:p w:rsidR="00542E2B" w:rsidRPr="00542E2B" w:rsidRDefault="00542E2B" w:rsidP="00542E2B">
            <w:pPr>
              <w:rPr>
                <w:noProof/>
                <w:lang w:val="en-US" w:eastAsia="it-IT"/>
              </w:rPr>
            </w:pPr>
            <w:r w:rsidRPr="00542E2B">
              <w:rPr>
                <w:noProof/>
                <w:lang w:val="en-US" w:eastAsia="it-IT"/>
              </w:rPr>
              <w:t xml:space="preserve">                    MODEL</w:t>
            </w:r>
          </w:p>
          <w:p w:rsidR="00542E2B" w:rsidRPr="00542E2B" w:rsidRDefault="00542E2B" w:rsidP="00542E2B">
            <w:pPr>
              <w:rPr>
                <w:noProof/>
                <w:lang w:val="en-US" w:eastAsia="it-IT"/>
              </w:rPr>
            </w:pPr>
            <w:r w:rsidRPr="00542E2B">
              <w:rPr>
                <w:noProof/>
                <w:lang w:val="en-US" w:eastAsia="it-IT"/>
              </w:rPr>
              <w:t xml:space="preserve">                     + EndpointConfigService.getCurrentFormat()), story</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service.update = function (story_id, story) {</w:t>
            </w:r>
          </w:p>
          <w:p w:rsidR="00542E2B" w:rsidRPr="00542E2B" w:rsidRDefault="00542E2B" w:rsidP="00542E2B">
            <w:pPr>
              <w:rPr>
                <w:noProof/>
                <w:lang w:val="en-US" w:eastAsia="it-IT"/>
              </w:rPr>
            </w:pPr>
            <w:r w:rsidRPr="00542E2B">
              <w:rPr>
                <w:noProof/>
                <w:lang w:val="en-US" w:eastAsia="it-IT"/>
              </w:rPr>
              <w:t xml:space="preserve">                return $http.put(</w:t>
            </w:r>
          </w:p>
          <w:p w:rsidR="00542E2B" w:rsidRPr="00542E2B" w:rsidRDefault="00542E2B" w:rsidP="00542E2B">
            <w:pPr>
              <w:rPr>
                <w:noProof/>
                <w:lang w:val="en-US" w:eastAsia="it-IT"/>
              </w:rPr>
            </w:pPr>
            <w:r w:rsidRPr="00542E2B">
              <w:rPr>
                <w:noProof/>
                <w:lang w:val="en-US" w:eastAsia="it-IT"/>
              </w:rPr>
              <w:t xml:space="preserve">                    EndpointConfigService.getUrlForId(MODEL, story_id),</w:t>
            </w:r>
          </w:p>
          <w:p w:rsidR="00542E2B" w:rsidRPr="00542E2B" w:rsidRDefault="00542E2B" w:rsidP="00542E2B">
            <w:pPr>
              <w:rPr>
                <w:noProof/>
                <w:lang w:val="en-US" w:eastAsia="it-IT"/>
              </w:rPr>
            </w:pPr>
            <w:r w:rsidRPr="00542E2B">
              <w:rPr>
                <w:noProof/>
                <w:lang w:val="en-US" w:eastAsia="it-IT"/>
              </w:rPr>
              <w:t xml:space="preserve">                     story</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p>
          <w:p w:rsidR="00542E2B" w:rsidRPr="00542E2B" w:rsidRDefault="00542E2B" w:rsidP="00542E2B">
            <w:pPr>
              <w:rPr>
                <w:noProof/>
                <w:lang w:val="en-US" w:eastAsia="it-IT"/>
              </w:rPr>
            </w:pPr>
            <w:r w:rsidRPr="00542E2B">
              <w:rPr>
                <w:noProof/>
                <w:lang w:val="en-US" w:eastAsia="it-IT"/>
              </w:rPr>
              <w:t xml:space="preserve">            service.destroy = function (story_id) {</w:t>
            </w:r>
          </w:p>
          <w:p w:rsidR="00542E2B" w:rsidRPr="00542E2B" w:rsidRDefault="00542E2B" w:rsidP="00542E2B">
            <w:pPr>
              <w:rPr>
                <w:noProof/>
                <w:lang w:val="en-US" w:eastAsia="it-IT"/>
              </w:rPr>
            </w:pPr>
            <w:r w:rsidRPr="00542E2B">
              <w:rPr>
                <w:noProof/>
                <w:lang w:val="en-US" w:eastAsia="it-IT"/>
              </w:rPr>
              <w:t xml:space="preserve">                return $http.delete(</w:t>
            </w:r>
          </w:p>
          <w:p w:rsidR="00542E2B" w:rsidRPr="00542E2B" w:rsidRDefault="00542E2B" w:rsidP="00542E2B">
            <w:pPr>
              <w:rPr>
                <w:noProof/>
                <w:lang w:val="en-US" w:eastAsia="it-IT"/>
              </w:rPr>
            </w:pPr>
            <w:r w:rsidRPr="00542E2B">
              <w:rPr>
                <w:noProof/>
                <w:lang w:val="en-US" w:eastAsia="it-IT"/>
              </w:rPr>
              <w:t xml:space="preserve">                    EndpointConfigService.getUrlForId(MODEL, story_id)</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p w:rsidR="00542E2B" w:rsidRPr="00542E2B" w:rsidRDefault="00542E2B" w:rsidP="00542E2B">
            <w:pPr>
              <w:rPr>
                <w:noProof/>
                <w:lang w:val="en-US" w:eastAsia="it-IT"/>
              </w:rPr>
            </w:pPr>
            <w:r w:rsidRPr="00542E2B">
              <w:rPr>
                <w:noProof/>
                <w:lang w:val="en-US" w:eastAsia="it-IT"/>
              </w:rPr>
              <w:t xml:space="preserve">        });</w:t>
            </w:r>
          </w:p>
        </w:tc>
      </w:tr>
      <w:tr w:rsidR="00542E2B" w:rsidRPr="00E37EF6" w:rsidTr="00D02922">
        <w:tc>
          <w:tcPr>
            <w:tcW w:w="9166" w:type="dxa"/>
          </w:tcPr>
          <w:p w:rsidR="00542E2B" w:rsidRDefault="00542E2B" w:rsidP="00542E2B">
            <w:pPr>
              <w:rPr>
                <w:noProof/>
                <w:lang w:val="en-US" w:eastAsia="it-IT"/>
              </w:rPr>
            </w:pPr>
          </w:p>
          <w:p w:rsidR="00D02922" w:rsidRDefault="00D02922" w:rsidP="00542E2B">
            <w:pPr>
              <w:rPr>
                <w:noProof/>
                <w:lang w:val="en-US" w:eastAsia="it-IT"/>
              </w:rPr>
            </w:pPr>
          </w:p>
          <w:p w:rsidR="00D02922" w:rsidRDefault="00D02922" w:rsidP="00542E2B">
            <w:pPr>
              <w:rPr>
                <w:noProof/>
                <w:lang w:val="en-US" w:eastAsia="it-IT"/>
              </w:rPr>
            </w:pPr>
          </w:p>
          <w:p w:rsidR="00D02922" w:rsidRDefault="00D02922" w:rsidP="00542E2B">
            <w:pPr>
              <w:rPr>
                <w:noProof/>
                <w:lang w:val="en-US" w:eastAsia="it-IT"/>
              </w:rPr>
            </w:pPr>
          </w:p>
          <w:p w:rsidR="00D02922" w:rsidRDefault="00D02922" w:rsidP="00542E2B">
            <w:pPr>
              <w:rPr>
                <w:noProof/>
                <w:lang w:val="en-US" w:eastAsia="it-IT"/>
              </w:rPr>
            </w:pPr>
          </w:p>
          <w:p w:rsidR="00D02922" w:rsidRDefault="00D02922" w:rsidP="00542E2B">
            <w:pPr>
              <w:rPr>
                <w:noProof/>
                <w:lang w:val="en-US" w:eastAsia="it-IT"/>
              </w:rPr>
            </w:pPr>
          </w:p>
          <w:p w:rsidR="00D02922" w:rsidRPr="00542E2B" w:rsidRDefault="00D02922" w:rsidP="00542E2B">
            <w:pPr>
              <w:rPr>
                <w:noProof/>
                <w:lang w:val="en-US" w:eastAsia="it-IT"/>
              </w:rPr>
            </w:pPr>
          </w:p>
        </w:tc>
      </w:tr>
      <w:tr w:rsidR="00542E2B" w:rsidRPr="00E37EF6" w:rsidTr="00D02922">
        <w:tc>
          <w:tcPr>
            <w:tcW w:w="9166" w:type="dxa"/>
          </w:tcPr>
          <w:p w:rsidR="00542E2B" w:rsidRDefault="00542E2B" w:rsidP="00542E2B">
            <w:pPr>
              <w:rPr>
                <w:noProof/>
                <w:lang w:val="en-US" w:eastAsia="it-IT"/>
              </w:rPr>
            </w:pPr>
          </w:p>
          <w:p w:rsidR="00D02922" w:rsidRPr="00D02922" w:rsidRDefault="00D02922" w:rsidP="00D02922">
            <w:pPr>
              <w:rPr>
                <w:noProof/>
                <w:lang w:val="en-US" w:eastAsia="it-IT"/>
              </w:rPr>
            </w:pPr>
            <w:r w:rsidRPr="00D02922">
              <w:rPr>
                <w:noProof/>
                <w:lang w:val="en-US" w:eastAsia="it-IT"/>
              </w:rPr>
              <w:t>// client/src/angello/app/models/StoriesModel.js</w:t>
            </w:r>
          </w:p>
          <w:p w:rsidR="00D02922" w:rsidRPr="00D02922" w:rsidRDefault="00D02922" w:rsidP="00D02922">
            <w:pPr>
              <w:rPr>
                <w:noProof/>
                <w:lang w:val="en-US" w:eastAsia="it-IT"/>
              </w:rPr>
            </w:pPr>
            <w:r w:rsidRPr="00D02922">
              <w:rPr>
                <w:noProof/>
                <w:lang w:val="en-US" w:eastAsia="it-IT"/>
              </w:rPr>
              <w:t>service.all = function () {</w:t>
            </w:r>
          </w:p>
          <w:p w:rsidR="00D02922" w:rsidRPr="00D02922" w:rsidRDefault="00D02922" w:rsidP="00D02922">
            <w:pPr>
              <w:rPr>
                <w:noProof/>
                <w:lang w:val="en-US" w:eastAsia="it-IT"/>
              </w:rPr>
            </w:pPr>
            <w:r w:rsidRPr="00D02922">
              <w:rPr>
                <w:noProof/>
                <w:lang w:val="en-US" w:eastAsia="it-IT"/>
              </w:rPr>
              <w:t xml:space="preserve">    return $http.get(EndpointConfigService.getUrl(</w:t>
            </w:r>
          </w:p>
          <w:p w:rsidR="00D02922" w:rsidRPr="00D02922" w:rsidRDefault="00D02922" w:rsidP="00D02922">
            <w:pPr>
              <w:rPr>
                <w:noProof/>
                <w:lang w:val="en-US" w:eastAsia="it-IT"/>
              </w:rPr>
            </w:pPr>
            <w:r w:rsidRPr="00D02922">
              <w:rPr>
                <w:noProof/>
                <w:lang w:val="en-US" w:eastAsia="it-IT"/>
              </w:rPr>
              <w:t xml:space="preserve">                MODEL + EndpointConfigService.getCurrentFormat()))</w:t>
            </w:r>
          </w:p>
          <w:p w:rsidR="00D02922" w:rsidRPr="00D02922" w:rsidRDefault="00D02922" w:rsidP="00D02922">
            <w:pPr>
              <w:rPr>
                <w:noProof/>
                <w:lang w:val="en-US" w:eastAsia="it-IT"/>
              </w:rPr>
            </w:pPr>
            <w:r w:rsidRPr="00D02922">
              <w:rPr>
                <w:noProof/>
                <w:lang w:val="en-US" w:eastAsia="it-IT"/>
              </w:rPr>
              <w:t xml:space="preserve">                    .then(</w:t>
            </w:r>
          </w:p>
          <w:p w:rsidR="00D02922" w:rsidRPr="00D02922" w:rsidRDefault="00D02922" w:rsidP="00D02922">
            <w:pPr>
              <w:rPr>
                <w:noProof/>
                <w:lang w:val="en-US" w:eastAsia="it-IT"/>
              </w:rPr>
            </w:pPr>
            <w:r w:rsidRPr="00D02922">
              <w:rPr>
                <w:noProof/>
                <w:lang w:val="en-US" w:eastAsia="it-IT"/>
              </w:rPr>
              <w:t xml:space="preserve">                        function(result) {</w:t>
            </w:r>
          </w:p>
          <w:p w:rsidR="00D02922" w:rsidRPr="00D02922" w:rsidRDefault="00D02922" w:rsidP="00D02922">
            <w:pPr>
              <w:rPr>
                <w:noProof/>
                <w:lang w:val="en-US" w:eastAsia="it-IT"/>
              </w:rPr>
            </w:pPr>
            <w:r w:rsidRPr="00D02922">
              <w:rPr>
                <w:noProof/>
                <w:lang w:val="en-US" w:eastAsia="it-IT"/>
              </w:rPr>
              <w:t xml:space="preserve">                            return UtilsService.objectToArray(result);</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w:t>
            </w:r>
          </w:p>
          <w:p w:rsidR="00542E2B" w:rsidRPr="00542E2B" w:rsidRDefault="00D02922" w:rsidP="00542E2B">
            <w:pPr>
              <w:rPr>
                <w:noProof/>
                <w:lang w:val="en-US" w:eastAsia="it-IT"/>
              </w:rPr>
            </w:pPr>
            <w:r w:rsidRPr="00D02922">
              <w:rPr>
                <w:noProof/>
                <w:lang w:val="en-US" w:eastAsia="it-IT"/>
              </w:rPr>
              <w:t>};</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D02922" w:rsidRPr="00542E2B" w:rsidRDefault="00D02922" w:rsidP="00D02922">
            <w:pPr>
              <w:rPr>
                <w:noProof/>
                <w:lang w:val="en-US" w:eastAsia="it-IT"/>
              </w:rPr>
            </w:pPr>
            <w:r w:rsidRPr="00542E2B">
              <w:rPr>
                <w:noProof/>
                <w:lang w:val="en-US" w:eastAsia="it-IT"/>
              </w:rPr>
              <w:t>// client/src/angello/storyboard/controllers/StoryboardController.js</w:t>
            </w:r>
          </w:p>
          <w:p w:rsidR="00D02922" w:rsidRPr="00542E2B" w:rsidRDefault="00D02922" w:rsidP="00D02922">
            <w:pPr>
              <w:rPr>
                <w:noProof/>
                <w:lang w:val="en-US" w:eastAsia="it-IT"/>
              </w:rPr>
            </w:pPr>
            <w:r w:rsidRPr="00542E2B">
              <w:rPr>
                <w:noProof/>
                <w:lang w:val="en-US" w:eastAsia="it-IT"/>
              </w:rPr>
              <w:t>storyboard.getStories = function () {</w:t>
            </w:r>
          </w:p>
          <w:p w:rsidR="00D02922" w:rsidRPr="00542E2B" w:rsidRDefault="00D02922" w:rsidP="00D02922">
            <w:pPr>
              <w:rPr>
                <w:noProof/>
                <w:lang w:val="en-US" w:eastAsia="it-IT"/>
              </w:rPr>
            </w:pPr>
            <w:r w:rsidRPr="00542E2B">
              <w:rPr>
                <w:noProof/>
                <w:lang w:val="en-US" w:eastAsia="it-IT"/>
              </w:rPr>
              <w:t xml:space="preserve">    StoriesModel.all()</w:t>
            </w:r>
          </w:p>
          <w:p w:rsidR="00D02922" w:rsidRPr="00542E2B" w:rsidRDefault="00D02922" w:rsidP="00D02922">
            <w:pPr>
              <w:rPr>
                <w:noProof/>
                <w:lang w:val="en-US" w:eastAsia="it-IT"/>
              </w:rPr>
            </w:pPr>
            <w:r w:rsidRPr="00542E2B">
              <w:rPr>
                <w:noProof/>
                <w:lang w:val="en-US" w:eastAsia="it-IT"/>
              </w:rPr>
              <w:t xml:space="preserve">        .then(function (result) {</w:t>
            </w:r>
          </w:p>
          <w:p w:rsidR="00D02922" w:rsidRPr="00542E2B" w:rsidRDefault="00D02922" w:rsidP="00D02922">
            <w:pPr>
              <w:rPr>
                <w:noProof/>
                <w:lang w:val="en-US" w:eastAsia="it-IT"/>
              </w:rPr>
            </w:pPr>
            <w:r w:rsidRPr="00542E2B">
              <w:rPr>
                <w:noProof/>
                <w:lang w:val="en-US" w:eastAsia="it-IT"/>
              </w:rPr>
              <w:t xml:space="preserve">            storyboard.stories = (result !== 'null') ? result : {};</w:t>
            </w:r>
          </w:p>
          <w:p w:rsidR="00D02922" w:rsidRPr="00542E2B" w:rsidRDefault="00D02922" w:rsidP="00D02922">
            <w:pPr>
              <w:rPr>
                <w:noProof/>
                <w:lang w:val="en-US" w:eastAsia="it-IT"/>
              </w:rPr>
            </w:pPr>
            <w:r w:rsidRPr="00542E2B">
              <w:rPr>
                <w:noProof/>
                <w:lang w:val="en-US" w:eastAsia="it-IT"/>
              </w:rPr>
              <w:t xml:space="preserve">            $log.debug('RESULT', result);</w:t>
            </w:r>
          </w:p>
          <w:p w:rsidR="00D02922" w:rsidRPr="00542E2B" w:rsidRDefault="00D02922" w:rsidP="00D02922">
            <w:pPr>
              <w:rPr>
                <w:noProof/>
                <w:lang w:val="en-US" w:eastAsia="it-IT"/>
              </w:rPr>
            </w:pPr>
            <w:r w:rsidRPr="00542E2B">
              <w:rPr>
                <w:noProof/>
                <w:lang w:val="en-US" w:eastAsia="it-IT"/>
              </w:rPr>
              <w:t xml:space="preserve">        }, function (reason) {</w:t>
            </w:r>
          </w:p>
          <w:p w:rsidR="00D02922" w:rsidRPr="00542E2B" w:rsidRDefault="00D02922" w:rsidP="00D02922">
            <w:pPr>
              <w:rPr>
                <w:noProof/>
                <w:lang w:val="en-US" w:eastAsia="it-IT"/>
              </w:rPr>
            </w:pPr>
            <w:r w:rsidRPr="00542E2B">
              <w:rPr>
                <w:noProof/>
                <w:lang w:val="en-US" w:eastAsia="it-IT"/>
              </w:rPr>
              <w:t xml:space="preserve">            $log.debug('REASON', reason);</w:t>
            </w:r>
          </w:p>
          <w:p w:rsidR="00D02922" w:rsidRPr="00542E2B" w:rsidRDefault="00D02922" w:rsidP="00D02922">
            <w:pPr>
              <w:rPr>
                <w:noProof/>
                <w:lang w:val="en-US" w:eastAsia="it-IT"/>
              </w:rPr>
            </w:pPr>
            <w:r w:rsidRPr="00542E2B">
              <w:rPr>
                <w:noProof/>
                <w:lang w:val="en-US" w:eastAsia="it-IT"/>
              </w:rPr>
              <w:t xml:space="preserve">        });</w:t>
            </w:r>
          </w:p>
          <w:p w:rsidR="00542E2B" w:rsidRPr="00542E2B" w:rsidRDefault="00D02922" w:rsidP="00D02922">
            <w:pPr>
              <w:rPr>
                <w:noProof/>
                <w:lang w:val="en-US" w:eastAsia="it-IT"/>
              </w:rPr>
            </w:pPr>
            <w:r w:rsidRPr="00542E2B">
              <w:rPr>
                <w:noProof/>
                <w:lang w:val="en-US" w:eastAsia="it-IT"/>
              </w:rPr>
              <w:t>};</w:t>
            </w:r>
          </w:p>
        </w:tc>
      </w:tr>
      <w:tr w:rsidR="00542E2B" w:rsidRPr="00E37EF6" w:rsidTr="00D02922">
        <w:tc>
          <w:tcPr>
            <w:tcW w:w="9166" w:type="dxa"/>
          </w:tcPr>
          <w:p w:rsidR="00542E2B" w:rsidRPr="00542E2B" w:rsidRDefault="00542E2B" w:rsidP="00542E2B">
            <w:pPr>
              <w:rPr>
                <w:noProof/>
                <w:lang w:val="en-US" w:eastAsia="it-IT"/>
              </w:rPr>
            </w:pPr>
          </w:p>
        </w:tc>
      </w:tr>
      <w:tr w:rsidR="00542E2B" w:rsidRPr="00E37EF6" w:rsidTr="00D02922">
        <w:tc>
          <w:tcPr>
            <w:tcW w:w="9166" w:type="dxa"/>
          </w:tcPr>
          <w:p w:rsidR="00D02922" w:rsidRPr="00D02922" w:rsidRDefault="00D02922" w:rsidP="00D02922">
            <w:pPr>
              <w:rPr>
                <w:noProof/>
                <w:lang w:val="en-US" w:eastAsia="it-IT"/>
              </w:rPr>
            </w:pPr>
            <w:r w:rsidRPr="00D02922">
              <w:rPr>
                <w:noProof/>
                <w:lang w:val="en-US" w:eastAsia="it-IT"/>
              </w:rPr>
              <w:t>StoriesModel.all()</w:t>
            </w:r>
          </w:p>
          <w:p w:rsidR="00542E2B" w:rsidRPr="00542E2B" w:rsidRDefault="00D02922" w:rsidP="00D02922">
            <w:pPr>
              <w:rPr>
                <w:noProof/>
                <w:lang w:val="en-US" w:eastAsia="it-IT"/>
              </w:rPr>
            </w:pPr>
            <w:r w:rsidRPr="00D02922">
              <w:rPr>
                <w:noProof/>
                <w:lang w:val="en-US" w:eastAsia="it-IT"/>
              </w:rPr>
              <w:t xml:space="preserve">    .then();</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StoriesModel.all()</w:t>
            </w:r>
          </w:p>
          <w:p w:rsidR="00D02922" w:rsidRPr="00D02922" w:rsidRDefault="00D02922" w:rsidP="00D02922">
            <w:pPr>
              <w:rPr>
                <w:noProof/>
                <w:lang w:val="en-US" w:eastAsia="it-IT"/>
              </w:rPr>
            </w:pPr>
            <w:r w:rsidRPr="00D02922">
              <w:rPr>
                <w:noProof/>
                <w:lang w:val="en-US" w:eastAsia="it-IT"/>
              </w:rPr>
              <w:t xml:space="preserve">    .then(function (result) {</w:t>
            </w:r>
          </w:p>
          <w:p w:rsidR="00D02922" w:rsidRPr="00D02922" w:rsidRDefault="00D02922" w:rsidP="00D02922">
            <w:pPr>
              <w:rPr>
                <w:noProof/>
                <w:lang w:val="en-US" w:eastAsia="it-IT"/>
              </w:rPr>
            </w:pPr>
            <w:r w:rsidRPr="00D02922">
              <w:rPr>
                <w:noProof/>
                <w:lang w:val="en-US" w:eastAsia="it-IT"/>
              </w:rPr>
              <w:t xml:space="preserve">    }, function (reason) {</w:t>
            </w:r>
          </w:p>
          <w:p w:rsidR="00D02922" w:rsidRPr="00D02922" w:rsidRDefault="00D02922" w:rsidP="00D02922">
            <w:pPr>
              <w:rPr>
                <w:noProof/>
                <w:lang w:val="en-US" w:eastAsia="it-IT"/>
              </w:rPr>
            </w:pPr>
            <w:r w:rsidRPr="00D02922">
              <w:rPr>
                <w:noProof/>
                <w:lang w:val="en-US" w:eastAsia="it-IT"/>
              </w:rPr>
              <w:t xml:space="preserve">    });</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StoriesModel.all().then(function (result) {</w:t>
            </w:r>
          </w:p>
          <w:p w:rsidR="00D02922" w:rsidRPr="00D02922" w:rsidRDefault="00D02922" w:rsidP="00D02922">
            <w:pPr>
              <w:rPr>
                <w:noProof/>
                <w:lang w:val="en-US" w:eastAsia="it-IT"/>
              </w:rPr>
            </w:pPr>
            <w:r w:rsidRPr="00D02922">
              <w:rPr>
                <w:noProof/>
                <w:lang w:val="en-US" w:eastAsia="it-IT"/>
              </w:rPr>
              <w:t xml:space="preserve">        storyboard.stories = (result !== 'null') ? result : {};</w:t>
            </w:r>
          </w:p>
          <w:p w:rsidR="00D02922" w:rsidRPr="00D02922" w:rsidRDefault="00D02922" w:rsidP="00D02922">
            <w:pPr>
              <w:rPr>
                <w:noProof/>
                <w:lang w:val="en-US" w:eastAsia="it-IT"/>
              </w:rPr>
            </w:pPr>
            <w:r w:rsidRPr="00D02922">
              <w:rPr>
                <w:noProof/>
                <w:lang w:val="en-US" w:eastAsia="it-IT"/>
              </w:rPr>
              <w:t xml:space="preserve">        $log.debug('RESULT', result);</w:t>
            </w:r>
          </w:p>
          <w:p w:rsidR="00D02922" w:rsidRPr="00D02922" w:rsidRDefault="00D02922" w:rsidP="00D02922">
            <w:pPr>
              <w:rPr>
                <w:noProof/>
                <w:lang w:val="en-US" w:eastAsia="it-IT"/>
              </w:rPr>
            </w:pPr>
            <w:r w:rsidRPr="00D02922">
              <w:rPr>
                <w:noProof/>
                <w:lang w:val="en-US" w:eastAsia="it-IT"/>
              </w:rPr>
              <w:t xml:space="preserve">    }, function (reason) {</w:t>
            </w:r>
          </w:p>
          <w:p w:rsidR="00D02922" w:rsidRPr="00D02922" w:rsidRDefault="00D02922" w:rsidP="00D02922">
            <w:pPr>
              <w:rPr>
                <w:noProof/>
                <w:lang w:val="en-US" w:eastAsia="it-IT"/>
              </w:rPr>
            </w:pPr>
            <w:r w:rsidRPr="00D02922">
              <w:rPr>
                <w:noProof/>
                <w:lang w:val="en-US" w:eastAsia="it-IT"/>
              </w:rPr>
              <w:t xml:space="preserve">        $log.debug('REASON', reason);</w:t>
            </w:r>
          </w:p>
          <w:p w:rsidR="00D02922" w:rsidRPr="00D02922" w:rsidRDefault="00D02922" w:rsidP="00D02922">
            <w:pPr>
              <w:rPr>
                <w:noProof/>
                <w:lang w:val="en-US" w:eastAsia="it-IT"/>
              </w:rPr>
            </w:pPr>
            <w:r w:rsidRPr="00D02922">
              <w:rPr>
                <w:noProof/>
                <w:lang w:val="en-US" w:eastAsia="it-IT"/>
              </w:rPr>
              <w:t xml:space="preserve">    });</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StoriesModel.update(storyboard.currentStoryId, storyboard.editedStory)</w:t>
            </w:r>
          </w:p>
          <w:p w:rsidR="00D02922" w:rsidRPr="00D02922" w:rsidRDefault="00D02922" w:rsidP="00D02922">
            <w:pPr>
              <w:rPr>
                <w:noProof/>
                <w:lang w:val="en-US" w:eastAsia="it-IT"/>
              </w:rPr>
            </w:pPr>
            <w:r w:rsidRPr="00D02922">
              <w:rPr>
                <w:noProof/>
                <w:lang w:val="en-US" w:eastAsia="it-IT"/>
              </w:rPr>
              <w:t xml:space="preserve">    .then(function (result) {</w:t>
            </w:r>
          </w:p>
          <w:p w:rsidR="00D02922" w:rsidRPr="00D02922" w:rsidRDefault="00D02922" w:rsidP="00D02922">
            <w:pPr>
              <w:rPr>
                <w:noProof/>
                <w:lang w:val="en-US" w:eastAsia="it-IT"/>
              </w:rPr>
            </w:pPr>
            <w:r w:rsidRPr="00D02922">
              <w:rPr>
                <w:noProof/>
                <w:lang w:val="en-US" w:eastAsia="it-IT"/>
              </w:rPr>
              <w:t xml:space="preserve">        storyboard.getStories();</w:t>
            </w:r>
          </w:p>
          <w:p w:rsidR="00D02922" w:rsidRPr="00D02922" w:rsidRDefault="00D02922" w:rsidP="00D02922">
            <w:pPr>
              <w:rPr>
                <w:noProof/>
                <w:lang w:val="en-US" w:eastAsia="it-IT"/>
              </w:rPr>
            </w:pPr>
            <w:r w:rsidRPr="00D02922">
              <w:rPr>
                <w:noProof/>
                <w:lang w:val="en-US" w:eastAsia="it-IT"/>
              </w:rPr>
              <w:t xml:space="preserve">        storyboard.resetForm();</w:t>
            </w:r>
          </w:p>
          <w:p w:rsidR="00D02922" w:rsidRPr="00D02922" w:rsidRDefault="00D02922" w:rsidP="00D02922">
            <w:pPr>
              <w:rPr>
                <w:noProof/>
                <w:lang w:val="en-US" w:eastAsia="it-IT"/>
              </w:rPr>
            </w:pPr>
            <w:r w:rsidRPr="00D02922">
              <w:rPr>
                <w:noProof/>
                <w:lang w:val="en-US" w:eastAsia="it-IT"/>
              </w:rPr>
              <w:t xml:space="preserve">        $log.debug('RESULT', result);</w:t>
            </w:r>
          </w:p>
          <w:p w:rsidR="00D02922" w:rsidRPr="00D02922" w:rsidRDefault="00D02922" w:rsidP="00D02922">
            <w:pPr>
              <w:rPr>
                <w:noProof/>
                <w:lang w:val="en-US" w:eastAsia="it-IT"/>
              </w:rPr>
            </w:pPr>
            <w:r w:rsidRPr="00D02922">
              <w:rPr>
                <w:noProof/>
                <w:lang w:val="en-US" w:eastAsia="it-IT"/>
              </w:rPr>
              <w:t xml:space="preserve">    }, function (reason) {</w:t>
            </w:r>
          </w:p>
          <w:p w:rsidR="00D02922" w:rsidRPr="00D02922" w:rsidRDefault="00D02922" w:rsidP="00D02922">
            <w:pPr>
              <w:rPr>
                <w:noProof/>
                <w:lang w:val="en-US" w:eastAsia="it-IT"/>
              </w:rPr>
            </w:pPr>
            <w:r w:rsidRPr="00D02922">
              <w:rPr>
                <w:noProof/>
                <w:lang w:val="en-US" w:eastAsia="it-IT"/>
              </w:rPr>
              <w:t xml:space="preserve">        $log.debug('REASON', reason);</w:t>
            </w:r>
          </w:p>
          <w:p w:rsidR="00D02922" w:rsidRPr="00D02922" w:rsidRDefault="00D02922" w:rsidP="00D02922">
            <w:pPr>
              <w:rPr>
                <w:noProof/>
                <w:lang w:val="en-US" w:eastAsia="it-IT"/>
              </w:rPr>
            </w:pPr>
            <w:r w:rsidRPr="00D02922">
              <w:rPr>
                <w:noProof/>
                <w:lang w:val="en-US" w:eastAsia="it-IT"/>
              </w:rPr>
              <w:t xml:space="preserve">    });</w:t>
            </w:r>
          </w:p>
        </w:tc>
      </w:tr>
      <w:tr w:rsidR="00D02922" w:rsidRPr="00E37EF6" w:rsidTr="00D02922">
        <w:tc>
          <w:tcPr>
            <w:tcW w:w="9166" w:type="dxa"/>
          </w:tcPr>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lastRenderedPageBreak/>
              <w:t>// Hypothetical Scenario</w:t>
            </w:r>
          </w:p>
          <w:p w:rsidR="00D02922" w:rsidRPr="00D02922" w:rsidRDefault="00D02922" w:rsidP="00D02922">
            <w:pPr>
              <w:rPr>
                <w:noProof/>
                <w:lang w:val="en-US" w:eastAsia="it-IT"/>
              </w:rPr>
            </w:pPr>
            <w:r w:rsidRPr="00D02922">
              <w:rPr>
                <w:noProof/>
                <w:lang w:val="en-US" w:eastAsia="it-IT"/>
              </w:rPr>
              <w:t>myPromise()</w:t>
            </w:r>
          </w:p>
          <w:p w:rsidR="00D02922" w:rsidRPr="00D02922" w:rsidRDefault="00D02922" w:rsidP="00D02922">
            <w:pPr>
              <w:rPr>
                <w:noProof/>
                <w:lang w:val="en-US" w:eastAsia="it-IT"/>
              </w:rPr>
            </w:pPr>
            <w:r w:rsidRPr="00D02922">
              <w:rPr>
                <w:noProof/>
                <w:lang w:val="en-US" w:eastAsia="it-IT"/>
              </w:rPr>
              <w:t xml:space="preserve">    .then(function(result) {</w:t>
            </w:r>
          </w:p>
          <w:p w:rsidR="00D02922" w:rsidRPr="00D02922" w:rsidRDefault="00D02922" w:rsidP="00D02922">
            <w:pPr>
              <w:rPr>
                <w:noProof/>
                <w:lang w:val="en-US" w:eastAsia="it-IT"/>
              </w:rPr>
            </w:pPr>
            <w:r w:rsidRPr="00D02922">
              <w:rPr>
                <w:noProof/>
                <w:lang w:val="en-US" w:eastAsia="it-IT"/>
              </w:rPr>
              <w:t xml:space="preserve">        // Success Callback</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.catch(function(error) {</w:t>
            </w:r>
          </w:p>
          <w:p w:rsidR="00D02922" w:rsidRPr="00D02922" w:rsidRDefault="00D02922" w:rsidP="00D02922">
            <w:pPr>
              <w:rPr>
                <w:noProof/>
                <w:lang w:val="en-US" w:eastAsia="it-IT"/>
              </w:rPr>
            </w:pPr>
            <w:r w:rsidRPr="00D02922">
              <w:rPr>
                <w:noProof/>
                <w:lang w:val="en-US" w:eastAsia="it-IT"/>
              </w:rPr>
              <w:t xml:space="preserve">        // Error Callback</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.finally(function() {</w:t>
            </w:r>
          </w:p>
          <w:p w:rsidR="00D02922" w:rsidRPr="00D02922" w:rsidRDefault="00D02922" w:rsidP="00D02922">
            <w:pPr>
              <w:rPr>
                <w:noProof/>
                <w:lang w:val="en-US" w:eastAsia="it-IT"/>
              </w:rPr>
            </w:pPr>
            <w:r w:rsidRPr="00D02922">
              <w:rPr>
                <w:noProof/>
                <w:lang w:val="en-US" w:eastAsia="it-IT"/>
              </w:rPr>
              <w:t xml:space="preserve">        // Gets executed no matter what</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$http.get(EndpointConfigService.getUrl(</w:t>
            </w:r>
          </w:p>
          <w:p w:rsidR="00D02922" w:rsidRPr="00D02922" w:rsidRDefault="00D02922" w:rsidP="00D02922">
            <w:pPr>
              <w:rPr>
                <w:noProof/>
                <w:lang w:val="en-US" w:eastAsia="it-IT"/>
              </w:rPr>
            </w:pPr>
            <w:r w:rsidRPr="00D02922">
              <w:rPr>
                <w:noProof/>
                <w:lang w:val="en-US" w:eastAsia="it-IT"/>
              </w:rPr>
              <w:t xml:space="preserve">        MODEL + EndpointConfigService.getCurrentFormat())</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.success(function(data, status, headers, config) {</w:t>
            </w:r>
          </w:p>
          <w:p w:rsidR="00D02922" w:rsidRPr="00D02922" w:rsidRDefault="00D02922" w:rsidP="00D02922">
            <w:pPr>
              <w:rPr>
                <w:noProof/>
                <w:lang w:val="en-US" w:eastAsia="it-IT"/>
              </w:rPr>
            </w:pPr>
            <w:r w:rsidRPr="00D02922">
              <w:rPr>
                <w:noProof/>
                <w:lang w:val="en-US" w:eastAsia="it-IT"/>
              </w:rPr>
              <w:t xml:space="preserve">      // this callback will be called asynchronously</w:t>
            </w:r>
          </w:p>
          <w:p w:rsidR="00D02922" w:rsidRPr="00D02922" w:rsidRDefault="00D02922" w:rsidP="00D02922">
            <w:pPr>
              <w:rPr>
                <w:noProof/>
                <w:lang w:val="en-US" w:eastAsia="it-IT"/>
              </w:rPr>
            </w:pPr>
            <w:r w:rsidRPr="00D02922">
              <w:rPr>
                <w:noProof/>
                <w:lang w:val="en-US" w:eastAsia="it-IT"/>
              </w:rPr>
              <w:t xml:space="preserve">      // when the response is available</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.error(function(data, status, headers, config) {</w:t>
            </w:r>
          </w:p>
          <w:p w:rsidR="00D02922" w:rsidRPr="00D02922" w:rsidRDefault="00D02922" w:rsidP="00D02922">
            <w:pPr>
              <w:rPr>
                <w:noProof/>
                <w:lang w:val="en-US" w:eastAsia="it-IT"/>
              </w:rPr>
            </w:pPr>
            <w:r w:rsidRPr="00D02922">
              <w:rPr>
                <w:noProof/>
                <w:lang w:val="en-US" w:eastAsia="it-IT"/>
              </w:rPr>
              <w:t xml:space="preserve">      // called asynchronously if an error occurs</w:t>
            </w:r>
          </w:p>
          <w:p w:rsidR="00D02922" w:rsidRPr="00D02922" w:rsidRDefault="00D02922" w:rsidP="00D02922">
            <w:pPr>
              <w:rPr>
                <w:noProof/>
                <w:lang w:val="en-US" w:eastAsia="it-IT"/>
              </w:rPr>
            </w:pPr>
            <w:r w:rsidRPr="00D02922">
              <w:rPr>
                <w:noProof/>
                <w:lang w:val="en-US" w:eastAsia="it-IT"/>
              </w:rPr>
              <w:t xml:space="preserve">      // or server returns response with an error status.</w:t>
            </w:r>
          </w:p>
          <w:p w:rsidR="00D02922" w:rsidRPr="00D02922" w:rsidRDefault="00D02922" w:rsidP="00D02922">
            <w:pPr>
              <w:rPr>
                <w:noProof/>
                <w:lang w:val="en-US" w:eastAsia="it-IT"/>
              </w:rPr>
            </w:pPr>
            <w:r w:rsidRPr="00D02922">
              <w:rPr>
                <w:noProof/>
                <w:lang w:val="en-US" w:eastAsia="it-IT"/>
              </w:rPr>
              <w:t xml:space="preserve">    });</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Pr>
                <w:noProof/>
                <w:lang w:eastAsia="it-IT"/>
              </w:rPr>
              <w:drawing>
                <wp:inline distT="0" distB="0" distL="0" distR="0" wp14:anchorId="6498CF2D" wp14:editId="5550E1AA">
                  <wp:extent cx="5619750" cy="3648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9750" cy="3648075"/>
                          </a:xfrm>
                          <a:prstGeom prst="rect">
                            <a:avLst/>
                          </a:prstGeom>
                        </pic:spPr>
                      </pic:pic>
                    </a:graphicData>
                  </a:graphic>
                </wp:inline>
              </w:drawing>
            </w:r>
          </w:p>
        </w:tc>
      </w:tr>
      <w:tr w:rsidR="00D02922" w:rsidRPr="00E37EF6" w:rsidTr="00D02922">
        <w:tc>
          <w:tcPr>
            <w:tcW w:w="9166" w:type="dxa"/>
          </w:tcPr>
          <w:p w:rsidR="00D02922" w:rsidRDefault="00D02922" w:rsidP="00D02922">
            <w:pPr>
              <w:rPr>
                <w:noProof/>
                <w:lang w:eastAsia="it-IT"/>
              </w:rPr>
            </w:pPr>
          </w:p>
          <w:p w:rsidR="00D02922" w:rsidRDefault="00D02922" w:rsidP="00D02922">
            <w:pPr>
              <w:rPr>
                <w:noProof/>
                <w:lang w:eastAsia="it-IT"/>
              </w:rPr>
            </w:pPr>
          </w:p>
          <w:p w:rsidR="00D02922" w:rsidRDefault="00D02922" w:rsidP="00D02922">
            <w:pPr>
              <w:rPr>
                <w:noProof/>
                <w:lang w:eastAsia="it-IT"/>
              </w:rPr>
            </w:pPr>
          </w:p>
          <w:p w:rsidR="00D02922" w:rsidRDefault="00D02922" w:rsidP="00D02922">
            <w:pPr>
              <w:rPr>
                <w:noProof/>
                <w:lang w:eastAsia="it-IT"/>
              </w:rPr>
            </w:pPr>
          </w:p>
          <w:p w:rsidR="00D02922" w:rsidRDefault="00D02922" w:rsidP="00D02922">
            <w:pPr>
              <w:rPr>
                <w:noProof/>
                <w:lang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lastRenderedPageBreak/>
              <w:t>// client/src/angello/Angello.js</w:t>
            </w:r>
          </w:p>
          <w:p w:rsidR="00D02922" w:rsidRPr="00D02922" w:rsidRDefault="00D02922" w:rsidP="00D02922">
            <w:pPr>
              <w:rPr>
                <w:noProof/>
                <w:lang w:val="en-US" w:eastAsia="it-IT"/>
              </w:rPr>
            </w:pPr>
            <w:r w:rsidRPr="00D02922">
              <w:rPr>
                <w:noProof/>
                <w:lang w:val="en-US" w:eastAsia="it-IT"/>
              </w:rPr>
              <w:t>myModule.factory('loadingInterceptor', function (LoadingService) {</w:t>
            </w:r>
          </w:p>
          <w:p w:rsidR="00D02922" w:rsidRPr="00D02922" w:rsidRDefault="00D02922" w:rsidP="00D02922">
            <w:pPr>
              <w:rPr>
                <w:noProof/>
                <w:lang w:val="en-US" w:eastAsia="it-IT"/>
              </w:rPr>
            </w:pPr>
            <w:r w:rsidRPr="00D02922">
              <w:rPr>
                <w:noProof/>
                <w:lang w:val="en-US" w:eastAsia="it-IT"/>
              </w:rPr>
              <w:t xml:space="preserve">    var loadingInterceptor = {</w:t>
            </w:r>
          </w:p>
          <w:p w:rsidR="00D02922" w:rsidRPr="00D02922" w:rsidRDefault="00D02922" w:rsidP="00D02922">
            <w:pPr>
              <w:rPr>
                <w:noProof/>
                <w:lang w:val="en-US" w:eastAsia="it-IT"/>
              </w:rPr>
            </w:pPr>
            <w:r w:rsidRPr="00D02922">
              <w:rPr>
                <w:noProof/>
                <w:lang w:val="en-US" w:eastAsia="it-IT"/>
              </w:rPr>
              <w:t xml:space="preserve">        request: function (config) {</w:t>
            </w:r>
          </w:p>
          <w:p w:rsidR="00D02922" w:rsidRPr="00D02922" w:rsidRDefault="00D02922" w:rsidP="00D02922">
            <w:pPr>
              <w:rPr>
                <w:noProof/>
                <w:lang w:val="en-US" w:eastAsia="it-IT"/>
              </w:rPr>
            </w:pPr>
            <w:r w:rsidRPr="00D02922">
              <w:rPr>
                <w:noProof/>
                <w:lang w:val="en-US" w:eastAsia="it-IT"/>
              </w:rPr>
              <w:t xml:space="preserve">            LoadingService.setLoading(true);</w:t>
            </w:r>
          </w:p>
          <w:p w:rsidR="00D02922" w:rsidRPr="00D02922" w:rsidRDefault="00D02922" w:rsidP="00D02922">
            <w:pPr>
              <w:rPr>
                <w:noProof/>
                <w:lang w:val="en-US" w:eastAsia="it-IT"/>
              </w:rPr>
            </w:pPr>
            <w:r w:rsidRPr="00D02922">
              <w:rPr>
                <w:noProof/>
                <w:lang w:val="en-US" w:eastAsia="it-IT"/>
              </w:rPr>
              <w:t xml:space="preserve">            return config;</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 xml:space="preserve">        response: function (response) {</w:t>
            </w:r>
          </w:p>
          <w:p w:rsidR="00D02922" w:rsidRPr="00D02922" w:rsidRDefault="00D02922" w:rsidP="00D02922">
            <w:pPr>
              <w:rPr>
                <w:noProof/>
                <w:lang w:val="en-US" w:eastAsia="it-IT"/>
              </w:rPr>
            </w:pPr>
            <w:r w:rsidRPr="00D02922">
              <w:rPr>
                <w:noProof/>
                <w:lang w:val="en-US" w:eastAsia="it-IT"/>
              </w:rPr>
              <w:t xml:space="preserve">            LoadingService.setLoading(false);</w:t>
            </w:r>
          </w:p>
          <w:p w:rsidR="00D02922" w:rsidRDefault="00D02922" w:rsidP="00D02922">
            <w:pPr>
              <w:rPr>
                <w:noProof/>
                <w:lang w:eastAsia="it-IT"/>
              </w:rPr>
            </w:pPr>
            <w:r w:rsidRPr="00D02922">
              <w:rPr>
                <w:noProof/>
                <w:lang w:val="en-US" w:eastAsia="it-IT"/>
              </w:rPr>
              <w:t xml:space="preserve">            </w:t>
            </w:r>
            <w:r>
              <w:rPr>
                <w:noProof/>
                <w:lang w:eastAsia="it-IT"/>
              </w:rPr>
              <w:t>return response;</w:t>
            </w:r>
          </w:p>
          <w:p w:rsidR="00D02922" w:rsidRDefault="00D02922" w:rsidP="00D02922">
            <w:pPr>
              <w:rPr>
                <w:noProof/>
                <w:lang w:eastAsia="it-IT"/>
              </w:rPr>
            </w:pPr>
            <w:r>
              <w:rPr>
                <w:noProof/>
                <w:lang w:eastAsia="it-IT"/>
              </w:rPr>
              <w:t xml:space="preserve">        }</w:t>
            </w:r>
          </w:p>
          <w:p w:rsidR="00D02922" w:rsidRDefault="00D02922" w:rsidP="00D02922">
            <w:pPr>
              <w:rPr>
                <w:noProof/>
                <w:lang w:eastAsia="it-IT"/>
              </w:rPr>
            </w:pPr>
            <w:r>
              <w:rPr>
                <w:noProof/>
                <w:lang w:eastAsia="it-IT"/>
              </w:rPr>
              <w:t xml:space="preserve">    };</w:t>
            </w:r>
          </w:p>
          <w:p w:rsidR="00D02922" w:rsidRDefault="00D02922" w:rsidP="00D02922">
            <w:pPr>
              <w:rPr>
                <w:noProof/>
                <w:lang w:eastAsia="it-IT"/>
              </w:rPr>
            </w:pPr>
            <w:r>
              <w:rPr>
                <w:noProof/>
                <w:lang w:eastAsia="it-IT"/>
              </w:rPr>
              <w:t xml:space="preserve">    return loadingInterceptor;</w:t>
            </w:r>
          </w:p>
          <w:p w:rsidR="00D02922" w:rsidRDefault="00D02922" w:rsidP="00D02922">
            <w:pPr>
              <w:rPr>
                <w:noProof/>
                <w:lang w:eastAsia="it-IT"/>
              </w:rPr>
            </w:pPr>
            <w:r>
              <w:rPr>
                <w:noProof/>
                <w:lang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 client/src/angello/Angello.js</w:t>
            </w:r>
          </w:p>
          <w:p w:rsidR="00D02922" w:rsidRPr="00D02922" w:rsidRDefault="00D02922" w:rsidP="00D02922">
            <w:pPr>
              <w:rPr>
                <w:noProof/>
                <w:lang w:val="en-US" w:eastAsia="it-IT"/>
              </w:rPr>
            </w:pPr>
            <w:r w:rsidRPr="00D02922">
              <w:rPr>
                <w:noProof/>
                <w:lang w:val="en-US" w:eastAsia="it-IT"/>
              </w:rPr>
              <w:t>myModule.config(function ($routeProvider, $httpProvider) {</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 Interceptor</w:t>
            </w:r>
          </w:p>
          <w:p w:rsidR="00D02922" w:rsidRPr="00D02922" w:rsidRDefault="00D02922" w:rsidP="00D02922">
            <w:pPr>
              <w:rPr>
                <w:noProof/>
                <w:lang w:val="en-US" w:eastAsia="it-IT"/>
              </w:rPr>
            </w:pPr>
            <w:r w:rsidRPr="00D02922">
              <w:rPr>
                <w:noProof/>
                <w:lang w:val="en-US" w:eastAsia="it-IT"/>
              </w:rPr>
              <w:t xml:space="preserve">    $httpProvider.interceptors.push('loadingInterceptor');</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Pr>
                <w:noProof/>
                <w:lang w:eastAsia="it-IT"/>
              </w:rPr>
              <w:drawing>
                <wp:inline distT="0" distB="0" distL="0" distR="0" wp14:anchorId="0CA3DFDC" wp14:editId="05CFB239">
                  <wp:extent cx="5619750" cy="2352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2352675"/>
                          </a:xfrm>
                          <a:prstGeom prst="rect">
                            <a:avLst/>
                          </a:prstGeom>
                        </pic:spPr>
                      </pic:pic>
                    </a:graphicData>
                  </a:graphic>
                </wp:inline>
              </w:drawing>
            </w:r>
          </w:p>
        </w:tc>
      </w:tr>
      <w:tr w:rsidR="00D02922" w:rsidRPr="00E37EF6" w:rsidTr="00D02922">
        <w:tc>
          <w:tcPr>
            <w:tcW w:w="9166" w:type="dxa"/>
          </w:tcPr>
          <w:p w:rsidR="00D02922" w:rsidRDefault="00D02922" w:rsidP="00D02922">
            <w:pPr>
              <w:rPr>
                <w:noProof/>
                <w:lang w:eastAsia="it-IT"/>
              </w:rPr>
            </w:pPr>
          </w:p>
        </w:tc>
      </w:tr>
      <w:tr w:rsidR="00D02922" w:rsidRPr="00E37EF6" w:rsidTr="00D02922">
        <w:tc>
          <w:tcPr>
            <w:tcW w:w="9166" w:type="dxa"/>
          </w:tcPr>
          <w:p w:rsidR="00D02922" w:rsidRDefault="00D02922" w:rsidP="00D02922">
            <w:pPr>
              <w:rPr>
                <w:noProof/>
                <w:lang w:eastAsia="it-IT"/>
              </w:rPr>
            </w:pPr>
            <w:r>
              <w:rPr>
                <w:noProof/>
                <w:lang w:eastAsia="it-IT"/>
              </w:rPr>
              <w:lastRenderedPageBreak/>
              <w:drawing>
                <wp:inline distT="0" distB="0" distL="0" distR="0" wp14:anchorId="2B5C1869" wp14:editId="072147FE">
                  <wp:extent cx="5619750"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9750" cy="3562350"/>
                          </a:xfrm>
                          <a:prstGeom prst="rect">
                            <a:avLst/>
                          </a:prstGeom>
                        </pic:spPr>
                      </pic:pic>
                    </a:graphicData>
                  </a:graphic>
                </wp:inline>
              </w:drawing>
            </w:r>
          </w:p>
        </w:tc>
      </w:tr>
      <w:tr w:rsidR="00D02922" w:rsidRPr="00E37EF6" w:rsidTr="00D02922">
        <w:tc>
          <w:tcPr>
            <w:tcW w:w="9166" w:type="dxa"/>
          </w:tcPr>
          <w:p w:rsidR="00D02922" w:rsidRDefault="00D02922" w:rsidP="00D02922">
            <w:pPr>
              <w:rPr>
                <w:noProof/>
                <w:lang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 client/src/angello/storyboard/controllers/StoryboardController.js</w:t>
            </w:r>
          </w:p>
          <w:p w:rsidR="00D02922" w:rsidRPr="00D02922" w:rsidRDefault="00D02922" w:rsidP="00D02922">
            <w:pPr>
              <w:rPr>
                <w:noProof/>
                <w:lang w:val="en-US" w:eastAsia="it-IT"/>
              </w:rPr>
            </w:pPr>
            <w:r w:rsidRPr="00D02922">
              <w:rPr>
                <w:noProof/>
                <w:lang w:val="en-US" w:eastAsia="it-IT"/>
              </w:rPr>
              <w:t>storyboard.getStories = function () {</w:t>
            </w:r>
          </w:p>
          <w:p w:rsidR="00D02922" w:rsidRPr="00D02922" w:rsidRDefault="00D02922" w:rsidP="00D02922">
            <w:pPr>
              <w:rPr>
                <w:noProof/>
                <w:lang w:val="en-US" w:eastAsia="it-IT"/>
              </w:rPr>
            </w:pPr>
            <w:r w:rsidRPr="00D02922">
              <w:rPr>
                <w:noProof/>
                <w:lang w:val="en-US" w:eastAsia="it-IT"/>
              </w:rPr>
              <w:t xml:space="preserve">    StoriesModel.all()</w:t>
            </w:r>
          </w:p>
          <w:p w:rsidR="00D02922" w:rsidRPr="00D02922" w:rsidRDefault="00D02922" w:rsidP="00D02922">
            <w:pPr>
              <w:rPr>
                <w:noProof/>
                <w:lang w:val="en-US" w:eastAsia="it-IT"/>
              </w:rPr>
            </w:pPr>
            <w:r w:rsidRPr="00D02922">
              <w:rPr>
                <w:noProof/>
                <w:lang w:val="en-US" w:eastAsia="it-IT"/>
              </w:rPr>
              <w:t xml:space="preserve">        .then(function (result) {</w:t>
            </w:r>
          </w:p>
          <w:p w:rsidR="00D02922" w:rsidRPr="00D02922" w:rsidRDefault="00D02922" w:rsidP="00D02922">
            <w:pPr>
              <w:rPr>
                <w:noProof/>
                <w:lang w:val="en-US" w:eastAsia="it-IT"/>
              </w:rPr>
            </w:pPr>
            <w:r w:rsidRPr="00D02922">
              <w:rPr>
                <w:noProof/>
                <w:lang w:val="en-US" w:eastAsia="it-IT"/>
              </w:rPr>
              <w:t xml:space="preserve">             storyboard.stories = (result !== 'null') ? result : {};</w:t>
            </w:r>
          </w:p>
          <w:p w:rsidR="00D02922" w:rsidRPr="00D02922" w:rsidRDefault="00D02922" w:rsidP="00D02922">
            <w:pPr>
              <w:rPr>
                <w:noProof/>
                <w:lang w:val="en-US" w:eastAsia="it-IT"/>
              </w:rPr>
            </w:pPr>
            <w:r w:rsidRPr="00D02922">
              <w:rPr>
                <w:noProof/>
                <w:lang w:val="en-US" w:eastAsia="it-IT"/>
              </w:rPr>
              <w:t xml:space="preserve">             $log.debug('RESULT', result);</w:t>
            </w:r>
          </w:p>
          <w:p w:rsidR="00D02922" w:rsidRPr="00D02922" w:rsidRDefault="00D02922" w:rsidP="00D02922">
            <w:pPr>
              <w:rPr>
                <w:noProof/>
                <w:lang w:val="en-US" w:eastAsia="it-IT"/>
              </w:rPr>
            </w:pPr>
            <w:r w:rsidRPr="00D02922">
              <w:rPr>
                <w:noProof/>
                <w:lang w:val="en-US" w:eastAsia="it-IT"/>
              </w:rPr>
              <w:t xml:space="preserve">        }, function (reason) {</w:t>
            </w:r>
          </w:p>
          <w:p w:rsidR="00D02922" w:rsidRPr="00D02922" w:rsidRDefault="00D02922" w:rsidP="00D02922">
            <w:pPr>
              <w:rPr>
                <w:noProof/>
                <w:lang w:val="en-US" w:eastAsia="it-IT"/>
              </w:rPr>
            </w:pPr>
            <w:r w:rsidRPr="00D02922">
              <w:rPr>
                <w:noProof/>
                <w:lang w:val="en-US" w:eastAsia="it-IT"/>
              </w:rPr>
              <w:t xml:space="preserve">             $log.debug('REASON', reason);</w:t>
            </w:r>
          </w:p>
          <w:p w:rsidR="00D02922" w:rsidRDefault="00D02922" w:rsidP="00D02922">
            <w:pPr>
              <w:rPr>
                <w:noProof/>
                <w:lang w:eastAsia="it-IT"/>
              </w:rPr>
            </w:pPr>
            <w:r w:rsidRPr="00D02922">
              <w:rPr>
                <w:noProof/>
                <w:lang w:val="en-US" w:eastAsia="it-IT"/>
              </w:rPr>
              <w:t xml:space="preserve">        </w:t>
            </w:r>
            <w:r>
              <w:rPr>
                <w:noProof/>
                <w:lang w:eastAsia="it-IT"/>
              </w:rPr>
              <w:t>});</w:t>
            </w:r>
          </w:p>
          <w:p w:rsidR="00D02922" w:rsidRDefault="00D02922" w:rsidP="00D02922">
            <w:pPr>
              <w:rPr>
                <w:noProof/>
                <w:lang w:eastAsia="it-IT"/>
              </w:rPr>
            </w:pPr>
            <w:r>
              <w:rPr>
                <w:noProof/>
                <w:lang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 client/tests/specs/services/LoadingService.spec.js</w:t>
            </w:r>
          </w:p>
          <w:p w:rsidR="00D02922" w:rsidRPr="00D02922" w:rsidRDefault="00D02922" w:rsidP="00D02922">
            <w:pPr>
              <w:rPr>
                <w:noProof/>
                <w:lang w:val="en-US" w:eastAsia="it-IT"/>
              </w:rPr>
            </w:pPr>
            <w:r w:rsidRPr="00D02922">
              <w:rPr>
                <w:noProof/>
                <w:lang w:val="en-US" w:eastAsia="it-IT"/>
              </w:rPr>
              <w:t>describe('Loading Service', function () {</w:t>
            </w:r>
          </w:p>
          <w:p w:rsidR="00D02922" w:rsidRPr="00D02922" w:rsidRDefault="00D02922" w:rsidP="00D02922">
            <w:pPr>
              <w:rPr>
                <w:noProof/>
                <w:lang w:val="en-US" w:eastAsia="it-IT"/>
              </w:rPr>
            </w:pPr>
            <w:r w:rsidRPr="00D02922">
              <w:rPr>
                <w:noProof/>
                <w:lang w:val="en-US" w:eastAsia="it-IT"/>
              </w:rPr>
              <w:t xml:space="preserve">    var $rootScope, LoadingService;</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beforeEach(module('Angello.Common'));</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Default="00D02922" w:rsidP="00D02922">
            <w:pPr>
              <w:rPr>
                <w:noProof/>
                <w:lang w:val="en-US" w:eastAsia="it-IT"/>
              </w:rPr>
            </w:pPr>
          </w:p>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lastRenderedPageBreak/>
              <w:t>describe('Loading Service', function () {</w:t>
            </w:r>
          </w:p>
          <w:p w:rsidR="00D02922" w:rsidRPr="00D02922" w:rsidRDefault="00D02922" w:rsidP="00D02922">
            <w:pPr>
              <w:rPr>
                <w:noProof/>
                <w:lang w:val="en-US" w:eastAsia="it-IT"/>
              </w:rPr>
            </w:pPr>
            <w:r w:rsidRPr="00D02922">
              <w:rPr>
                <w:noProof/>
                <w:lang w:val="en-US" w:eastAsia="it-IT"/>
              </w:rPr>
              <w:t xml:space="preserve">    var $rootScope, LoadingService;</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beforeEach(module('Angello.Common'));</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beforeEach(inject(function (_$rootScope_, _LoadingService_)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$rootScope = _$rootScope_;</w:t>
            </w:r>
          </w:p>
          <w:p w:rsidR="00D02922" w:rsidRPr="00D02922" w:rsidRDefault="00D02922" w:rsidP="00D02922">
            <w:pPr>
              <w:rPr>
                <w:noProof/>
                <w:lang w:val="en-US" w:eastAsia="it-IT"/>
              </w:rPr>
            </w:pPr>
            <w:r w:rsidRPr="00D02922">
              <w:rPr>
                <w:noProof/>
                <w:lang w:val="en-US" w:eastAsia="it-IT"/>
              </w:rPr>
              <w:t xml:space="preserve">        LoadingService = _LoadingService_;</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 client/tests/specs/services/LoadingService.spec.js</w:t>
            </w:r>
          </w:p>
          <w:p w:rsidR="00D02922" w:rsidRPr="00D02922" w:rsidRDefault="00D02922" w:rsidP="00D02922">
            <w:pPr>
              <w:rPr>
                <w:noProof/>
                <w:lang w:val="en-US" w:eastAsia="it-IT"/>
              </w:rPr>
            </w:pPr>
            <w:r w:rsidRPr="00D02922">
              <w:rPr>
                <w:noProof/>
                <w:lang w:val="en-US" w:eastAsia="it-IT"/>
              </w:rPr>
              <w:t>describe('Loading Service', function () {</w:t>
            </w:r>
          </w:p>
          <w:p w:rsidR="00D02922" w:rsidRPr="00D02922" w:rsidRDefault="00D02922" w:rsidP="00D02922">
            <w:pPr>
              <w:rPr>
                <w:noProof/>
                <w:lang w:val="en-US" w:eastAsia="it-IT"/>
              </w:rPr>
            </w:pPr>
            <w:r w:rsidRPr="00D02922">
              <w:rPr>
                <w:noProof/>
                <w:lang w:val="en-US" w:eastAsia="it-IT"/>
              </w:rPr>
              <w:t xml:space="preserve">    var $rootScope, LoadingService;</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beforeEach(module('Angello.Common'));</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beforeEach(inject(function (_$rootScope_, _LoadingService_) {</w:t>
            </w:r>
          </w:p>
          <w:p w:rsidR="00D02922" w:rsidRPr="00D02922" w:rsidRDefault="00D02922" w:rsidP="00D02922">
            <w:pPr>
              <w:rPr>
                <w:noProof/>
                <w:lang w:val="en-US" w:eastAsia="it-IT"/>
              </w:rPr>
            </w:pPr>
            <w:r w:rsidRPr="00D02922">
              <w:rPr>
                <w:noProof/>
                <w:lang w:val="en-US" w:eastAsia="it-IT"/>
              </w:rPr>
              <w:t xml:space="preserve">        $rootScope = _$rootScope_;</w:t>
            </w:r>
          </w:p>
          <w:p w:rsidR="00D02922" w:rsidRPr="00D02922" w:rsidRDefault="00D02922" w:rsidP="00D02922">
            <w:pPr>
              <w:rPr>
                <w:noProof/>
                <w:lang w:val="en-US" w:eastAsia="it-IT"/>
              </w:rPr>
            </w:pPr>
            <w:r w:rsidRPr="00D02922">
              <w:rPr>
                <w:noProof/>
                <w:lang w:val="en-US" w:eastAsia="it-IT"/>
              </w:rPr>
              <w:t xml:space="preserve">        LoadingService = _LoadingService_;</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it('should update $rootScope to false when setLoading is set to false',</w:t>
            </w:r>
          </w:p>
          <w:p w:rsidR="00D02922" w:rsidRPr="00D02922" w:rsidRDefault="00D02922" w:rsidP="00D02922">
            <w:pPr>
              <w:rPr>
                <w:noProof/>
                <w:lang w:val="en-US" w:eastAsia="it-IT"/>
              </w:rPr>
            </w:pPr>
            <w:r w:rsidRPr="00D02922">
              <w:rPr>
                <w:noProof/>
                <w:lang w:val="en-US" w:eastAsia="it-IT"/>
              </w:rPr>
              <w:t xml:space="preserve">        function () {</w:t>
            </w:r>
          </w:p>
          <w:p w:rsidR="00D02922" w:rsidRPr="00D02922" w:rsidRDefault="00D02922" w:rsidP="00D02922">
            <w:pPr>
              <w:rPr>
                <w:noProof/>
                <w:lang w:val="en-US" w:eastAsia="it-IT"/>
              </w:rPr>
            </w:pPr>
            <w:r w:rsidRPr="00D02922">
              <w:rPr>
                <w:noProof/>
                <w:lang w:val="en-US" w:eastAsia="it-IT"/>
              </w:rPr>
              <w:t xml:space="preserve">            LoadingService.setLoading(false);</w:t>
            </w:r>
          </w:p>
          <w:p w:rsidR="00D02922" w:rsidRPr="00D02922" w:rsidRDefault="00D02922" w:rsidP="00D02922">
            <w:pPr>
              <w:rPr>
                <w:noProof/>
                <w:lang w:val="en-US" w:eastAsia="it-IT"/>
              </w:rPr>
            </w:pPr>
            <w:r w:rsidRPr="00D02922">
              <w:rPr>
                <w:noProof/>
                <w:lang w:val="en-US" w:eastAsia="it-IT"/>
              </w:rPr>
              <w:t xml:space="preserve">            expect($rootScope.loadingView).toEqual(false);</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it('should update $rootScope to true when setLoading is set to true',</w:t>
            </w:r>
          </w:p>
          <w:p w:rsidR="00D02922" w:rsidRPr="00D02922" w:rsidRDefault="00D02922" w:rsidP="00D02922">
            <w:pPr>
              <w:rPr>
                <w:noProof/>
                <w:lang w:val="en-US" w:eastAsia="it-IT"/>
              </w:rPr>
            </w:pPr>
            <w:r w:rsidRPr="00D02922">
              <w:rPr>
                <w:noProof/>
                <w:lang w:val="en-US" w:eastAsia="it-IT"/>
              </w:rPr>
              <w:t xml:space="preserve">        function () {</w:t>
            </w:r>
          </w:p>
          <w:p w:rsidR="00D02922" w:rsidRPr="00D02922" w:rsidRDefault="00D02922" w:rsidP="00D02922">
            <w:pPr>
              <w:rPr>
                <w:noProof/>
                <w:lang w:val="en-US" w:eastAsia="it-IT"/>
              </w:rPr>
            </w:pPr>
            <w:r w:rsidRPr="00D02922">
              <w:rPr>
                <w:noProof/>
                <w:lang w:val="en-US" w:eastAsia="it-IT"/>
              </w:rPr>
              <w:t xml:space="preserve">            LoadingService.setLoading(true);</w:t>
            </w:r>
          </w:p>
          <w:p w:rsidR="00D02922" w:rsidRPr="00D02922" w:rsidRDefault="00D02922" w:rsidP="00D02922">
            <w:pPr>
              <w:rPr>
                <w:noProof/>
                <w:lang w:val="en-US" w:eastAsia="it-IT"/>
              </w:rPr>
            </w:pPr>
            <w:r w:rsidRPr="00D02922">
              <w:rPr>
                <w:noProof/>
                <w:lang w:val="en-US" w:eastAsia="it-IT"/>
              </w:rPr>
              <w:t xml:space="preserve">            expect($rootScope.loadingView).toEqual(true);</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 client/tests/specs/services/StoriesModel.spec.js</w:t>
            </w:r>
          </w:p>
          <w:p w:rsidR="00D02922" w:rsidRPr="00D02922" w:rsidRDefault="00D02922" w:rsidP="00D02922">
            <w:pPr>
              <w:rPr>
                <w:noProof/>
                <w:lang w:val="en-US" w:eastAsia="it-IT"/>
              </w:rPr>
            </w:pPr>
            <w:r w:rsidRPr="00D02922">
              <w:rPr>
                <w:noProof/>
                <w:lang w:val="en-US" w:eastAsia="it-IT"/>
              </w:rPr>
              <w:t>describe('Stories Model', function ()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afterEach(inject(function($httpBackend) {</w:t>
            </w:r>
          </w:p>
          <w:p w:rsidR="00D02922" w:rsidRPr="00D02922" w:rsidRDefault="00D02922" w:rsidP="00D02922">
            <w:pPr>
              <w:rPr>
                <w:noProof/>
                <w:lang w:val="en-US" w:eastAsia="it-IT"/>
              </w:rPr>
            </w:pPr>
            <w:r w:rsidRPr="00D02922">
              <w:rPr>
                <w:noProof/>
                <w:lang w:val="en-US" w:eastAsia="it-IT"/>
              </w:rPr>
              <w:t xml:space="preserve">        $httpBackend.verifyNoOutstandingExpectation();</w:t>
            </w:r>
          </w:p>
          <w:p w:rsidR="00D02922" w:rsidRPr="00D02922" w:rsidRDefault="00D02922" w:rsidP="00D02922">
            <w:pPr>
              <w:rPr>
                <w:noProof/>
                <w:lang w:val="en-US" w:eastAsia="it-IT"/>
              </w:rPr>
            </w:pPr>
            <w:r w:rsidRPr="00D02922">
              <w:rPr>
                <w:noProof/>
                <w:lang w:val="en-US" w:eastAsia="it-IT"/>
              </w:rPr>
              <w:t xml:space="preserve">        $httpBackend.verifyNoOutstandingRequest();</w:t>
            </w: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p>
          <w:p w:rsidR="00D02922" w:rsidRPr="00D02922" w:rsidRDefault="00D02922" w:rsidP="00D02922">
            <w:pPr>
              <w:rPr>
                <w:noProof/>
                <w:lang w:val="en-US" w:eastAsia="it-IT"/>
              </w:rPr>
            </w:pPr>
            <w:r w:rsidRPr="00D02922">
              <w:rPr>
                <w:noProof/>
                <w:lang w:val="en-US" w:eastAsia="it-IT"/>
              </w:rPr>
              <w:t xml:space="preserve">    //...</w:t>
            </w:r>
          </w:p>
          <w:p w:rsidR="00D02922" w:rsidRPr="00D02922" w:rsidRDefault="00D02922" w:rsidP="00D02922">
            <w:pPr>
              <w:rPr>
                <w:noProof/>
                <w:lang w:val="en-US" w:eastAsia="it-IT"/>
              </w:rPr>
            </w:pPr>
            <w:r w:rsidRPr="00D02922">
              <w:rPr>
                <w:noProof/>
                <w:lang w:val="en-US" w:eastAsia="it-IT"/>
              </w:rPr>
              <w:t>});</w:t>
            </w:r>
          </w:p>
        </w:tc>
      </w:tr>
      <w:tr w:rsidR="00D02922" w:rsidRPr="00E37EF6" w:rsidTr="00D02922">
        <w:tc>
          <w:tcPr>
            <w:tcW w:w="9166" w:type="dxa"/>
          </w:tcPr>
          <w:p w:rsidR="00D02922" w:rsidRPr="00D02922" w:rsidRDefault="00D02922" w:rsidP="00D02922">
            <w:pPr>
              <w:rPr>
                <w:noProof/>
                <w:lang w:val="en-US" w:eastAsia="it-IT"/>
              </w:rPr>
            </w:pPr>
          </w:p>
        </w:tc>
      </w:tr>
      <w:tr w:rsidR="00D02922" w:rsidRPr="00E37EF6" w:rsidTr="00D02922">
        <w:tc>
          <w:tcPr>
            <w:tcW w:w="9166" w:type="dxa"/>
          </w:tcPr>
          <w:p w:rsidR="00D02922" w:rsidRPr="00D02922" w:rsidRDefault="00D02922" w:rsidP="00D02922">
            <w:pPr>
              <w:rPr>
                <w:noProof/>
                <w:lang w:val="en-US" w:eastAsia="it-IT"/>
              </w:rPr>
            </w:pPr>
            <w:r>
              <w:rPr>
                <w:noProof/>
                <w:lang w:eastAsia="it-IT"/>
              </w:rPr>
              <w:lastRenderedPageBreak/>
              <w:drawing>
                <wp:inline distT="0" distB="0" distL="0" distR="0" wp14:anchorId="57D78E67" wp14:editId="037EEDDF">
                  <wp:extent cx="561975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9750" cy="3181350"/>
                          </a:xfrm>
                          <a:prstGeom prst="rect">
                            <a:avLst/>
                          </a:prstGeom>
                        </pic:spPr>
                      </pic:pic>
                    </a:graphicData>
                  </a:graphic>
                </wp:inline>
              </w:drawing>
            </w:r>
          </w:p>
        </w:tc>
      </w:tr>
      <w:tr w:rsidR="00D02922" w:rsidRPr="00E37EF6" w:rsidTr="00D02922">
        <w:tc>
          <w:tcPr>
            <w:tcW w:w="9166" w:type="dxa"/>
          </w:tcPr>
          <w:p w:rsidR="00D02922" w:rsidRDefault="00D02922" w:rsidP="00D02922">
            <w:pPr>
              <w:rPr>
                <w:noProof/>
                <w:lang w:eastAsia="it-IT"/>
              </w:rPr>
            </w:pPr>
          </w:p>
        </w:tc>
      </w:tr>
      <w:tr w:rsidR="00D02922" w:rsidRPr="00E37EF6" w:rsidTr="00D02922">
        <w:tc>
          <w:tcPr>
            <w:tcW w:w="9166" w:type="dxa"/>
          </w:tcPr>
          <w:p w:rsidR="00D02922" w:rsidRPr="00D02922" w:rsidRDefault="00D02922" w:rsidP="00D02922">
            <w:pPr>
              <w:rPr>
                <w:noProof/>
                <w:lang w:val="en-US" w:eastAsia="it-IT"/>
              </w:rPr>
            </w:pPr>
            <w:r w:rsidRPr="00D02922">
              <w:rPr>
                <w:noProof/>
                <w:lang w:val="en-US" w:eastAsia="it-IT"/>
              </w:rPr>
              <w:t>$httpBackend.when(</w:t>
            </w:r>
          </w:p>
          <w:p w:rsidR="00D02922" w:rsidRPr="00D02922" w:rsidRDefault="00D02922" w:rsidP="00D02922">
            <w:pPr>
              <w:rPr>
                <w:noProof/>
                <w:lang w:val="en-US" w:eastAsia="it-IT"/>
              </w:rPr>
            </w:pPr>
            <w:r w:rsidRPr="00D02922">
              <w:rPr>
                <w:noProof/>
                <w:lang w:val="en-US" w:eastAsia="it-IT"/>
              </w:rPr>
              <w:t xml:space="preserve">  'GET', 'https://angello-angularjs.firebaseio.com/clients/1/stories/.json'</w:t>
            </w:r>
          </w:p>
          <w:p w:rsidR="00D02922" w:rsidRDefault="00D02922" w:rsidP="00D02922">
            <w:pPr>
              <w:rPr>
                <w:noProof/>
                <w:lang w:eastAsia="it-IT"/>
              </w:rPr>
            </w:pPr>
            <w:r>
              <w:rPr>
                <w:noProof/>
                <w:lang w:eastAsia="it-IT"/>
              </w:rPr>
              <w:t>).respond(response);</w:t>
            </w:r>
          </w:p>
          <w:p w:rsidR="00D02922" w:rsidRDefault="00D02922" w:rsidP="00D02922">
            <w:pPr>
              <w:rPr>
                <w:noProof/>
                <w:lang w:eastAsia="it-IT"/>
              </w:rPr>
            </w:pPr>
            <w:r>
              <w:rPr>
                <w:noProof/>
                <w:lang w:eastAsia="it-IT"/>
              </w:rPr>
              <w:t>var promise = StoriesModel.all();</w:t>
            </w:r>
          </w:p>
        </w:tc>
      </w:tr>
      <w:tr w:rsidR="00C73876" w:rsidRPr="00E37EF6" w:rsidTr="00D02922">
        <w:tc>
          <w:tcPr>
            <w:tcW w:w="9166" w:type="dxa"/>
          </w:tcPr>
          <w:p w:rsidR="00C73876" w:rsidRPr="00D02922" w:rsidRDefault="00C73876" w:rsidP="00D02922">
            <w:pPr>
              <w:rPr>
                <w:noProof/>
                <w:lang w:val="en-US" w:eastAsia="it-IT"/>
              </w:rPr>
            </w:pPr>
          </w:p>
        </w:tc>
      </w:tr>
      <w:tr w:rsidR="00C73876" w:rsidRPr="00E37EF6" w:rsidTr="00D02922">
        <w:tc>
          <w:tcPr>
            <w:tcW w:w="9166" w:type="dxa"/>
          </w:tcPr>
          <w:p w:rsidR="00C73876" w:rsidRPr="00C73876" w:rsidRDefault="00C73876" w:rsidP="00C73876">
            <w:pPr>
              <w:rPr>
                <w:noProof/>
                <w:lang w:eastAsia="it-IT"/>
              </w:rPr>
            </w:pPr>
            <w:r w:rsidRPr="00C73876">
              <w:rPr>
                <w:noProof/>
                <w:lang w:eastAsia="it-IT"/>
              </w:rPr>
              <w:t>$httpBackend.when(</w:t>
            </w:r>
          </w:p>
          <w:p w:rsidR="00C73876" w:rsidRPr="00C73876" w:rsidRDefault="00C73876" w:rsidP="00C73876">
            <w:pPr>
              <w:rPr>
                <w:noProof/>
                <w:lang w:eastAsia="it-IT"/>
              </w:rPr>
            </w:pPr>
            <w:r w:rsidRPr="00C73876">
              <w:rPr>
                <w:noProof/>
                <w:lang w:eastAsia="it-IT"/>
              </w:rPr>
              <w:t xml:space="preserve">  'POST', 'https://angello-angularjs.firebaseio.com/clients/1/stories/.json'</w:t>
            </w:r>
          </w:p>
          <w:p w:rsidR="00C73876" w:rsidRPr="00C73876" w:rsidRDefault="00C73876" w:rsidP="00C73876">
            <w:pPr>
              <w:rPr>
                <w:noProof/>
                <w:lang w:val="en-US" w:eastAsia="it-IT"/>
              </w:rPr>
            </w:pPr>
            <w:r w:rsidRPr="00C73876">
              <w:rPr>
                <w:noProof/>
                <w:lang w:val="en-US" w:eastAsia="it-IT"/>
              </w:rPr>
              <w:t>).respond(response);</w:t>
            </w:r>
          </w:p>
          <w:p w:rsidR="00C73876" w:rsidRPr="00D02922" w:rsidRDefault="00C73876" w:rsidP="00C73876">
            <w:pPr>
              <w:rPr>
                <w:noProof/>
                <w:lang w:val="en-US" w:eastAsia="it-IT"/>
              </w:rPr>
            </w:pPr>
            <w:r w:rsidRPr="00C73876">
              <w:rPr>
                <w:noProof/>
                <w:lang w:val="en-US" w:eastAsia="it-IT"/>
              </w:rPr>
              <w:t>var promise = StoriesModel.create({});</w:t>
            </w:r>
          </w:p>
        </w:tc>
      </w:tr>
      <w:tr w:rsidR="00C73876" w:rsidRPr="00E37EF6" w:rsidTr="00D02922">
        <w:tc>
          <w:tcPr>
            <w:tcW w:w="9166" w:type="dxa"/>
          </w:tcPr>
          <w:p w:rsidR="00C73876" w:rsidRPr="00C73876" w:rsidRDefault="00C73876" w:rsidP="00C73876">
            <w:pPr>
              <w:rPr>
                <w:noProof/>
                <w:lang w:eastAsia="it-IT"/>
              </w:rPr>
            </w:pPr>
          </w:p>
        </w:tc>
      </w:tr>
      <w:tr w:rsidR="00C73876" w:rsidRPr="00E37EF6" w:rsidTr="00D02922">
        <w:tc>
          <w:tcPr>
            <w:tcW w:w="9166" w:type="dxa"/>
          </w:tcPr>
          <w:p w:rsidR="00C73876" w:rsidRPr="00C73876" w:rsidRDefault="00C73876" w:rsidP="00C73876">
            <w:pPr>
              <w:rPr>
                <w:noProof/>
                <w:lang w:val="en-US" w:eastAsia="it-IT"/>
              </w:rPr>
            </w:pPr>
            <w:r w:rsidRPr="00C73876">
              <w:rPr>
                <w:noProof/>
                <w:lang w:val="en-US" w:eastAsia="it-IT"/>
              </w:rPr>
              <w:t>$httpBackend.when(</w:t>
            </w:r>
          </w:p>
          <w:p w:rsidR="00C73876" w:rsidRPr="00C73876" w:rsidRDefault="00C73876" w:rsidP="00C73876">
            <w:pPr>
              <w:rPr>
                <w:noProof/>
                <w:lang w:val="en-US" w:eastAsia="it-IT"/>
              </w:rPr>
            </w:pPr>
            <w:r w:rsidRPr="00C73876">
              <w:rPr>
                <w:noProof/>
                <w:lang w:val="en-US" w:eastAsia="it-IT"/>
              </w:rPr>
              <w:t xml:space="preserve">  'GET', 'https://angello-angularjs.firebaseio.com/clients/1/stories/1.json'</w:t>
            </w:r>
          </w:p>
          <w:p w:rsidR="00C73876" w:rsidRDefault="00C73876" w:rsidP="00C73876">
            <w:pPr>
              <w:rPr>
                <w:noProof/>
                <w:lang w:eastAsia="it-IT"/>
              </w:rPr>
            </w:pPr>
            <w:r>
              <w:rPr>
                <w:noProof/>
                <w:lang w:eastAsia="it-IT"/>
              </w:rPr>
              <w:t>).respond(response);</w:t>
            </w:r>
          </w:p>
          <w:p w:rsidR="00C73876" w:rsidRPr="00C73876" w:rsidRDefault="00C73876" w:rsidP="00C73876">
            <w:pPr>
              <w:rPr>
                <w:noProof/>
                <w:lang w:eastAsia="it-IT"/>
              </w:rPr>
            </w:pPr>
            <w:r>
              <w:rPr>
                <w:noProof/>
                <w:lang w:eastAsia="it-IT"/>
              </w:rPr>
              <w:t>var promise = StoriesModel.fetch(1);</w:t>
            </w:r>
          </w:p>
        </w:tc>
      </w:tr>
      <w:tr w:rsidR="00C73876" w:rsidRPr="00E37EF6" w:rsidTr="00D02922">
        <w:tc>
          <w:tcPr>
            <w:tcW w:w="9166" w:type="dxa"/>
          </w:tcPr>
          <w:p w:rsidR="00C73876" w:rsidRPr="00C73876" w:rsidRDefault="00C73876" w:rsidP="00C73876">
            <w:pPr>
              <w:rPr>
                <w:noProof/>
                <w:lang w:val="en-US" w:eastAsia="it-IT"/>
              </w:rPr>
            </w:pPr>
          </w:p>
        </w:tc>
      </w:tr>
      <w:tr w:rsidR="00C73876" w:rsidRPr="00E37EF6" w:rsidTr="00D02922">
        <w:tc>
          <w:tcPr>
            <w:tcW w:w="9166" w:type="dxa"/>
          </w:tcPr>
          <w:p w:rsidR="00C73876" w:rsidRPr="00C73876" w:rsidRDefault="00C73876" w:rsidP="00C73876">
            <w:pPr>
              <w:rPr>
                <w:noProof/>
                <w:lang w:val="en-US" w:eastAsia="it-IT"/>
              </w:rPr>
            </w:pPr>
            <w:r w:rsidRPr="00C73876">
              <w:rPr>
                <w:noProof/>
                <w:lang w:val="en-US" w:eastAsia="it-IT"/>
              </w:rPr>
              <w:t>$httpBackend.when(</w:t>
            </w:r>
          </w:p>
          <w:p w:rsidR="00C73876" w:rsidRPr="00C73876" w:rsidRDefault="00C73876" w:rsidP="00C73876">
            <w:pPr>
              <w:rPr>
                <w:noProof/>
                <w:lang w:val="en-US" w:eastAsia="it-IT"/>
              </w:rPr>
            </w:pPr>
            <w:r w:rsidRPr="00C73876">
              <w:rPr>
                <w:noProof/>
                <w:lang w:val="en-US" w:eastAsia="it-IT"/>
              </w:rPr>
              <w:t xml:space="preserve">  'PUT', 'https://angello-angularjs.firebaseio.com/clients/1/stories/1.json'</w:t>
            </w:r>
          </w:p>
          <w:p w:rsidR="00C73876" w:rsidRPr="00C73876" w:rsidRDefault="00C73876" w:rsidP="00C73876">
            <w:pPr>
              <w:rPr>
                <w:noProof/>
                <w:lang w:val="en-US" w:eastAsia="it-IT"/>
              </w:rPr>
            </w:pPr>
            <w:r w:rsidRPr="00C73876">
              <w:rPr>
                <w:noProof/>
                <w:lang w:val="en-US" w:eastAsia="it-IT"/>
              </w:rPr>
              <w:t>).respond(response);</w:t>
            </w:r>
          </w:p>
          <w:p w:rsidR="00C73876" w:rsidRPr="00C73876" w:rsidRDefault="00C73876" w:rsidP="00C73876">
            <w:pPr>
              <w:rPr>
                <w:noProof/>
                <w:lang w:val="en-US" w:eastAsia="it-IT"/>
              </w:rPr>
            </w:pPr>
            <w:r w:rsidRPr="00C73876">
              <w:rPr>
                <w:noProof/>
                <w:lang w:val="en-US" w:eastAsia="it-IT"/>
              </w:rPr>
              <w:t>var promise = StoriesModel.update(1, {});</w:t>
            </w:r>
          </w:p>
        </w:tc>
      </w:tr>
      <w:tr w:rsidR="00C73876" w:rsidRPr="00E37EF6" w:rsidTr="00D02922">
        <w:tc>
          <w:tcPr>
            <w:tcW w:w="9166" w:type="dxa"/>
          </w:tcPr>
          <w:p w:rsidR="00C73876" w:rsidRPr="00C73876" w:rsidRDefault="00C73876" w:rsidP="00C73876">
            <w:pPr>
              <w:rPr>
                <w:noProof/>
                <w:lang w:val="en-US" w:eastAsia="it-IT"/>
              </w:rPr>
            </w:pPr>
          </w:p>
        </w:tc>
      </w:tr>
      <w:tr w:rsidR="00C73876" w:rsidRPr="00E37EF6" w:rsidTr="00D02922">
        <w:tc>
          <w:tcPr>
            <w:tcW w:w="9166" w:type="dxa"/>
          </w:tcPr>
          <w:p w:rsidR="00C73876" w:rsidRPr="00C73876" w:rsidRDefault="00C73876" w:rsidP="00C73876">
            <w:pPr>
              <w:rPr>
                <w:noProof/>
                <w:lang w:val="en-US" w:eastAsia="it-IT"/>
              </w:rPr>
            </w:pPr>
            <w:r w:rsidRPr="00C73876">
              <w:rPr>
                <w:noProof/>
                <w:lang w:val="en-US" w:eastAsia="it-IT"/>
              </w:rPr>
              <w:t>$httpBackend.when('DELETE',</w:t>
            </w:r>
          </w:p>
          <w:p w:rsidR="00C73876" w:rsidRPr="00C73876" w:rsidRDefault="00C73876" w:rsidP="00C73876">
            <w:pPr>
              <w:rPr>
                <w:noProof/>
                <w:lang w:val="en-US" w:eastAsia="it-IT"/>
              </w:rPr>
            </w:pPr>
            <w:r w:rsidRPr="00C73876">
              <w:rPr>
                <w:noProof/>
                <w:lang w:val="en-US" w:eastAsia="it-IT"/>
              </w:rPr>
              <w:t xml:space="preserve">   'https://angello-angularjs.firebaseio.com/clients/1/stories/1.json'</w:t>
            </w:r>
          </w:p>
          <w:p w:rsidR="00C73876" w:rsidRPr="00C73876" w:rsidRDefault="00C73876" w:rsidP="00C73876">
            <w:pPr>
              <w:rPr>
                <w:noProof/>
                <w:lang w:val="en-US" w:eastAsia="it-IT"/>
              </w:rPr>
            </w:pPr>
            <w:r w:rsidRPr="00C73876">
              <w:rPr>
                <w:noProof/>
                <w:lang w:val="en-US" w:eastAsia="it-IT"/>
              </w:rPr>
              <w:t>).respond(response);</w:t>
            </w:r>
          </w:p>
          <w:p w:rsidR="00C73876" w:rsidRPr="00C73876" w:rsidRDefault="00C73876" w:rsidP="00C73876">
            <w:pPr>
              <w:rPr>
                <w:noProof/>
                <w:lang w:val="en-US" w:eastAsia="it-IT"/>
              </w:rPr>
            </w:pPr>
            <w:r w:rsidRPr="00C73876">
              <w:rPr>
                <w:noProof/>
                <w:lang w:val="en-US" w:eastAsia="it-IT"/>
              </w:rPr>
              <w:t>var promise = StoriesModel.destroy(1);</w:t>
            </w:r>
          </w:p>
        </w:tc>
      </w:tr>
      <w:tr w:rsidR="002009A5" w:rsidRPr="00E37EF6" w:rsidTr="007F6611">
        <w:tc>
          <w:tcPr>
            <w:tcW w:w="9166" w:type="dxa"/>
          </w:tcPr>
          <w:p w:rsidR="002009A5" w:rsidRDefault="002009A5" w:rsidP="007F6611">
            <w:pPr>
              <w:rPr>
                <w:noProof/>
                <w:lang w:val="en-US" w:eastAsia="it-IT"/>
              </w:rPr>
            </w:pPr>
          </w:p>
          <w:p w:rsidR="002009A5" w:rsidRDefault="002009A5" w:rsidP="007F6611">
            <w:pPr>
              <w:rPr>
                <w:noProof/>
                <w:lang w:val="en-US" w:eastAsia="it-IT"/>
              </w:rPr>
            </w:pPr>
          </w:p>
          <w:p w:rsidR="002009A5" w:rsidRDefault="002009A5" w:rsidP="007F6611">
            <w:pPr>
              <w:rPr>
                <w:noProof/>
                <w:lang w:val="en-US" w:eastAsia="it-IT"/>
              </w:rPr>
            </w:pPr>
          </w:p>
          <w:p w:rsidR="002009A5" w:rsidRDefault="002009A5" w:rsidP="007F6611">
            <w:pPr>
              <w:rPr>
                <w:noProof/>
                <w:lang w:val="en-US" w:eastAsia="it-IT"/>
              </w:rPr>
            </w:pPr>
          </w:p>
          <w:p w:rsidR="002009A5" w:rsidRDefault="002009A5" w:rsidP="007F6611">
            <w:pPr>
              <w:rPr>
                <w:noProof/>
                <w:lang w:val="en-US" w:eastAsia="it-IT"/>
              </w:rPr>
            </w:pPr>
          </w:p>
          <w:p w:rsidR="002009A5" w:rsidRPr="00E37EF6" w:rsidRDefault="002009A5" w:rsidP="007F6611">
            <w:pPr>
              <w:rPr>
                <w:noProof/>
                <w:lang w:val="en-US" w:eastAsia="it-IT"/>
              </w:rPr>
            </w:pPr>
          </w:p>
        </w:tc>
      </w:tr>
      <w:tr w:rsidR="002009A5" w:rsidRPr="00E37EF6" w:rsidTr="007F6611">
        <w:tc>
          <w:tcPr>
            <w:tcW w:w="9166" w:type="dxa"/>
          </w:tcPr>
          <w:p w:rsidR="002009A5" w:rsidRDefault="002009A5" w:rsidP="007F6611">
            <w:pPr>
              <w:pStyle w:val="Title"/>
              <w:rPr>
                <w:lang w:val="en-US"/>
              </w:rPr>
            </w:pPr>
            <w:r>
              <w:rPr>
                <w:lang w:val="en-US"/>
              </w:rPr>
              <w:lastRenderedPageBreak/>
              <w:t>Cap.5</w:t>
            </w:r>
          </w:p>
          <w:p w:rsidR="002009A5" w:rsidRPr="00E37EF6" w:rsidRDefault="002009A5" w:rsidP="007F6611">
            <w:pPr>
              <w:rPr>
                <w:noProof/>
                <w:lang w:val="en-US" w:eastAsia="it-IT"/>
              </w:rPr>
            </w:pPr>
          </w:p>
        </w:tc>
      </w:tr>
      <w:tr w:rsidR="002009A5" w:rsidRPr="00E37EF6" w:rsidTr="007F6611">
        <w:tc>
          <w:tcPr>
            <w:tcW w:w="9166" w:type="dxa"/>
          </w:tcPr>
          <w:p w:rsidR="002009A5" w:rsidRPr="00E37EF6" w:rsidRDefault="002009A5" w:rsidP="007F6611">
            <w:pPr>
              <w:rPr>
                <w:noProof/>
                <w:lang w:val="en-US" w:eastAsia="it-IT"/>
              </w:rPr>
            </w:pPr>
          </w:p>
        </w:tc>
      </w:tr>
      <w:tr w:rsidR="002009A5" w:rsidRPr="00E37EF6" w:rsidTr="00D02922">
        <w:tc>
          <w:tcPr>
            <w:tcW w:w="9166" w:type="dxa"/>
          </w:tcPr>
          <w:p w:rsidR="002009A5" w:rsidRPr="00C73876" w:rsidRDefault="002009A5" w:rsidP="00C73876">
            <w:pPr>
              <w:rPr>
                <w:noProof/>
                <w:lang w:val="en-US" w:eastAsia="it-IT"/>
              </w:rPr>
            </w:pPr>
            <w:r>
              <w:rPr>
                <w:noProof/>
                <w:lang w:eastAsia="it-IT"/>
              </w:rPr>
              <w:drawing>
                <wp:inline distT="0" distB="0" distL="0" distR="0" wp14:anchorId="7341510C" wp14:editId="467E8AE4">
                  <wp:extent cx="1847850" cy="2752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7850" cy="2752725"/>
                          </a:xfrm>
                          <a:prstGeom prst="rect">
                            <a:avLst/>
                          </a:prstGeom>
                        </pic:spPr>
                      </pic:pic>
                    </a:graphicData>
                  </a:graphic>
                </wp:inline>
              </w:drawing>
            </w:r>
          </w:p>
        </w:tc>
      </w:tr>
      <w:tr w:rsidR="002009A5" w:rsidRPr="00E37EF6" w:rsidTr="00D02922">
        <w:tc>
          <w:tcPr>
            <w:tcW w:w="9166" w:type="dxa"/>
          </w:tcPr>
          <w:p w:rsidR="002009A5" w:rsidRPr="00C73876" w:rsidRDefault="002009A5" w:rsidP="00C73876">
            <w:pPr>
              <w:rPr>
                <w:noProof/>
                <w:lang w:val="en-US" w:eastAsia="it-IT"/>
              </w:rPr>
            </w:pPr>
          </w:p>
        </w:tc>
      </w:tr>
      <w:tr w:rsidR="002009A5" w:rsidRPr="00E37EF6" w:rsidTr="00D02922">
        <w:tc>
          <w:tcPr>
            <w:tcW w:w="9166" w:type="dxa"/>
          </w:tcPr>
          <w:p w:rsidR="002009A5" w:rsidRPr="00C73876" w:rsidRDefault="002009A5" w:rsidP="00C73876">
            <w:pPr>
              <w:rPr>
                <w:noProof/>
                <w:lang w:val="en-US" w:eastAsia="it-IT"/>
              </w:rPr>
            </w:pPr>
            <w:r>
              <w:rPr>
                <w:noProof/>
                <w:lang w:eastAsia="it-IT"/>
              </w:rPr>
              <w:drawing>
                <wp:inline distT="0" distB="0" distL="0" distR="0" wp14:anchorId="612DC0A1" wp14:editId="3343DC92">
                  <wp:extent cx="1905000"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5000" cy="3124200"/>
                          </a:xfrm>
                          <a:prstGeom prst="rect">
                            <a:avLst/>
                          </a:prstGeom>
                        </pic:spPr>
                      </pic:pic>
                    </a:graphicData>
                  </a:graphic>
                </wp:inline>
              </w:drawing>
            </w:r>
          </w:p>
        </w:tc>
      </w:tr>
      <w:tr w:rsidR="002009A5" w:rsidRPr="00E37EF6" w:rsidTr="00D02922">
        <w:tc>
          <w:tcPr>
            <w:tcW w:w="9166" w:type="dxa"/>
          </w:tcPr>
          <w:p w:rsidR="002009A5" w:rsidRDefault="002009A5" w:rsidP="00C73876">
            <w:pPr>
              <w:rPr>
                <w:noProof/>
                <w:lang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myModule.controller('MainCtrl', function ($scope) {</w:t>
            </w:r>
          </w:p>
          <w:p w:rsidR="002009A5" w:rsidRDefault="002009A5" w:rsidP="002009A5">
            <w:pPr>
              <w:rPr>
                <w:noProof/>
                <w:lang w:eastAsia="it-IT"/>
              </w:rPr>
            </w:pPr>
            <w:r w:rsidRPr="002009A5">
              <w:rPr>
                <w:noProof/>
                <w:lang w:val="en-US" w:eastAsia="it-IT"/>
              </w:rPr>
              <w:t xml:space="preserve">  </w:t>
            </w:r>
            <w:r>
              <w:rPr>
                <w:noProof/>
                <w:lang w:eastAsia="it-IT"/>
              </w:rPr>
              <w:t>// ...</w:t>
            </w:r>
          </w:p>
          <w:p w:rsidR="002009A5" w:rsidRDefault="002009A5" w:rsidP="002009A5">
            <w:pPr>
              <w:rPr>
                <w:noProof/>
                <w:lang w:eastAsia="it-IT"/>
              </w:rPr>
            </w:pPr>
            <w:r>
              <w:rPr>
                <w:noProof/>
                <w:lang w:eastAsia="it-IT"/>
              </w:rPr>
              <w:t>});</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client/src/angello/user/directives/UserStoryDirective.js</w:t>
            </w:r>
          </w:p>
          <w:p w:rsidR="002009A5" w:rsidRPr="002009A5" w:rsidRDefault="002009A5" w:rsidP="002009A5">
            <w:pPr>
              <w:rPr>
                <w:noProof/>
                <w:lang w:val="en-US" w:eastAsia="it-IT"/>
              </w:rPr>
            </w:pPr>
            <w:r w:rsidRPr="002009A5">
              <w:rPr>
                <w:noProof/>
                <w:lang w:val="en-US" w:eastAsia="it-IT"/>
              </w:rPr>
              <w:t>angular.module('Angello.User')</w:t>
            </w:r>
          </w:p>
          <w:p w:rsidR="002009A5" w:rsidRPr="002009A5" w:rsidRDefault="002009A5" w:rsidP="002009A5">
            <w:pPr>
              <w:rPr>
                <w:noProof/>
                <w:lang w:val="en-US" w:eastAsia="it-IT"/>
              </w:rPr>
            </w:pPr>
            <w:r w:rsidRPr="002009A5">
              <w:rPr>
                <w:noProof/>
                <w:lang w:val="en-US" w:eastAsia="it-IT"/>
              </w:rPr>
              <w:t xml:space="preserve">    .directive('userstory',</w:t>
            </w:r>
          </w:p>
          <w:p w:rsidR="002009A5" w:rsidRPr="002009A5" w:rsidRDefault="002009A5" w:rsidP="002009A5">
            <w:pPr>
              <w:rPr>
                <w:noProof/>
                <w:lang w:val="en-US" w:eastAsia="it-IT"/>
              </w:rPr>
            </w:pPr>
            <w:r w:rsidRPr="002009A5">
              <w:rPr>
                <w:noProof/>
                <w:lang w:val="en-US" w:eastAsia="it-IT"/>
              </w:rPr>
              <w:t xml:space="preserve">        function () {</w:t>
            </w:r>
          </w:p>
          <w:p w:rsidR="002009A5" w:rsidRPr="002009A5" w:rsidRDefault="002009A5" w:rsidP="002009A5">
            <w:pPr>
              <w:rPr>
                <w:noProof/>
                <w:lang w:val="en-US" w:eastAsia="it-IT"/>
              </w:rPr>
            </w:pPr>
            <w:r w:rsidRPr="002009A5">
              <w:rPr>
                <w:noProof/>
                <w:lang w:val="en-US" w:eastAsia="it-IT"/>
              </w:rPr>
              <w:t xml:space="preserve">            var linker = function (scope, element, attrs) {</w:t>
            </w:r>
          </w:p>
          <w:p w:rsidR="002009A5" w:rsidRPr="002009A5" w:rsidRDefault="002009A5" w:rsidP="002009A5">
            <w:pPr>
              <w:rPr>
                <w:noProof/>
                <w:lang w:val="en-US" w:eastAsia="it-IT"/>
              </w:rPr>
            </w:pPr>
            <w:r w:rsidRPr="002009A5">
              <w:rPr>
                <w:noProof/>
                <w:lang w:val="en-US" w:eastAsia="it-IT"/>
              </w:rPr>
              <w:t xml:space="preserve">                // Pending</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var controller = function ($scope)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 Pending</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restrict: 'A',</w:t>
            </w:r>
          </w:p>
          <w:p w:rsidR="002009A5" w:rsidRPr="002009A5" w:rsidRDefault="002009A5" w:rsidP="002009A5">
            <w:pPr>
              <w:rPr>
                <w:noProof/>
                <w:lang w:val="en-US" w:eastAsia="it-IT"/>
              </w:rPr>
            </w:pPr>
            <w:r w:rsidRPr="002009A5">
              <w:rPr>
                <w:noProof/>
                <w:lang w:val="en-US" w:eastAsia="it-IT"/>
              </w:rPr>
              <w:t xml:space="preserve">                controller: controller,</w:t>
            </w:r>
          </w:p>
          <w:p w:rsidR="002009A5" w:rsidRPr="002009A5" w:rsidRDefault="002009A5" w:rsidP="002009A5">
            <w:pPr>
              <w:rPr>
                <w:noProof/>
                <w:lang w:val="en-US" w:eastAsia="it-IT"/>
              </w:rPr>
            </w:pPr>
            <w:r w:rsidRPr="002009A5">
              <w:rPr>
                <w:noProof/>
                <w:lang w:val="en-US" w:eastAsia="it-IT"/>
              </w:rPr>
              <w:t xml:space="preserve">                controllerAs: 'userStory',</w:t>
            </w:r>
          </w:p>
          <w:p w:rsidR="002009A5" w:rsidRPr="002009A5" w:rsidRDefault="002009A5" w:rsidP="002009A5">
            <w:pPr>
              <w:rPr>
                <w:noProof/>
                <w:lang w:val="en-US" w:eastAsia="it-IT"/>
              </w:rPr>
            </w:pPr>
            <w:r w:rsidRPr="002009A5">
              <w:rPr>
                <w:noProof/>
                <w:lang w:val="en-US" w:eastAsia="it-IT"/>
              </w:rPr>
              <w:t xml:space="preserve">                link: linker</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&lt;!-- client/src/angello/storyboard/tmpl/storyboard.html --&gt;</w:t>
            </w:r>
          </w:p>
          <w:p w:rsidR="002009A5" w:rsidRPr="002009A5" w:rsidRDefault="002009A5" w:rsidP="002009A5">
            <w:pPr>
              <w:rPr>
                <w:noProof/>
                <w:lang w:val="en-US" w:eastAsia="it-IT"/>
              </w:rPr>
            </w:pPr>
            <w:r w:rsidRPr="002009A5">
              <w:rPr>
                <w:noProof/>
                <w:lang w:val="en-US" w:eastAsia="it-IT"/>
              </w:rPr>
              <w:t>&lt;li ng-repeat="story in storyboard.stories | filter:{status:status.name}"</w:t>
            </w:r>
          </w:p>
          <w:p w:rsidR="002009A5" w:rsidRPr="002009A5" w:rsidRDefault="002009A5" w:rsidP="002009A5">
            <w:pPr>
              <w:rPr>
                <w:noProof/>
                <w:lang w:val="en-US" w:eastAsia="it-IT"/>
              </w:rPr>
            </w:pPr>
            <w:r w:rsidRPr="002009A5">
              <w:rPr>
                <w:noProof/>
                <w:lang w:val="en-US" w:eastAsia="it-IT"/>
              </w:rPr>
              <w:t xml:space="preserve">    class="story"</w:t>
            </w:r>
          </w:p>
          <w:p w:rsidR="002009A5" w:rsidRPr="002009A5" w:rsidRDefault="002009A5" w:rsidP="002009A5">
            <w:pPr>
              <w:rPr>
                <w:noProof/>
                <w:lang w:val="en-US" w:eastAsia="it-IT"/>
              </w:rPr>
            </w:pPr>
            <w:r w:rsidRPr="002009A5">
              <w:rPr>
                <w:noProof/>
                <w:lang w:val="en-US" w:eastAsia="it-IT"/>
              </w:rPr>
              <w:t xml:space="preserve">    ng-click="storyboard.setCurrentStory(story)"&gt;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&lt;article&gt;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&lt;button type="button" class="close"</w:t>
            </w:r>
          </w:p>
          <w:p w:rsidR="002009A5" w:rsidRPr="002009A5" w:rsidRDefault="002009A5" w:rsidP="002009A5">
            <w:pPr>
              <w:rPr>
                <w:noProof/>
                <w:lang w:val="en-US" w:eastAsia="it-IT"/>
              </w:rPr>
            </w:pPr>
            <w:r w:rsidRPr="002009A5">
              <w:rPr>
                <w:noProof/>
                <w:lang w:val="en-US" w:eastAsia="it-IT"/>
              </w:rPr>
              <w:t xml:space="preserve">                    ng-click="userStory.deleteStoryBoard(story.id)"&gt;</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&lt;/button&gt;</w:t>
            </w:r>
          </w:p>
          <w:p w:rsidR="002009A5" w:rsidRPr="002009A5" w:rsidRDefault="002009A5" w:rsidP="002009A5">
            <w:pPr>
              <w:rPr>
                <w:noProof/>
                <w:lang w:val="en-US" w:eastAsia="it-IT"/>
              </w:rPr>
            </w:pPr>
            <w:r w:rsidRPr="002009A5">
              <w:rPr>
                <w:noProof/>
                <w:lang w:val="en-US" w:eastAsia="it-IT"/>
              </w:rPr>
              <w:t xml:space="preserve">            &lt;p class="title"&gt;{{story.title}}&lt;/p&gt;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&lt;div class="type-bar {{story.type}}"&gt;&lt;/div&gt;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&lt;p&gt;{{story.description}}&lt;/p&gt;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&lt;/article&gt;</w:t>
            </w:r>
          </w:p>
          <w:p w:rsidR="002009A5" w:rsidRPr="002009A5" w:rsidRDefault="002009A5" w:rsidP="002009A5">
            <w:pPr>
              <w:rPr>
                <w:noProof/>
                <w:lang w:val="en-US" w:eastAsia="it-IT"/>
              </w:rPr>
            </w:pPr>
            <w:r w:rsidRPr="002009A5">
              <w:rPr>
                <w:noProof/>
                <w:lang w:val="en-US" w:eastAsia="it-IT"/>
              </w:rPr>
              <w:t>&lt;/li&gt;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$('#outer').mouseover(function() {</w:t>
            </w:r>
          </w:p>
          <w:p w:rsidR="002009A5" w:rsidRPr="002009A5" w:rsidRDefault="002009A5" w:rsidP="002009A5">
            <w:pPr>
              <w:rPr>
                <w:noProof/>
                <w:lang w:val="en-US" w:eastAsia="it-IT"/>
              </w:rPr>
            </w:pPr>
            <w:r w:rsidRPr="002009A5">
              <w:rPr>
                <w:noProof/>
                <w:lang w:val="en-US" w:eastAsia="it-IT"/>
              </w:rPr>
              <w:t xml:space="preserve">  $('#log').append('&lt;div&gt;Handler for .mouseover() called.&lt;/div&gt;');</w:t>
            </w:r>
          </w:p>
          <w:p w:rsidR="002009A5" w:rsidRPr="002009A5" w:rsidRDefault="002009A5" w:rsidP="002009A5">
            <w:pPr>
              <w:rPr>
                <w:noProof/>
                <w:lang w:val="en-US" w:eastAsia="it-IT"/>
              </w:rPr>
            </w:pPr>
            <w:r w:rsidRPr="002009A5">
              <w:rPr>
                <w:noProof/>
                <w:lang w:val="en-US" w:eastAsia="it-IT"/>
              </w:rPr>
              <w:t>});</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client/src/angello/user/directives/UserStoryDirective.js</w:t>
            </w:r>
          </w:p>
          <w:p w:rsidR="002009A5" w:rsidRPr="002009A5" w:rsidRDefault="002009A5" w:rsidP="002009A5">
            <w:pPr>
              <w:rPr>
                <w:noProof/>
                <w:lang w:val="en-US" w:eastAsia="it-IT"/>
              </w:rPr>
            </w:pPr>
            <w:r w:rsidRPr="002009A5">
              <w:rPr>
                <w:noProof/>
                <w:lang w:val="en-US" w:eastAsia="it-IT"/>
              </w:rPr>
              <w:t>angular.module('Angello.User')</w:t>
            </w:r>
          </w:p>
          <w:p w:rsidR="002009A5" w:rsidRPr="002009A5" w:rsidRDefault="002009A5" w:rsidP="002009A5">
            <w:pPr>
              <w:rPr>
                <w:noProof/>
                <w:lang w:val="en-US" w:eastAsia="it-IT"/>
              </w:rPr>
            </w:pPr>
            <w:r w:rsidRPr="002009A5">
              <w:rPr>
                <w:noProof/>
                <w:lang w:val="en-US" w:eastAsia="it-IT"/>
              </w:rPr>
              <w:t xml:space="preserve">    .directive('userstory',</w:t>
            </w:r>
          </w:p>
          <w:p w:rsidR="002009A5" w:rsidRPr="002009A5" w:rsidRDefault="002009A5" w:rsidP="002009A5">
            <w:pPr>
              <w:rPr>
                <w:noProof/>
                <w:lang w:val="en-US" w:eastAsia="it-IT"/>
              </w:rPr>
            </w:pPr>
            <w:r w:rsidRPr="002009A5">
              <w:rPr>
                <w:noProof/>
                <w:lang w:val="en-US" w:eastAsia="it-IT"/>
              </w:rPr>
              <w:t xml:space="preserve">        function () {</w:t>
            </w:r>
          </w:p>
          <w:p w:rsidR="002009A5" w:rsidRPr="002009A5" w:rsidRDefault="002009A5" w:rsidP="002009A5">
            <w:pPr>
              <w:rPr>
                <w:noProof/>
                <w:lang w:val="en-US" w:eastAsia="it-IT"/>
              </w:rPr>
            </w:pPr>
            <w:r w:rsidRPr="002009A5">
              <w:rPr>
                <w:noProof/>
                <w:lang w:val="en-US" w:eastAsia="it-IT"/>
              </w:rPr>
              <w:t xml:space="preserve">            var linker = function (scope, element, attrs) {</w:t>
            </w:r>
          </w:p>
          <w:p w:rsidR="002009A5" w:rsidRPr="002009A5" w:rsidRDefault="002009A5" w:rsidP="002009A5">
            <w:pPr>
              <w:rPr>
                <w:noProof/>
                <w:lang w:val="en-US" w:eastAsia="it-IT"/>
              </w:rPr>
            </w:pPr>
            <w:r w:rsidRPr="002009A5">
              <w:rPr>
                <w:noProof/>
                <w:lang w:val="en-US" w:eastAsia="it-IT"/>
              </w:rPr>
              <w:t xml:space="preserve">                element</w:t>
            </w:r>
          </w:p>
          <w:p w:rsidR="002009A5" w:rsidRPr="002009A5" w:rsidRDefault="002009A5" w:rsidP="002009A5">
            <w:pPr>
              <w:rPr>
                <w:noProof/>
                <w:lang w:val="en-US" w:eastAsia="it-IT"/>
              </w:rPr>
            </w:pPr>
            <w:r w:rsidRPr="002009A5">
              <w:rPr>
                <w:noProof/>
                <w:lang w:val="en-US" w:eastAsia="it-IT"/>
              </w:rPr>
              <w:t xml:space="preserve">                    .mouseover(function () {</w:t>
            </w:r>
          </w:p>
          <w:p w:rsidR="002009A5" w:rsidRPr="002009A5" w:rsidRDefault="002009A5" w:rsidP="002009A5">
            <w:pPr>
              <w:rPr>
                <w:noProof/>
                <w:lang w:val="en-US" w:eastAsia="it-IT"/>
              </w:rPr>
            </w:pPr>
            <w:r w:rsidRPr="002009A5">
              <w:rPr>
                <w:noProof/>
                <w:lang w:val="en-US" w:eastAsia="it-IT"/>
              </w:rPr>
              <w:t xml:space="preserve">                      element.css({ 'opacity': 0.9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.mouseout(function () {</w:t>
            </w:r>
          </w:p>
          <w:p w:rsidR="002009A5" w:rsidRPr="002009A5" w:rsidRDefault="002009A5" w:rsidP="002009A5">
            <w:pPr>
              <w:rPr>
                <w:noProof/>
                <w:lang w:val="en-US" w:eastAsia="it-IT"/>
              </w:rPr>
            </w:pPr>
            <w:r w:rsidRPr="002009A5">
              <w:rPr>
                <w:noProof/>
                <w:lang w:val="en-US" w:eastAsia="it-IT"/>
              </w:rPr>
              <w:t xml:space="preserve">                      element.css({ 'opacity': 1.0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var controller = function ($scope) {</w:t>
            </w:r>
          </w:p>
          <w:p w:rsidR="002009A5" w:rsidRPr="002009A5" w:rsidRDefault="002009A5" w:rsidP="002009A5">
            <w:pPr>
              <w:rPr>
                <w:noProof/>
                <w:lang w:val="en-US" w:eastAsia="it-IT"/>
              </w:rPr>
            </w:pPr>
            <w:r w:rsidRPr="002009A5">
              <w:rPr>
                <w:noProof/>
                <w:lang w:val="en-US" w:eastAsia="it-IT"/>
              </w:rPr>
              <w:t xml:space="preserve">                // Pending</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restrict: 'A',</w:t>
            </w:r>
          </w:p>
          <w:p w:rsidR="002009A5" w:rsidRPr="002009A5" w:rsidRDefault="002009A5" w:rsidP="002009A5">
            <w:pPr>
              <w:rPr>
                <w:noProof/>
                <w:lang w:val="en-US" w:eastAsia="it-IT"/>
              </w:rPr>
            </w:pPr>
            <w:r w:rsidRPr="002009A5">
              <w:rPr>
                <w:noProof/>
                <w:lang w:val="en-US" w:eastAsia="it-IT"/>
              </w:rPr>
              <w:t xml:space="preserve">                controller: controller,</w:t>
            </w:r>
          </w:p>
          <w:p w:rsidR="002009A5" w:rsidRPr="002009A5" w:rsidRDefault="002009A5" w:rsidP="002009A5">
            <w:pPr>
              <w:rPr>
                <w:noProof/>
                <w:lang w:val="en-US" w:eastAsia="it-IT"/>
              </w:rPr>
            </w:pPr>
            <w:r w:rsidRPr="002009A5">
              <w:rPr>
                <w:noProof/>
                <w:lang w:val="en-US" w:eastAsia="it-IT"/>
              </w:rPr>
              <w:t xml:space="preserve">                controllerAs: 'userStory',</w:t>
            </w:r>
          </w:p>
          <w:p w:rsidR="002009A5" w:rsidRPr="002009A5" w:rsidRDefault="002009A5" w:rsidP="002009A5">
            <w:pPr>
              <w:rPr>
                <w:noProof/>
                <w:lang w:val="en-US" w:eastAsia="it-IT"/>
              </w:rPr>
            </w:pPr>
            <w:r w:rsidRPr="002009A5">
              <w:rPr>
                <w:noProof/>
                <w:lang w:val="en-US" w:eastAsia="it-IT"/>
              </w:rPr>
              <w:t xml:space="preserve">                link: linker</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element.mouseover(function () {</w:t>
            </w:r>
          </w:p>
          <w:p w:rsidR="002009A5" w:rsidRPr="002009A5" w:rsidRDefault="002009A5" w:rsidP="002009A5">
            <w:pPr>
              <w:rPr>
                <w:noProof/>
                <w:lang w:val="en-US" w:eastAsia="it-IT"/>
              </w:rPr>
            </w:pPr>
            <w:r w:rsidRPr="002009A5">
              <w:rPr>
                <w:noProof/>
                <w:lang w:val="en-US" w:eastAsia="it-IT"/>
              </w:rPr>
              <w:t xml:space="preserve">  // ...</w:t>
            </w:r>
          </w:p>
          <w:p w:rsidR="002009A5" w:rsidRPr="002009A5" w:rsidRDefault="002009A5" w:rsidP="002009A5">
            <w:pPr>
              <w:rPr>
                <w:noProof/>
                <w:lang w:val="en-US" w:eastAsia="it-IT"/>
              </w:rPr>
            </w:pPr>
            <w:r w:rsidRPr="002009A5">
              <w:rPr>
                <w:noProof/>
                <w:lang w:val="en-US" w:eastAsia="it-IT"/>
              </w:rPr>
              <w:t>}).mouseout(function () {</w:t>
            </w:r>
          </w:p>
          <w:p w:rsidR="002009A5" w:rsidRPr="002009A5" w:rsidRDefault="002009A5" w:rsidP="002009A5">
            <w:pPr>
              <w:rPr>
                <w:noProof/>
                <w:lang w:val="en-US" w:eastAsia="it-IT"/>
              </w:rPr>
            </w:pPr>
            <w:r w:rsidRPr="002009A5">
              <w:rPr>
                <w:noProof/>
                <w:lang w:val="en-US" w:eastAsia="it-IT"/>
              </w:rPr>
              <w:t xml:space="preserve">  // ...</w:t>
            </w:r>
          </w:p>
          <w:p w:rsidR="002009A5" w:rsidRPr="002009A5" w:rsidRDefault="002009A5" w:rsidP="002009A5">
            <w:pPr>
              <w:rPr>
                <w:noProof/>
                <w:lang w:val="en-US" w:eastAsia="it-IT"/>
              </w:rPr>
            </w:pPr>
            <w:r w:rsidRPr="002009A5">
              <w:rPr>
                <w:noProof/>
                <w:lang w:val="en-US" w:eastAsia="it-IT"/>
              </w:rPr>
              <w: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client/src/angello/user/directives/UserStoryDirective.js</w:t>
            </w:r>
          </w:p>
          <w:p w:rsidR="002009A5" w:rsidRPr="002009A5" w:rsidRDefault="002009A5" w:rsidP="002009A5">
            <w:pPr>
              <w:rPr>
                <w:noProof/>
                <w:lang w:val="en-US" w:eastAsia="it-IT"/>
              </w:rPr>
            </w:pPr>
            <w:r w:rsidRPr="002009A5">
              <w:rPr>
                <w:noProof/>
                <w:lang w:val="en-US" w:eastAsia="it-IT"/>
              </w:rPr>
              <w:t>angular.module('Angello.User')</w:t>
            </w:r>
          </w:p>
          <w:p w:rsidR="002009A5" w:rsidRPr="002009A5" w:rsidRDefault="002009A5" w:rsidP="002009A5">
            <w:pPr>
              <w:rPr>
                <w:noProof/>
                <w:lang w:val="en-US" w:eastAsia="it-IT"/>
              </w:rPr>
            </w:pPr>
            <w:r w:rsidRPr="002009A5">
              <w:rPr>
                <w:noProof/>
                <w:lang w:val="en-US" w:eastAsia="it-IT"/>
              </w:rPr>
              <w:t xml:space="preserve">    .directive('userstory',</w:t>
            </w:r>
          </w:p>
          <w:p w:rsidR="002009A5" w:rsidRPr="002009A5" w:rsidRDefault="002009A5" w:rsidP="002009A5">
            <w:pPr>
              <w:rPr>
                <w:noProof/>
                <w:lang w:val="en-US" w:eastAsia="it-IT"/>
              </w:rPr>
            </w:pPr>
            <w:r w:rsidRPr="002009A5">
              <w:rPr>
                <w:noProof/>
                <w:lang w:val="en-US" w:eastAsia="it-IT"/>
              </w:rPr>
              <w:t xml:space="preserve">        function ($rootScope, StoriesModel, $log)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client/src/angello/user/directives/UserStoryDirective.js</w:t>
            </w:r>
          </w:p>
          <w:p w:rsidR="002009A5" w:rsidRPr="002009A5" w:rsidRDefault="002009A5" w:rsidP="002009A5">
            <w:pPr>
              <w:rPr>
                <w:noProof/>
                <w:lang w:val="en-US" w:eastAsia="it-IT"/>
              </w:rPr>
            </w:pPr>
            <w:r w:rsidRPr="002009A5">
              <w:rPr>
                <w:noProof/>
                <w:lang w:val="en-US" w:eastAsia="it-IT"/>
              </w:rPr>
              <w:t>angular.module('Angello.User')</w:t>
            </w:r>
          </w:p>
          <w:p w:rsidR="002009A5" w:rsidRPr="002009A5" w:rsidRDefault="002009A5" w:rsidP="002009A5">
            <w:pPr>
              <w:rPr>
                <w:noProof/>
                <w:lang w:val="en-US" w:eastAsia="it-IT"/>
              </w:rPr>
            </w:pPr>
            <w:r w:rsidRPr="002009A5">
              <w:rPr>
                <w:noProof/>
                <w:lang w:val="en-US" w:eastAsia="it-IT"/>
              </w:rPr>
              <w:t xml:space="preserve">    .directive('userstory',</w:t>
            </w:r>
          </w:p>
          <w:p w:rsidR="002009A5" w:rsidRPr="002009A5" w:rsidRDefault="002009A5" w:rsidP="002009A5">
            <w:pPr>
              <w:rPr>
                <w:noProof/>
                <w:lang w:val="en-US" w:eastAsia="it-IT"/>
              </w:rPr>
            </w:pPr>
            <w:r w:rsidRPr="002009A5">
              <w:rPr>
                <w:noProof/>
                <w:lang w:val="en-US" w:eastAsia="it-IT"/>
              </w:rPr>
              <w:t xml:space="preserve">        function ($rootScope, StoriesModel, $log)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var controller = function () {</w:t>
            </w:r>
          </w:p>
          <w:p w:rsidR="002009A5" w:rsidRPr="002009A5" w:rsidRDefault="002009A5" w:rsidP="002009A5">
            <w:pPr>
              <w:rPr>
                <w:noProof/>
                <w:lang w:val="en-US" w:eastAsia="it-IT"/>
              </w:rPr>
            </w:pPr>
            <w:r w:rsidRPr="002009A5">
              <w:rPr>
                <w:noProof/>
                <w:lang w:val="en-US" w:eastAsia="it-IT"/>
              </w:rPr>
              <w:t xml:space="preserve">                var userStory = this;</w:t>
            </w:r>
          </w:p>
          <w:p w:rsidR="002009A5" w:rsidRPr="002009A5" w:rsidRDefault="002009A5" w:rsidP="002009A5">
            <w:pPr>
              <w:rPr>
                <w:noProof/>
                <w:lang w:val="en-US" w:eastAsia="it-IT"/>
              </w:rPr>
            </w:pPr>
            <w:r w:rsidRPr="002009A5">
              <w:rPr>
                <w:noProof/>
                <w:lang w:val="en-US" w:eastAsia="it-IT"/>
              </w:rPr>
              <w:t xml:space="preserve">                userStory.deleteStory = function (id) {</w:t>
            </w:r>
          </w:p>
          <w:p w:rsidR="002009A5" w:rsidRPr="002009A5" w:rsidRDefault="002009A5" w:rsidP="002009A5">
            <w:pPr>
              <w:rPr>
                <w:noProof/>
                <w:lang w:val="en-US" w:eastAsia="it-IT"/>
              </w:rPr>
            </w:pPr>
            <w:r w:rsidRPr="002009A5">
              <w:rPr>
                <w:noProof/>
                <w:lang w:val="en-US" w:eastAsia="it-IT"/>
              </w:rPr>
              <w:t xml:space="preserve">                    StoriesModel.destroy(id)</w:t>
            </w:r>
          </w:p>
          <w:p w:rsidR="002009A5" w:rsidRPr="002009A5" w:rsidRDefault="002009A5" w:rsidP="002009A5">
            <w:pPr>
              <w:rPr>
                <w:noProof/>
                <w:lang w:val="en-US" w:eastAsia="it-IT"/>
              </w:rPr>
            </w:pPr>
            <w:r w:rsidRPr="002009A5">
              <w:rPr>
                <w:noProof/>
                <w:lang w:val="en-US" w:eastAsia="it-IT"/>
              </w:rPr>
              <w:t xml:space="preserve">                        .then(function (result) {</w:t>
            </w:r>
          </w:p>
          <w:p w:rsidR="002009A5" w:rsidRPr="002009A5" w:rsidRDefault="002009A5" w:rsidP="002009A5">
            <w:pPr>
              <w:rPr>
                <w:noProof/>
                <w:lang w:val="en-US" w:eastAsia="it-IT"/>
              </w:rPr>
            </w:pPr>
            <w:r w:rsidRPr="002009A5">
              <w:rPr>
                <w:noProof/>
                <w:lang w:val="en-US" w:eastAsia="it-IT"/>
              </w:rPr>
              <w:t xml:space="preserve">                            $rootScope.$broadcast('storyDeleted');</w:t>
            </w:r>
          </w:p>
          <w:p w:rsidR="002009A5" w:rsidRPr="002009A5" w:rsidRDefault="002009A5" w:rsidP="002009A5">
            <w:pPr>
              <w:rPr>
                <w:noProof/>
                <w:lang w:val="en-US" w:eastAsia="it-IT"/>
              </w:rPr>
            </w:pPr>
            <w:r w:rsidRPr="002009A5">
              <w:rPr>
                <w:noProof/>
                <w:lang w:val="en-US" w:eastAsia="it-IT"/>
              </w:rPr>
              <w:t xml:space="preserve">                            $log.debug('RESULT', result);</w:t>
            </w:r>
          </w:p>
          <w:p w:rsidR="002009A5" w:rsidRPr="002009A5" w:rsidRDefault="002009A5" w:rsidP="002009A5">
            <w:pPr>
              <w:rPr>
                <w:noProof/>
                <w:lang w:val="en-US" w:eastAsia="it-IT"/>
              </w:rPr>
            </w:pPr>
            <w:r w:rsidRPr="002009A5">
              <w:rPr>
                <w:noProof/>
                <w:lang w:val="en-US" w:eastAsia="it-IT"/>
              </w:rPr>
              <w:t xml:space="preserve">                        }, function (reason) {</w:t>
            </w:r>
          </w:p>
          <w:p w:rsidR="002009A5" w:rsidRPr="002009A5" w:rsidRDefault="002009A5" w:rsidP="002009A5">
            <w:pPr>
              <w:rPr>
                <w:noProof/>
                <w:lang w:val="en-US" w:eastAsia="it-IT"/>
              </w:rPr>
            </w:pPr>
            <w:r w:rsidRPr="002009A5">
              <w:rPr>
                <w:noProof/>
                <w:lang w:val="en-US" w:eastAsia="it-IT"/>
              </w:rPr>
              <w:t xml:space="preserve">                            $log.debug('ERROR', reason);</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controller: controller,</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&lt;!-- client/src/angello/storyboard/tmpl/storyboard.html --&gt;</w:t>
            </w:r>
          </w:p>
          <w:p w:rsidR="002009A5" w:rsidRPr="002009A5" w:rsidRDefault="002009A5" w:rsidP="002009A5">
            <w:pPr>
              <w:rPr>
                <w:noProof/>
                <w:lang w:val="en-US" w:eastAsia="it-IT"/>
              </w:rPr>
            </w:pPr>
            <w:r w:rsidRPr="002009A5">
              <w:rPr>
                <w:noProof/>
                <w:lang w:val="en-US" w:eastAsia="it-IT"/>
              </w:rPr>
              <w:t>&lt;li userstory</w:t>
            </w:r>
          </w:p>
          <w:p w:rsidR="002009A5" w:rsidRPr="002009A5" w:rsidRDefault="002009A5" w:rsidP="002009A5">
            <w:pPr>
              <w:rPr>
                <w:noProof/>
                <w:lang w:val="en-US" w:eastAsia="it-IT"/>
              </w:rPr>
            </w:pPr>
            <w:r w:rsidRPr="002009A5">
              <w:rPr>
                <w:noProof/>
                <w:lang w:val="en-US" w:eastAsia="it-IT"/>
              </w:rPr>
              <w:t xml:space="preserve">    ng-repeat="story in storyboard.stories | filter:{status:status.name}"</w:t>
            </w:r>
          </w:p>
          <w:p w:rsidR="002009A5" w:rsidRPr="002009A5" w:rsidRDefault="002009A5" w:rsidP="002009A5">
            <w:pPr>
              <w:rPr>
                <w:noProof/>
                <w:lang w:val="en-US" w:eastAsia="it-IT"/>
              </w:rPr>
            </w:pPr>
            <w:r w:rsidRPr="002009A5">
              <w:rPr>
                <w:noProof/>
                <w:lang w:val="en-US" w:eastAsia="it-IT"/>
              </w:rPr>
              <w:t xml:space="preserve">    class="story"</w:t>
            </w:r>
          </w:p>
          <w:p w:rsidR="002009A5" w:rsidRPr="002009A5" w:rsidRDefault="002009A5" w:rsidP="002009A5">
            <w:pPr>
              <w:rPr>
                <w:noProof/>
                <w:lang w:val="en-US" w:eastAsia="it-IT"/>
              </w:rPr>
            </w:pPr>
            <w:r w:rsidRPr="002009A5">
              <w:rPr>
                <w:noProof/>
                <w:lang w:val="en-US" w:eastAsia="it-IT"/>
              </w:rPr>
              <w:t xml:space="preserve">    ng-click="storyboard.setCurrentStory(story)"&gt;</w:t>
            </w:r>
          </w:p>
          <w:p w:rsidR="002009A5" w:rsidRPr="002009A5" w:rsidRDefault="002009A5" w:rsidP="002009A5">
            <w:pPr>
              <w:rPr>
                <w:noProof/>
                <w:lang w:val="en-US" w:eastAsia="it-IT"/>
              </w:rPr>
            </w:pPr>
            <w:r w:rsidRPr="002009A5">
              <w:rPr>
                <w:noProof/>
                <w:lang w:val="en-US" w:eastAsia="it-IT"/>
              </w:rPr>
              <w:t xml:space="preserve">    &lt;article class="{{story.type}}"&gt;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&lt;button type="button" class="close"</w:t>
            </w:r>
          </w:p>
          <w:p w:rsidR="002009A5" w:rsidRPr="002009A5" w:rsidRDefault="002009A5" w:rsidP="002009A5">
            <w:pPr>
              <w:rPr>
                <w:noProof/>
                <w:lang w:val="en-US" w:eastAsia="it-IT"/>
              </w:rPr>
            </w:pPr>
            <w:r w:rsidRPr="002009A5">
              <w:rPr>
                <w:noProof/>
                <w:lang w:val="en-US" w:eastAsia="it-IT"/>
              </w:rPr>
              <w:t xml:space="preserve">             ng-click="deleteStory(story.id)"&gt;</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&lt;/button&gt;</w:t>
            </w:r>
          </w:p>
          <w:p w:rsidR="002009A5" w:rsidRPr="002009A5" w:rsidRDefault="002009A5" w:rsidP="002009A5">
            <w:pPr>
              <w:rPr>
                <w:noProof/>
                <w:lang w:val="en-US" w:eastAsia="it-IT"/>
              </w:rPr>
            </w:pPr>
            <w:r w:rsidRPr="002009A5">
              <w:rPr>
                <w:noProof/>
                <w:lang w:val="en-US" w:eastAsia="it-IT"/>
              </w:rPr>
              <w:t xml:space="preserve">            &lt;p class="title"&gt;{{story.title}}&lt;/p&gt;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&lt;div class="type-bar {{story.type}}"&gt;&lt;/div&gt;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&lt;p&gt;{{story.description}}&lt;/p&gt;</w:t>
            </w:r>
          </w:p>
          <w:p w:rsidR="002009A5" w:rsidRPr="002009A5" w:rsidRDefault="002009A5" w:rsidP="002009A5">
            <w:pPr>
              <w:rPr>
                <w:noProof/>
                <w:lang w:val="en-US" w:eastAsia="it-IT"/>
              </w:rPr>
            </w:pPr>
            <w:r w:rsidRPr="002009A5">
              <w:rPr>
                <w:noProof/>
                <w:lang w:val="en-US" w:eastAsia="it-IT"/>
              </w:rPr>
              <w:t xml:space="preserve">        &lt;/div&gt;</w:t>
            </w:r>
          </w:p>
          <w:p w:rsidR="002009A5" w:rsidRPr="002009A5" w:rsidRDefault="002009A5" w:rsidP="002009A5">
            <w:pPr>
              <w:rPr>
                <w:noProof/>
                <w:lang w:val="en-US" w:eastAsia="it-IT"/>
              </w:rPr>
            </w:pPr>
            <w:r w:rsidRPr="002009A5">
              <w:rPr>
                <w:noProof/>
                <w:lang w:val="en-US" w:eastAsia="it-IT"/>
              </w:rPr>
              <w:t xml:space="preserve">    &lt;/article&gt;</w:t>
            </w:r>
          </w:p>
          <w:p w:rsidR="002009A5" w:rsidRPr="002009A5" w:rsidRDefault="002009A5" w:rsidP="002009A5">
            <w:pPr>
              <w:rPr>
                <w:noProof/>
                <w:lang w:val="en-US" w:eastAsia="it-IT"/>
              </w:rPr>
            </w:pPr>
            <w:r w:rsidRPr="002009A5">
              <w:rPr>
                <w:noProof/>
                <w:lang w:val="en-US" w:eastAsia="it-IT"/>
              </w:rPr>
              <w:t>&lt;/li&gt;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Pr>
                <w:noProof/>
                <w:lang w:eastAsia="it-IT"/>
              </w:rPr>
              <w:lastRenderedPageBreak/>
              <w:drawing>
                <wp:inline distT="0" distB="0" distL="0" distR="0" wp14:anchorId="117C5497" wp14:editId="69C5F0FB">
                  <wp:extent cx="4762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2500" cy="3305175"/>
                          </a:xfrm>
                          <a:prstGeom prst="rect">
                            <a:avLst/>
                          </a:prstGeom>
                        </pic:spPr>
                      </pic:pic>
                    </a:graphicData>
                  </a:graphic>
                </wp:inline>
              </w:drawing>
            </w:r>
          </w:p>
        </w:tc>
      </w:tr>
      <w:tr w:rsidR="002009A5" w:rsidRPr="00E37EF6" w:rsidTr="00D02922">
        <w:tc>
          <w:tcPr>
            <w:tcW w:w="9166" w:type="dxa"/>
          </w:tcPr>
          <w:p w:rsidR="002009A5" w:rsidRDefault="002009A5" w:rsidP="002009A5">
            <w:pPr>
              <w:rPr>
                <w:noProof/>
                <w:lang w:eastAsia="it-IT"/>
              </w:rPr>
            </w:pPr>
          </w:p>
        </w:tc>
      </w:tr>
      <w:tr w:rsidR="002009A5" w:rsidRPr="00E37EF6" w:rsidTr="00D02922">
        <w:tc>
          <w:tcPr>
            <w:tcW w:w="9166" w:type="dxa"/>
          </w:tcPr>
          <w:p w:rsidR="002009A5" w:rsidRDefault="002009A5" w:rsidP="002009A5">
            <w:pPr>
              <w:rPr>
                <w:noProof/>
                <w:lang w:eastAsia="it-IT"/>
              </w:rPr>
            </w:pPr>
            <w:r>
              <w:rPr>
                <w:noProof/>
                <w:lang w:eastAsia="it-IT"/>
              </w:rPr>
              <w:t>// client/assets/js/boot.js</w:t>
            </w:r>
          </w:p>
          <w:p w:rsidR="002009A5" w:rsidRPr="002009A5" w:rsidRDefault="002009A5" w:rsidP="002009A5">
            <w:pPr>
              <w:rPr>
                <w:noProof/>
                <w:lang w:val="en-US" w:eastAsia="it-IT"/>
              </w:rPr>
            </w:pPr>
            <w:r w:rsidRPr="002009A5">
              <w:rPr>
                <w:noProof/>
                <w:lang w:val="en-US" w:eastAsia="it-IT"/>
              </w:rPr>
              <w:t>{ file: 'src/angello/storyboard/directives/DragAndDrop.js'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.directive('dragContainer', function ()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restrict: 'A',</w:t>
            </w:r>
          </w:p>
          <w:p w:rsidR="002009A5" w:rsidRPr="002009A5" w:rsidRDefault="002009A5" w:rsidP="002009A5">
            <w:pPr>
              <w:rPr>
                <w:noProof/>
                <w:lang w:val="en-US" w:eastAsia="it-IT"/>
              </w:rPr>
            </w:pPr>
            <w:r w:rsidRPr="002009A5">
              <w:rPr>
                <w:noProof/>
                <w:lang w:val="en-US" w:eastAsia="it-IT"/>
              </w:rPr>
              <w:t xml:space="preserve">            controller: 'DragContainerController',</w:t>
            </w:r>
          </w:p>
          <w:p w:rsidR="002009A5" w:rsidRPr="002009A5" w:rsidRDefault="002009A5" w:rsidP="002009A5">
            <w:pPr>
              <w:rPr>
                <w:noProof/>
                <w:lang w:val="en-US" w:eastAsia="it-IT"/>
              </w:rPr>
            </w:pPr>
            <w:r w:rsidRPr="002009A5">
              <w:rPr>
                <w:noProof/>
                <w:lang w:val="en-US" w:eastAsia="it-IT"/>
              </w:rPr>
              <w:t xml:space="preserve">            controllerAs: 'dragContainer',</w:t>
            </w:r>
          </w:p>
          <w:p w:rsidR="002009A5" w:rsidRPr="002009A5" w:rsidRDefault="002009A5" w:rsidP="002009A5">
            <w:pPr>
              <w:rPr>
                <w:noProof/>
                <w:lang w:val="en-US" w:eastAsia="it-IT"/>
              </w:rPr>
            </w:pPr>
            <w:r w:rsidRPr="002009A5">
              <w:rPr>
                <w:noProof/>
                <w:lang w:val="en-US" w:eastAsia="it-IT"/>
              </w:rPr>
              <w:t xml:space="preserve">            link: function ($scope, $element, $attrs, dragContainer) {</w:t>
            </w:r>
          </w:p>
          <w:p w:rsidR="002009A5" w:rsidRPr="002009A5" w:rsidRDefault="002009A5" w:rsidP="002009A5">
            <w:pPr>
              <w:rPr>
                <w:noProof/>
                <w:lang w:val="en-US" w:eastAsia="it-IT"/>
              </w:rPr>
            </w:pPr>
            <w:r w:rsidRPr="002009A5">
              <w:rPr>
                <w:noProof/>
                <w:lang w:val="en-US" w:eastAsia="it-IT"/>
              </w:rPr>
              <w:t xml:space="preserve">                dragContainer.init($element);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$element.on('dragstart',</w:t>
            </w:r>
          </w:p>
          <w:p w:rsidR="002009A5" w:rsidRPr="002009A5" w:rsidRDefault="002009A5" w:rsidP="002009A5">
            <w:pPr>
              <w:rPr>
                <w:noProof/>
                <w:lang w:val="en-US" w:eastAsia="it-IT"/>
              </w:rPr>
            </w:pPr>
            <w:r w:rsidRPr="002009A5">
              <w:rPr>
                <w:noProof/>
                <w:lang w:val="en-US" w:eastAsia="it-IT"/>
              </w:rPr>
              <w:t xml:space="preserve">                 dragContainer.handleDragStart.bind(dragContainer));</w:t>
            </w:r>
          </w:p>
          <w:p w:rsidR="002009A5" w:rsidRPr="002009A5" w:rsidRDefault="002009A5" w:rsidP="002009A5">
            <w:pPr>
              <w:rPr>
                <w:noProof/>
                <w:lang w:val="en-US" w:eastAsia="it-IT"/>
              </w:rPr>
            </w:pPr>
            <w:r w:rsidRPr="002009A5">
              <w:rPr>
                <w:noProof/>
                <w:lang w:val="en-US" w:eastAsia="it-IT"/>
              </w:rPr>
              <w:t xml:space="preserve">                $element.on('dragend',</w:t>
            </w:r>
          </w:p>
          <w:p w:rsidR="002009A5" w:rsidRPr="002009A5" w:rsidRDefault="002009A5" w:rsidP="002009A5">
            <w:pPr>
              <w:rPr>
                <w:noProof/>
                <w:lang w:val="en-US" w:eastAsia="it-IT"/>
              </w:rPr>
            </w:pPr>
            <w:r w:rsidRPr="002009A5">
              <w:rPr>
                <w:noProof/>
                <w:lang w:val="en-US" w:eastAsia="it-IT"/>
              </w:rPr>
              <w:t xml:space="preserve">                 dragContainer.handleDragEnd.bind(dragContainer));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$scope.$watch($attrs.dragContainer,</w:t>
            </w:r>
          </w:p>
          <w:p w:rsidR="002009A5" w:rsidRPr="002009A5" w:rsidRDefault="002009A5" w:rsidP="002009A5">
            <w:pPr>
              <w:rPr>
                <w:noProof/>
                <w:lang w:val="en-US" w:eastAsia="it-IT"/>
              </w:rPr>
            </w:pPr>
            <w:r w:rsidRPr="002009A5">
              <w:rPr>
                <w:noProof/>
                <w:lang w:val="en-US" w:eastAsia="it-IT"/>
              </w:rPr>
              <w:t xml:space="preserve">                 dragContainer.updateDragData.bind(dragContainer));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$attrs.$observe('mimeType',</w:t>
            </w:r>
          </w:p>
          <w:p w:rsidR="002009A5" w:rsidRPr="002009A5" w:rsidRDefault="002009A5" w:rsidP="002009A5">
            <w:pPr>
              <w:rPr>
                <w:noProof/>
                <w:lang w:val="en-US" w:eastAsia="it-IT"/>
              </w:rPr>
            </w:pPr>
            <w:r w:rsidRPr="002009A5">
              <w:rPr>
                <w:noProof/>
                <w:lang w:val="en-US" w:eastAsia="it-IT"/>
              </w:rPr>
              <w:t xml:space="preserve">                 dragContainer.updateDragType.bind(dragContainer));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$attrs.$set('draggable', true);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&lt;!--  client/src/angello/storyboard/tmpl/storyboard.html --&gt;</w:t>
            </w:r>
          </w:p>
          <w:p w:rsidR="002009A5" w:rsidRPr="002009A5" w:rsidRDefault="002009A5" w:rsidP="002009A5">
            <w:pPr>
              <w:rPr>
                <w:noProof/>
                <w:lang w:val="en-US" w:eastAsia="it-IT"/>
              </w:rPr>
            </w:pPr>
            <w:r w:rsidRPr="002009A5">
              <w:rPr>
                <w:noProof/>
                <w:lang w:val="en-US" w:eastAsia="it-IT"/>
              </w:rPr>
              <w:t>&lt;li userstory</w:t>
            </w:r>
          </w:p>
          <w:p w:rsidR="002009A5" w:rsidRPr="002009A5" w:rsidRDefault="002009A5" w:rsidP="002009A5">
            <w:pPr>
              <w:rPr>
                <w:noProof/>
                <w:lang w:val="en-US" w:eastAsia="it-IT"/>
              </w:rPr>
            </w:pPr>
            <w:r w:rsidRPr="002009A5">
              <w:rPr>
                <w:noProof/>
                <w:lang w:val="en-US" w:eastAsia="it-IT"/>
              </w:rPr>
              <w:t xml:space="preserve">     ng-repeat="story in storyboard.stories | filter: {status:status.name}"</w:t>
            </w:r>
          </w:p>
          <w:p w:rsidR="002009A5" w:rsidRPr="002009A5" w:rsidRDefault="002009A5" w:rsidP="002009A5">
            <w:pPr>
              <w:rPr>
                <w:noProof/>
                <w:lang w:val="en-US" w:eastAsia="it-IT"/>
              </w:rPr>
            </w:pPr>
            <w:r w:rsidRPr="002009A5">
              <w:rPr>
                <w:noProof/>
                <w:lang w:val="en-US" w:eastAsia="it-IT"/>
              </w:rPr>
              <w:t xml:space="preserve">     drag-container="story" mime-type="application/x-angello-status"</w:t>
            </w:r>
          </w:p>
          <w:p w:rsidR="002009A5" w:rsidRPr="002009A5" w:rsidRDefault="002009A5" w:rsidP="002009A5">
            <w:pPr>
              <w:rPr>
                <w:noProof/>
                <w:lang w:val="en-US" w:eastAsia="it-IT"/>
              </w:rPr>
            </w:pPr>
            <w:r w:rsidRPr="002009A5">
              <w:rPr>
                <w:noProof/>
                <w:lang w:val="en-US" w:eastAsia="it-IT"/>
              </w:rPr>
              <w:t xml:space="preserve">     class="story my-repeat-animation"</w:t>
            </w:r>
          </w:p>
          <w:p w:rsidR="002009A5" w:rsidRPr="002009A5" w:rsidRDefault="002009A5" w:rsidP="002009A5">
            <w:pPr>
              <w:rPr>
                <w:noProof/>
                <w:lang w:val="en-US" w:eastAsia="it-IT"/>
              </w:rPr>
            </w:pPr>
            <w:r w:rsidRPr="002009A5">
              <w:rPr>
                <w:noProof/>
                <w:lang w:val="en-US" w:eastAsia="it-IT"/>
              </w:rPr>
              <w:t xml:space="preserve">     ng-click="storyboard.setCurrentStory(story)"&gt;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r w:rsidRPr="002009A5">
              <w:rPr>
                <w:noProof/>
                <w:lang w:val="en-US" w:eastAsia="it-IT"/>
              </w:rPr>
              <w:t xml:space="preserve">        var dragContainer = this;</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dragContainer.init = function (el) {</w:t>
            </w:r>
          </w:p>
          <w:p w:rsidR="002009A5" w:rsidRPr="002009A5" w:rsidRDefault="002009A5" w:rsidP="002009A5">
            <w:pPr>
              <w:rPr>
                <w:noProof/>
                <w:lang w:val="en-US" w:eastAsia="it-IT"/>
              </w:rPr>
            </w:pPr>
            <w:r w:rsidRPr="002009A5">
              <w:rPr>
                <w:noProof/>
                <w:lang w:val="en-US" w:eastAsia="it-IT"/>
              </w:rPr>
              <w:t xml:space="preserve">            dragContainer.el = el;</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dragContainer.handleDragStart = function (e)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e.dataTransfer.dropEffect = 'move';</w:t>
            </w:r>
          </w:p>
          <w:p w:rsidR="002009A5" w:rsidRPr="002009A5" w:rsidRDefault="002009A5" w:rsidP="002009A5">
            <w:pPr>
              <w:rPr>
                <w:noProof/>
                <w:lang w:val="en-US" w:eastAsia="it-IT"/>
              </w:rPr>
            </w:pPr>
            <w:r w:rsidRPr="002009A5">
              <w:rPr>
                <w:noProof/>
                <w:lang w:val="en-US" w:eastAsia="it-IT"/>
              </w:rPr>
              <w:t xml:space="preserve">            e.dataTransfer.effectAllowed = 'move';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dragContainer.el.addClass('drag-container-active');</w:t>
            </w:r>
          </w:p>
          <w:p w:rsidR="002009A5" w:rsidRPr="002009A5" w:rsidRDefault="002009A5" w:rsidP="002009A5">
            <w:pPr>
              <w:rPr>
                <w:noProof/>
                <w:lang w:val="en-US" w:eastAsia="it-IT"/>
              </w:rPr>
            </w:pPr>
            <w:r w:rsidRPr="002009A5">
              <w:rPr>
                <w:noProof/>
                <w:lang w:val="en-US" w:eastAsia="it-IT"/>
              </w:rPr>
              <w:t xml:space="preserve">            dragContainer.dragging = true;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$dragging.setData(dragContainer.data);</w:t>
            </w:r>
          </w:p>
          <w:p w:rsidR="002009A5" w:rsidRPr="002009A5" w:rsidRDefault="002009A5" w:rsidP="002009A5">
            <w:pPr>
              <w:rPr>
                <w:noProof/>
                <w:lang w:val="en-US" w:eastAsia="it-IT"/>
              </w:rPr>
            </w:pPr>
            <w:r w:rsidRPr="002009A5">
              <w:rPr>
                <w:noProof/>
                <w:lang w:val="en-US" w:eastAsia="it-IT"/>
              </w:rPr>
              <w:t xml:space="preserve">            $dragging.setType(dragContainer.type);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dragContainer.handleDragEnd = function (e)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angular.element(e.target).removeClass('drag-active');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dragContainer.el.removeClass('drag-container-active');</w:t>
            </w:r>
          </w:p>
          <w:p w:rsidR="002009A5" w:rsidRPr="002009A5" w:rsidRDefault="002009A5" w:rsidP="002009A5">
            <w:pPr>
              <w:rPr>
                <w:noProof/>
                <w:lang w:val="en-US" w:eastAsia="it-IT"/>
              </w:rPr>
            </w:pPr>
            <w:r w:rsidRPr="002009A5">
              <w:rPr>
                <w:noProof/>
                <w:lang w:val="en-US" w:eastAsia="it-IT"/>
              </w:rPr>
              <w:t xml:space="preserve">            dragContainer.dragging = false;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$dragging.setData(null);</w:t>
            </w:r>
          </w:p>
          <w:p w:rsidR="002009A5" w:rsidRPr="002009A5" w:rsidRDefault="002009A5" w:rsidP="002009A5">
            <w:pPr>
              <w:rPr>
                <w:noProof/>
                <w:lang w:val="en-US" w:eastAsia="it-IT"/>
              </w:rPr>
            </w:pPr>
            <w:r w:rsidRPr="002009A5">
              <w:rPr>
                <w:noProof/>
                <w:lang w:val="en-US" w:eastAsia="it-IT"/>
              </w:rPr>
              <w:t xml:space="preserve">            $dragging.setType(null);</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dragContainer.updateDragData = function (data) {</w:t>
            </w:r>
          </w:p>
          <w:p w:rsidR="002009A5" w:rsidRPr="002009A5" w:rsidRDefault="002009A5" w:rsidP="002009A5">
            <w:pPr>
              <w:rPr>
                <w:noProof/>
                <w:lang w:val="en-US" w:eastAsia="it-IT"/>
              </w:rPr>
            </w:pPr>
            <w:r w:rsidRPr="002009A5">
              <w:rPr>
                <w:noProof/>
                <w:lang w:val="en-US" w:eastAsia="it-IT"/>
              </w:rPr>
              <w:t xml:space="preserve">            dragContainer.data = data;</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(dragContainer.dragging)</w:t>
            </w:r>
          </w:p>
          <w:p w:rsidR="002009A5" w:rsidRPr="002009A5" w:rsidRDefault="002009A5" w:rsidP="002009A5">
            <w:pPr>
              <w:rPr>
                <w:noProof/>
                <w:lang w:val="en-US" w:eastAsia="it-IT"/>
              </w:rPr>
            </w:pPr>
            <w:r w:rsidRPr="002009A5">
              <w:rPr>
                <w:noProof/>
                <w:lang w:val="en-US" w:eastAsia="it-IT"/>
              </w:rPr>
              <w:t xml:space="preserve">             $dragging.setData(dragContainer.data);</w:t>
            </w:r>
          </w:p>
          <w:p w:rsidR="002009A5" w:rsidRPr="002009A5" w:rsidRDefault="002009A5" w:rsidP="002009A5">
            <w:pPr>
              <w:rPr>
                <w:noProof/>
                <w:lang w:val="en-US" w:eastAsia="it-IT"/>
              </w:rPr>
            </w:pP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.controller('DragContainerController',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dragContainer.updateDragType = function (type) {</w:t>
            </w:r>
          </w:p>
          <w:p w:rsidR="002009A5" w:rsidRPr="002009A5" w:rsidRDefault="002009A5" w:rsidP="002009A5">
            <w:pPr>
              <w:rPr>
                <w:noProof/>
                <w:lang w:val="en-US" w:eastAsia="it-IT"/>
              </w:rPr>
            </w:pPr>
            <w:r w:rsidRPr="002009A5">
              <w:rPr>
                <w:noProof/>
                <w:lang w:val="en-US" w:eastAsia="it-IT"/>
              </w:rPr>
              <w:t xml:space="preserve">            dragContainer.type = type || 'text/x-drag-and-drop';</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(dragContainer.dragging)</w:t>
            </w:r>
          </w:p>
          <w:p w:rsidR="002009A5" w:rsidRPr="002009A5" w:rsidRDefault="002009A5" w:rsidP="002009A5">
            <w:pPr>
              <w:rPr>
                <w:noProof/>
                <w:lang w:val="en-US" w:eastAsia="it-IT"/>
              </w:rPr>
            </w:pPr>
            <w:r w:rsidRPr="002009A5">
              <w:rPr>
                <w:noProof/>
                <w:lang w:val="en-US" w:eastAsia="it-IT"/>
              </w:rPr>
              <w:t xml:space="preserve">             $dragging.setType(dragContainer.type);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lastRenderedPageBreak/>
              <w:t>angular.module('Angello.Storyboard')</w:t>
            </w:r>
          </w:p>
          <w:p w:rsidR="002009A5" w:rsidRPr="002009A5" w:rsidRDefault="002009A5" w:rsidP="002009A5">
            <w:pPr>
              <w:rPr>
                <w:noProof/>
                <w:lang w:val="en-US" w:eastAsia="it-IT"/>
              </w:rPr>
            </w:pPr>
            <w:r w:rsidRPr="002009A5">
              <w:rPr>
                <w:noProof/>
                <w:lang w:val="en-US" w:eastAsia="it-IT"/>
              </w:rPr>
              <w:t xml:space="preserve">    .directive('dropContainer', function ($document, $parse)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restrict: 'A',</w:t>
            </w:r>
          </w:p>
          <w:p w:rsidR="002009A5" w:rsidRPr="002009A5" w:rsidRDefault="002009A5" w:rsidP="002009A5">
            <w:pPr>
              <w:rPr>
                <w:noProof/>
                <w:lang w:val="en-US" w:eastAsia="it-IT"/>
              </w:rPr>
            </w:pPr>
            <w:r w:rsidRPr="002009A5">
              <w:rPr>
                <w:noProof/>
                <w:lang w:val="en-US" w:eastAsia="it-IT"/>
              </w:rPr>
              <w:t xml:space="preserve">            controller: 'DropContainerController',</w:t>
            </w:r>
          </w:p>
          <w:p w:rsidR="002009A5" w:rsidRPr="002009A5" w:rsidRDefault="002009A5" w:rsidP="002009A5">
            <w:pPr>
              <w:rPr>
                <w:noProof/>
                <w:lang w:val="en-US" w:eastAsia="it-IT"/>
              </w:rPr>
            </w:pPr>
            <w:r w:rsidRPr="002009A5">
              <w:rPr>
                <w:noProof/>
                <w:lang w:val="en-US" w:eastAsia="it-IT"/>
              </w:rPr>
              <w:t xml:space="preserve">            controllerAs: 'dropContainer',</w:t>
            </w:r>
          </w:p>
          <w:p w:rsidR="002009A5" w:rsidRPr="002009A5" w:rsidRDefault="002009A5" w:rsidP="002009A5">
            <w:pPr>
              <w:rPr>
                <w:noProof/>
                <w:lang w:val="en-US" w:eastAsia="it-IT"/>
              </w:rPr>
            </w:pPr>
            <w:r w:rsidRPr="002009A5">
              <w:rPr>
                <w:noProof/>
                <w:lang w:val="en-US" w:eastAsia="it-IT"/>
              </w:rPr>
              <w:t xml:space="preserve">            link: function ($scope, $element, $attrs, dropContainer) {</w:t>
            </w:r>
          </w:p>
          <w:p w:rsidR="002009A5" w:rsidRPr="002009A5" w:rsidRDefault="002009A5" w:rsidP="002009A5">
            <w:pPr>
              <w:rPr>
                <w:noProof/>
                <w:lang w:val="en-US" w:eastAsia="it-IT"/>
              </w:rPr>
            </w:pPr>
            <w:r w:rsidRPr="002009A5">
              <w:rPr>
                <w:noProof/>
                <w:lang w:val="en-US" w:eastAsia="it-IT"/>
              </w:rPr>
              <w:t xml:space="preserve">                var bindTo = function (event) {</w:t>
            </w:r>
          </w:p>
          <w:p w:rsidR="002009A5" w:rsidRPr="002009A5" w:rsidRDefault="002009A5" w:rsidP="002009A5">
            <w:pPr>
              <w:rPr>
                <w:noProof/>
                <w:lang w:val="en-US" w:eastAsia="it-IT"/>
              </w:rPr>
            </w:pPr>
            <w:r w:rsidRPr="002009A5">
              <w:rPr>
                <w:noProof/>
                <w:lang w:val="en-US" w:eastAsia="it-IT"/>
              </w:rPr>
              <w:t xml:space="preserve">                    return function (e) {</w:t>
            </w:r>
          </w:p>
          <w:p w:rsidR="002009A5" w:rsidRPr="002009A5" w:rsidRDefault="002009A5" w:rsidP="002009A5">
            <w:pPr>
              <w:rPr>
                <w:noProof/>
                <w:lang w:val="en-US" w:eastAsia="it-IT"/>
              </w:rPr>
            </w:pPr>
            <w:r w:rsidRPr="002009A5">
              <w:rPr>
                <w:noProof/>
                <w:lang w:val="en-US" w:eastAsia="it-IT"/>
              </w:rPr>
              <w:t xml:space="preserve">                        return $scope.$apply(function () {</w:t>
            </w:r>
          </w:p>
          <w:p w:rsidR="002009A5" w:rsidRPr="002009A5" w:rsidRDefault="002009A5" w:rsidP="002009A5">
            <w:pPr>
              <w:rPr>
                <w:noProof/>
                <w:lang w:val="en-US" w:eastAsia="it-IT"/>
              </w:rPr>
            </w:pPr>
            <w:r w:rsidRPr="002009A5">
              <w:rPr>
                <w:noProof/>
                <w:lang w:val="en-US" w:eastAsia="it-IT"/>
              </w:rPr>
              <w:t xml:space="preserve">                            return dropContainer['handle' + event](e);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dragEnd =</w:t>
            </w:r>
          </w:p>
          <w:p w:rsidR="002009A5" w:rsidRPr="002009A5" w:rsidRDefault="002009A5" w:rsidP="002009A5">
            <w:pPr>
              <w:rPr>
                <w:noProof/>
                <w:lang w:val="en-US" w:eastAsia="it-IT"/>
              </w:rPr>
            </w:pPr>
            <w:r w:rsidRPr="002009A5">
              <w:rPr>
                <w:noProof/>
                <w:lang w:val="en-US" w:eastAsia="it-IT"/>
              </w:rPr>
              <w:t xml:space="preserve">                 dropContainer.handleDragEnd.bind(dropContainer);</w:t>
            </w:r>
          </w:p>
          <w:p w:rsidR="002009A5" w:rsidRPr="002009A5" w:rsidRDefault="002009A5" w:rsidP="002009A5">
            <w:pPr>
              <w:rPr>
                <w:noProof/>
                <w:lang w:val="en-US" w:eastAsia="it-IT"/>
              </w:rPr>
            </w:pPr>
            <w:r w:rsidRPr="002009A5">
              <w:rPr>
                <w:noProof/>
                <w:lang w:val="en-US" w:eastAsia="it-IT"/>
              </w:rPr>
              <w:t xml:space="preserve">                var handleDragEnter = bindTo('DragEnter');</w:t>
            </w:r>
          </w:p>
          <w:p w:rsidR="002009A5" w:rsidRPr="002009A5" w:rsidRDefault="002009A5" w:rsidP="002009A5">
            <w:pPr>
              <w:rPr>
                <w:noProof/>
                <w:lang w:val="en-US" w:eastAsia="it-IT"/>
              </w:rPr>
            </w:pPr>
            <w:r w:rsidRPr="002009A5">
              <w:rPr>
                <w:noProof/>
                <w:lang w:val="en-US" w:eastAsia="it-IT"/>
              </w:rPr>
              <w:t xml:space="preserve">                var handleDragOver = bindTo('DragOver');</w:t>
            </w:r>
          </w:p>
          <w:p w:rsidR="002009A5" w:rsidRPr="002009A5" w:rsidRDefault="002009A5" w:rsidP="002009A5">
            <w:pPr>
              <w:rPr>
                <w:noProof/>
                <w:lang w:val="en-US" w:eastAsia="it-IT"/>
              </w:rPr>
            </w:pPr>
            <w:r w:rsidRPr="002009A5">
              <w:rPr>
                <w:noProof/>
                <w:lang w:val="en-US" w:eastAsia="it-IT"/>
              </w:rPr>
              <w:t xml:space="preserve">                var handleDragLeave = bindTo('DragLeave');</w:t>
            </w:r>
          </w:p>
          <w:p w:rsidR="002009A5" w:rsidRPr="002009A5" w:rsidRDefault="002009A5" w:rsidP="002009A5">
            <w:pPr>
              <w:rPr>
                <w:noProof/>
                <w:lang w:val="en-US" w:eastAsia="it-IT"/>
              </w:rPr>
            </w:pPr>
            <w:r w:rsidRPr="002009A5">
              <w:rPr>
                <w:noProof/>
                <w:lang w:val="en-US" w:eastAsia="it-IT"/>
              </w:rPr>
              <w:t xml:space="preserve">                var handleDrop = bindTo('Drop');</w:t>
            </w:r>
          </w:p>
          <w:p w:rsidR="002009A5" w:rsidRPr="002009A5" w:rsidRDefault="002009A5" w:rsidP="002009A5">
            <w:pPr>
              <w:rPr>
                <w:noProof/>
                <w:lang w:val="en-US" w:eastAsia="it-IT"/>
              </w:rPr>
            </w:pPr>
          </w:p>
          <w:p w:rsidR="002009A5" w:rsidRPr="002009A5" w:rsidRDefault="002009A5" w:rsidP="002009A5">
            <w:pPr>
              <w:rPr>
                <w:noProof/>
                <w:lang w:val="en-US" w:eastAsia="it-IT"/>
              </w:rPr>
            </w:pPr>
          </w:p>
          <w:p w:rsidR="002009A5" w:rsidRPr="002009A5" w:rsidRDefault="002009A5" w:rsidP="002009A5">
            <w:pPr>
              <w:rPr>
                <w:noProof/>
                <w:lang w:eastAsia="it-IT"/>
              </w:rPr>
            </w:pPr>
            <w:r w:rsidRPr="002009A5">
              <w:rPr>
                <w:noProof/>
                <w:lang w:val="en-US" w:eastAsia="it-IT"/>
              </w:rPr>
              <w:t xml:space="preserve">                </w:t>
            </w:r>
            <w:r w:rsidRPr="002009A5">
              <w:rPr>
                <w:noProof/>
                <w:lang w:eastAsia="it-IT"/>
              </w:rPr>
              <w:t>dropContainer.init($element, $scope, {</w:t>
            </w:r>
          </w:p>
          <w:p w:rsidR="002009A5" w:rsidRPr="002009A5" w:rsidRDefault="002009A5" w:rsidP="002009A5">
            <w:pPr>
              <w:rPr>
                <w:noProof/>
                <w:lang w:eastAsia="it-IT"/>
              </w:rPr>
            </w:pPr>
            <w:r w:rsidRPr="002009A5">
              <w:rPr>
                <w:noProof/>
                <w:lang w:eastAsia="it-IT"/>
              </w:rPr>
              <w:t xml:space="preserve">                    onDragEnter: $parse($attrs.onDragEnter),</w:t>
            </w:r>
          </w:p>
          <w:p w:rsidR="002009A5" w:rsidRPr="002009A5" w:rsidRDefault="002009A5" w:rsidP="002009A5">
            <w:pPr>
              <w:rPr>
                <w:noProof/>
                <w:lang w:eastAsia="it-IT"/>
              </w:rPr>
            </w:pPr>
            <w:r w:rsidRPr="002009A5">
              <w:rPr>
                <w:noProof/>
                <w:lang w:eastAsia="it-IT"/>
              </w:rPr>
              <w:t xml:space="preserve">                    onDragOver: $parse($attrs.onDragOver),</w:t>
            </w:r>
          </w:p>
          <w:p w:rsidR="002009A5" w:rsidRPr="002009A5" w:rsidRDefault="002009A5" w:rsidP="002009A5">
            <w:pPr>
              <w:rPr>
                <w:noProof/>
                <w:lang w:eastAsia="it-IT"/>
              </w:rPr>
            </w:pPr>
            <w:r w:rsidRPr="002009A5">
              <w:rPr>
                <w:noProof/>
                <w:lang w:eastAsia="it-IT"/>
              </w:rPr>
              <w:t xml:space="preserve">                    onDragLeave: $parse($attrs.onDragLeave),</w:t>
            </w:r>
          </w:p>
          <w:p w:rsidR="002009A5" w:rsidRPr="002009A5" w:rsidRDefault="002009A5" w:rsidP="002009A5">
            <w:pPr>
              <w:rPr>
                <w:noProof/>
                <w:lang w:eastAsia="it-IT"/>
              </w:rPr>
            </w:pPr>
            <w:r w:rsidRPr="002009A5">
              <w:rPr>
                <w:noProof/>
                <w:lang w:eastAsia="it-IT"/>
              </w:rPr>
              <w:t xml:space="preserve">                    onDrop: $parse($attrs.onDrop),</w:t>
            </w:r>
          </w:p>
          <w:p w:rsidR="002009A5" w:rsidRPr="002009A5" w:rsidRDefault="002009A5" w:rsidP="002009A5">
            <w:pPr>
              <w:rPr>
                <w:noProof/>
                <w:lang w:val="en-US" w:eastAsia="it-IT"/>
              </w:rPr>
            </w:pPr>
            <w:r w:rsidRPr="002009A5">
              <w:rPr>
                <w:noProof/>
                <w:lang w:eastAsia="it-IT"/>
              </w:rPr>
              <w:t xml:space="preserve">                </w:t>
            </w:r>
            <w:r w:rsidRPr="002009A5">
              <w:rPr>
                <w:noProof/>
                <w:lang w:val="en-US" w:eastAsia="it-IT"/>
              </w:rPr>
              <w: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$element.on('dragenter', handleDragEnter);</w:t>
            </w:r>
          </w:p>
          <w:p w:rsidR="002009A5" w:rsidRPr="002009A5" w:rsidRDefault="002009A5" w:rsidP="002009A5">
            <w:pPr>
              <w:rPr>
                <w:noProof/>
                <w:lang w:val="en-US" w:eastAsia="it-IT"/>
              </w:rPr>
            </w:pPr>
            <w:r w:rsidRPr="002009A5">
              <w:rPr>
                <w:noProof/>
                <w:lang w:val="en-US" w:eastAsia="it-IT"/>
              </w:rPr>
              <w:t xml:space="preserve">                $element.on('dragover', handleDragOver);</w:t>
            </w:r>
          </w:p>
          <w:p w:rsidR="002009A5" w:rsidRPr="002009A5" w:rsidRDefault="002009A5" w:rsidP="002009A5">
            <w:pPr>
              <w:rPr>
                <w:noProof/>
                <w:lang w:val="en-US" w:eastAsia="it-IT"/>
              </w:rPr>
            </w:pPr>
            <w:r w:rsidRPr="002009A5">
              <w:rPr>
                <w:noProof/>
                <w:lang w:val="en-US" w:eastAsia="it-IT"/>
              </w:rPr>
              <w:t xml:space="preserve">                $element.on('dragleave', handleDragLeave);</w:t>
            </w:r>
          </w:p>
          <w:p w:rsidR="002009A5" w:rsidRPr="002009A5" w:rsidRDefault="002009A5" w:rsidP="002009A5">
            <w:pPr>
              <w:rPr>
                <w:noProof/>
                <w:lang w:val="en-US" w:eastAsia="it-IT"/>
              </w:rPr>
            </w:pPr>
            <w:r w:rsidRPr="002009A5">
              <w:rPr>
                <w:noProof/>
                <w:lang w:val="en-US" w:eastAsia="it-IT"/>
              </w:rPr>
              <w:t xml:space="preserve">                $element.on('drop', handleDrop);</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$scope.$watch($attrs.accepts,</w:t>
            </w:r>
          </w:p>
          <w:p w:rsidR="002009A5" w:rsidRPr="002009A5" w:rsidRDefault="002009A5" w:rsidP="002009A5">
            <w:pPr>
              <w:rPr>
                <w:noProof/>
                <w:lang w:val="en-US" w:eastAsia="it-IT"/>
              </w:rPr>
            </w:pPr>
            <w:r w:rsidRPr="002009A5">
              <w:rPr>
                <w:noProof/>
                <w:lang w:val="en-US" w:eastAsia="it-IT"/>
              </w:rPr>
              <w:t xml:space="preserve">                   dropContainer.updateMimeTypes.bind(dropContainer));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$document.on('dragend', dragEnd);</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$scope.$on('$destroy', function () {</w:t>
            </w:r>
          </w:p>
          <w:p w:rsidR="002009A5" w:rsidRPr="002009A5" w:rsidRDefault="002009A5" w:rsidP="002009A5">
            <w:pPr>
              <w:rPr>
                <w:noProof/>
                <w:lang w:val="en-US" w:eastAsia="it-IT"/>
              </w:rPr>
            </w:pPr>
            <w:r w:rsidRPr="002009A5">
              <w:rPr>
                <w:noProof/>
                <w:lang w:val="en-US" w:eastAsia="it-IT"/>
              </w:rPr>
              <w:t xml:space="preserve">                    $document.off('dragend', dragEnd);</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&lt;!-- client/src/angello/storyboard/tmpl/storyboard.html --&gt;</w:t>
            </w:r>
          </w:p>
          <w:p w:rsidR="002009A5" w:rsidRPr="002009A5" w:rsidRDefault="002009A5" w:rsidP="002009A5">
            <w:pPr>
              <w:rPr>
                <w:noProof/>
                <w:lang w:val="en-US" w:eastAsia="it-IT"/>
              </w:rPr>
            </w:pPr>
            <w:r w:rsidRPr="002009A5">
              <w:rPr>
                <w:noProof/>
                <w:lang w:val="en-US" w:eastAsia="it-IT"/>
              </w:rPr>
              <w:t>&lt;li userstory</w:t>
            </w:r>
          </w:p>
          <w:p w:rsidR="002009A5" w:rsidRPr="002009A5" w:rsidRDefault="002009A5" w:rsidP="002009A5">
            <w:pPr>
              <w:rPr>
                <w:noProof/>
                <w:lang w:val="en-US" w:eastAsia="it-IT"/>
              </w:rPr>
            </w:pPr>
            <w:r w:rsidRPr="002009A5">
              <w:rPr>
                <w:noProof/>
                <w:lang w:val="en-US" w:eastAsia="it-IT"/>
              </w:rPr>
              <w:t xml:space="preserve">     ng-repeat="story in storyboard.stories | filter: {status:status.name}"</w:t>
            </w:r>
          </w:p>
          <w:p w:rsidR="002009A5" w:rsidRPr="002009A5" w:rsidRDefault="002009A5" w:rsidP="002009A5">
            <w:pPr>
              <w:rPr>
                <w:noProof/>
                <w:lang w:val="en-US" w:eastAsia="it-IT"/>
              </w:rPr>
            </w:pPr>
            <w:r w:rsidRPr="002009A5">
              <w:rPr>
                <w:noProof/>
                <w:lang w:val="en-US" w:eastAsia="it-IT"/>
              </w:rPr>
              <w:t xml:space="preserve">     drag-container="story" mime-type="application/x-angello-status"</w:t>
            </w:r>
          </w:p>
          <w:p w:rsidR="002009A5" w:rsidRPr="002009A5" w:rsidRDefault="002009A5" w:rsidP="002009A5">
            <w:pPr>
              <w:rPr>
                <w:noProof/>
                <w:lang w:val="en-US" w:eastAsia="it-IT"/>
              </w:rPr>
            </w:pPr>
            <w:r w:rsidRPr="002009A5">
              <w:rPr>
                <w:noProof/>
                <w:lang w:val="en-US" w:eastAsia="it-IT"/>
              </w:rPr>
              <w:t xml:space="preserve">     drop-container="" accepts="['application/x-angello-status']"</w:t>
            </w:r>
          </w:p>
          <w:p w:rsidR="002009A5" w:rsidRPr="002009A5" w:rsidRDefault="002009A5" w:rsidP="002009A5">
            <w:pPr>
              <w:rPr>
                <w:noProof/>
                <w:lang w:val="en-US" w:eastAsia="it-IT"/>
              </w:rPr>
            </w:pPr>
            <w:r w:rsidRPr="002009A5">
              <w:rPr>
                <w:noProof/>
                <w:lang w:val="en-US" w:eastAsia="it-IT"/>
              </w:rPr>
              <w:t xml:space="preserve">     class="story my-repeat-animation"</w:t>
            </w:r>
          </w:p>
          <w:p w:rsidR="002009A5" w:rsidRPr="002009A5" w:rsidRDefault="002009A5" w:rsidP="002009A5">
            <w:pPr>
              <w:rPr>
                <w:noProof/>
                <w:lang w:val="en-US" w:eastAsia="it-IT"/>
              </w:rPr>
            </w:pPr>
            <w:r w:rsidRPr="002009A5">
              <w:rPr>
                <w:noProof/>
                <w:lang w:val="en-US" w:eastAsia="it-IT"/>
              </w:rPr>
              <w:t xml:space="preserve">     ng-click="storyboard.setCurrentStory(story)"&gt;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&lt;!-- ... --&gt;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&lt;div class="emptystatus" drop-container=""</w:t>
            </w:r>
          </w:p>
          <w:p w:rsidR="002009A5" w:rsidRPr="002009A5" w:rsidRDefault="002009A5" w:rsidP="002009A5">
            <w:pPr>
              <w:rPr>
                <w:noProof/>
                <w:lang w:val="en-US" w:eastAsia="it-IT"/>
              </w:rPr>
            </w:pPr>
            <w:r w:rsidRPr="002009A5">
              <w:rPr>
                <w:noProof/>
                <w:lang w:val="en-US" w:eastAsia="it-IT"/>
              </w:rPr>
              <w:t xml:space="preserve">     accepts="['application/x-angello- status']"</w:t>
            </w:r>
          </w:p>
          <w:p w:rsidR="002009A5" w:rsidRPr="002009A5" w:rsidRDefault="002009A5" w:rsidP="002009A5">
            <w:pPr>
              <w:rPr>
                <w:noProof/>
                <w:lang w:val="en-US" w:eastAsia="it-IT"/>
              </w:rPr>
            </w:pPr>
            <w:r w:rsidRPr="002009A5">
              <w:rPr>
                <w:noProof/>
                <w:lang w:val="en-US" w:eastAsia="it-IT"/>
              </w:rPr>
              <w:t xml:space="preserve">     on-drop="storyboard.finalizeDrop(data)"</w:t>
            </w:r>
          </w:p>
          <w:p w:rsidR="002009A5" w:rsidRPr="002009A5" w:rsidRDefault="002009A5" w:rsidP="002009A5">
            <w:pPr>
              <w:rPr>
                <w:noProof/>
                <w:lang w:val="en-US" w:eastAsia="it-IT"/>
              </w:rPr>
            </w:pPr>
            <w:r w:rsidRPr="002009A5">
              <w:rPr>
                <w:noProof/>
                <w:lang w:val="en-US" w:eastAsia="it-IT"/>
              </w:rPr>
              <w:t xml:space="preserve">     on-drag-enter="storyboard.changeStatus(data, status)"</w:t>
            </w:r>
          </w:p>
          <w:p w:rsidR="002009A5" w:rsidRPr="002009A5" w:rsidRDefault="002009A5" w:rsidP="002009A5">
            <w:pPr>
              <w:rPr>
                <w:noProof/>
                <w:lang w:val="en-US" w:eastAsia="it-IT"/>
              </w:rPr>
            </w:pPr>
            <w:r w:rsidRPr="002009A5">
              <w:rPr>
                <w:noProof/>
                <w:lang w:val="en-US" w:eastAsia="it-IT"/>
              </w:rPr>
              <w:t xml:space="preserve">     ng-if="storyboard.isEmptyStatus(status)"&gt;</w:t>
            </w:r>
          </w:p>
          <w:p w:rsidR="002009A5" w:rsidRPr="002009A5" w:rsidRDefault="002009A5" w:rsidP="002009A5">
            <w:pPr>
              <w:rPr>
                <w:noProof/>
                <w:lang w:val="en-US" w:eastAsia="it-IT"/>
              </w:rPr>
            </w:pPr>
            <w:r w:rsidRPr="002009A5">
              <w:rPr>
                <w:noProof/>
                <w:lang w:val="en-US" w:eastAsia="it-IT"/>
              </w:rPr>
              <w:t>&lt;/div&gt;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r w:rsidRPr="002009A5">
              <w:rPr>
                <w:noProof/>
                <w:lang w:val="en-US" w:eastAsia="it-IT"/>
              </w:rPr>
              <w:t xml:space="preserve">        var dropContainer = this;</w:t>
            </w:r>
          </w:p>
          <w:p w:rsidR="002009A5" w:rsidRPr="002009A5" w:rsidRDefault="002009A5" w:rsidP="002009A5">
            <w:pPr>
              <w:rPr>
                <w:noProof/>
                <w:lang w:val="en-US" w:eastAsia="it-IT"/>
              </w:rPr>
            </w:pPr>
            <w:r w:rsidRPr="002009A5">
              <w:rPr>
                <w:noProof/>
                <w:lang w:val="en-US" w:eastAsia="it-IT"/>
              </w:rPr>
              <w:t xml:space="preserve">        var targets = {};</w:t>
            </w:r>
          </w:p>
          <w:p w:rsidR="002009A5" w:rsidRPr="002009A5" w:rsidRDefault="002009A5" w:rsidP="002009A5">
            <w:pPr>
              <w:rPr>
                <w:noProof/>
                <w:lang w:val="en-US" w:eastAsia="it-IT"/>
              </w:rPr>
            </w:pPr>
            <w:r w:rsidRPr="002009A5">
              <w:rPr>
                <w:noProof/>
                <w:lang w:val="en-US" w:eastAsia="it-IT"/>
              </w:rPr>
              <w:t xml:space="preserve">        var validAnchors = 'center top top-right right</w:t>
            </w:r>
          </w:p>
          <w:p w:rsidR="002009A5" w:rsidRPr="002009A5" w:rsidRDefault="002009A5" w:rsidP="002009A5">
            <w:pPr>
              <w:rPr>
                <w:noProof/>
                <w:lang w:val="en-US" w:eastAsia="it-IT"/>
              </w:rPr>
            </w:pPr>
            <w:r w:rsidRPr="002009A5">
              <w:rPr>
                <w:noProof/>
                <w:lang w:val="en-US" w:eastAsia="it-IT"/>
              </w:rPr>
              <w:t xml:space="preserve">            bottom-right bottom bottom-left left top-left'.split('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dropContainer.init = function (el, scope, callbacks) {</w:t>
            </w:r>
          </w:p>
          <w:p w:rsidR="002009A5" w:rsidRPr="002009A5" w:rsidRDefault="002009A5" w:rsidP="002009A5">
            <w:pPr>
              <w:rPr>
                <w:noProof/>
                <w:lang w:val="en-US" w:eastAsia="it-IT"/>
              </w:rPr>
            </w:pPr>
            <w:r w:rsidRPr="002009A5">
              <w:rPr>
                <w:noProof/>
                <w:lang w:val="en-US" w:eastAsia="it-IT"/>
              </w:rPr>
              <w:t xml:space="preserve">            dropContainer.el = el;</w:t>
            </w:r>
          </w:p>
          <w:p w:rsidR="002009A5" w:rsidRPr="002009A5" w:rsidRDefault="002009A5" w:rsidP="002009A5">
            <w:pPr>
              <w:rPr>
                <w:noProof/>
                <w:lang w:val="en-US" w:eastAsia="it-IT"/>
              </w:rPr>
            </w:pPr>
            <w:r w:rsidRPr="002009A5">
              <w:rPr>
                <w:noProof/>
                <w:lang w:val="en-US" w:eastAsia="it-IT"/>
              </w:rPr>
              <w:t xml:space="preserve">            dropContainer.scope = scope;</w:t>
            </w:r>
          </w:p>
          <w:p w:rsidR="002009A5" w:rsidRPr="002009A5" w:rsidRDefault="002009A5" w:rsidP="002009A5">
            <w:pPr>
              <w:rPr>
                <w:noProof/>
                <w:lang w:val="en-US" w:eastAsia="it-IT"/>
              </w:rPr>
            </w:pPr>
            <w:r w:rsidRPr="002009A5">
              <w:rPr>
                <w:noProof/>
                <w:lang w:val="en-US" w:eastAsia="it-IT"/>
              </w:rPr>
              <w:t xml:space="preserve">            dropContainer.callbacks = callbacks;</w:t>
            </w:r>
          </w:p>
          <w:p w:rsidR="002009A5" w:rsidRPr="002009A5" w:rsidRDefault="002009A5" w:rsidP="002009A5">
            <w:pPr>
              <w:rPr>
                <w:noProof/>
                <w:lang w:val="en-US" w:eastAsia="it-IT"/>
              </w:rPr>
            </w:pPr>
            <w:r w:rsidRPr="002009A5">
              <w:rPr>
                <w:noProof/>
                <w:lang w:val="en-US" w:eastAsia="it-IT"/>
              </w:rPr>
              <w:t xml:space="preserve">            dropContainer.accepts = ['text/x-drag-and-drop'];</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dropContainer.el.addClass('drop-container');</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dropContainer.addDropTarget = function (anchor, dropTarget) {</w:t>
            </w:r>
          </w:p>
          <w:p w:rsidR="002009A5" w:rsidRPr="002009A5" w:rsidRDefault="002009A5" w:rsidP="002009A5">
            <w:pPr>
              <w:rPr>
                <w:noProof/>
                <w:lang w:val="en-US" w:eastAsia="it-IT"/>
              </w:rPr>
            </w:pPr>
            <w:r w:rsidRPr="002009A5">
              <w:rPr>
                <w:noProof/>
                <w:lang w:val="en-US" w:eastAsia="it-IT"/>
              </w:rPr>
              <w:t xml:space="preserve">            if (validAnchors.indexOf(anchor) &lt; 0)</w:t>
            </w:r>
          </w:p>
          <w:p w:rsidR="002009A5" w:rsidRPr="002009A5" w:rsidRDefault="002009A5" w:rsidP="002009A5">
            <w:pPr>
              <w:rPr>
                <w:noProof/>
                <w:lang w:val="en-US" w:eastAsia="it-IT"/>
              </w:rPr>
            </w:pPr>
            <w:r w:rsidRPr="002009A5">
              <w:rPr>
                <w:noProof/>
                <w:lang w:val="en-US" w:eastAsia="it-IT"/>
              </w:rPr>
              <w:t xml:space="preserve">             throw new Error('Invalid anchor point ' + anchor);</w:t>
            </w:r>
          </w:p>
          <w:p w:rsidR="002009A5" w:rsidRPr="002009A5" w:rsidRDefault="002009A5" w:rsidP="002009A5">
            <w:pPr>
              <w:rPr>
                <w:noProof/>
                <w:lang w:val="en-US" w:eastAsia="it-IT"/>
              </w:rPr>
            </w:pPr>
            <w:r w:rsidRPr="002009A5">
              <w:rPr>
                <w:noProof/>
                <w:lang w:val="en-US" w:eastAsia="it-IT"/>
              </w:rPr>
              <w:t xml:space="preserve">            if (targets[anchor])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throw new Error('Duplicate drop targets for the anchor ' + anchor);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targets[anchor] = dropTarget;</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dropContainer.removeDropTarget = function (anchor) {</w:t>
            </w:r>
          </w:p>
          <w:p w:rsidR="002009A5" w:rsidRPr="002009A5" w:rsidRDefault="002009A5" w:rsidP="002009A5">
            <w:pPr>
              <w:rPr>
                <w:noProof/>
                <w:lang w:val="en-US" w:eastAsia="it-IT"/>
              </w:rPr>
            </w:pPr>
            <w:r w:rsidRPr="002009A5">
              <w:rPr>
                <w:noProof/>
                <w:lang w:val="en-US" w:eastAsia="it-IT"/>
              </w:rPr>
              <w:t xml:space="preserve">            if (targets[anchor] &amp;&amp; targets[anchor] === anchor) {</w:t>
            </w:r>
          </w:p>
          <w:p w:rsidR="002009A5" w:rsidRPr="002009A5" w:rsidRDefault="002009A5" w:rsidP="002009A5">
            <w:pPr>
              <w:rPr>
                <w:noProof/>
                <w:lang w:val="en-US" w:eastAsia="it-IT"/>
              </w:rPr>
            </w:pPr>
            <w:r w:rsidRPr="002009A5">
              <w:rPr>
                <w:noProof/>
                <w:lang w:val="en-US" w:eastAsia="it-IT"/>
              </w:rPr>
              <w:t xml:space="preserve">                dropContainer.activeTarget = null;</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delete targets[anchor];</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dropContainer.updateMimeTypes = function (mimeTypes) {</w:t>
            </w:r>
          </w:p>
          <w:p w:rsidR="002009A5" w:rsidRPr="002009A5" w:rsidRDefault="002009A5" w:rsidP="002009A5">
            <w:pPr>
              <w:rPr>
                <w:noProof/>
                <w:lang w:val="en-US" w:eastAsia="it-IT"/>
              </w:rPr>
            </w:pPr>
            <w:r w:rsidRPr="002009A5">
              <w:rPr>
                <w:noProof/>
                <w:lang w:val="en-US" w:eastAsia="it-IT"/>
              </w:rPr>
              <w:t xml:space="preserve">            if (!mimeTypes) mimeTypes = ['text/x-drag-and-drop'];</w:t>
            </w:r>
          </w:p>
          <w:p w:rsidR="002009A5" w:rsidRPr="002009A5" w:rsidRDefault="002009A5" w:rsidP="002009A5">
            <w:pPr>
              <w:rPr>
                <w:noProof/>
                <w:lang w:val="en-US" w:eastAsia="it-IT"/>
              </w:rPr>
            </w:pPr>
            <w:r w:rsidRPr="002009A5">
              <w:rPr>
                <w:noProof/>
                <w:lang w:val="en-US" w:eastAsia="it-IT"/>
              </w:rPr>
              <w:t xml:space="preserve">            if (!angular.isArray(mimeTypes)) mimeTypes = [mimeTypes];</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dropContainer.accepts = mimeTypes;</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dropContainer.updateDragTarget = function (e, skipUpdateTarget)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activeTarget = null;</w:t>
            </w:r>
          </w:p>
          <w:p w:rsidR="002009A5" w:rsidRPr="002009A5" w:rsidRDefault="002009A5" w:rsidP="002009A5">
            <w:pPr>
              <w:rPr>
                <w:noProof/>
                <w:lang w:val="en-US" w:eastAsia="it-IT"/>
              </w:rPr>
            </w:pPr>
            <w:r w:rsidRPr="002009A5">
              <w:rPr>
                <w:noProof/>
                <w:lang w:val="en-US" w:eastAsia="it-IT"/>
              </w:rPr>
              <w:t xml:space="preserve">            var activeAnchor = null;</w:t>
            </w:r>
          </w:p>
          <w:p w:rsidR="002009A5" w:rsidRPr="002009A5" w:rsidRDefault="002009A5" w:rsidP="002009A5">
            <w:pPr>
              <w:rPr>
                <w:noProof/>
                <w:lang w:val="en-US" w:eastAsia="it-IT"/>
              </w:rPr>
            </w:pPr>
            <w:r w:rsidRPr="002009A5">
              <w:rPr>
                <w:noProof/>
                <w:lang w:val="en-US" w:eastAsia="it-IT"/>
              </w:rPr>
              <w:t xml:space="preserve">            var minDistanceSq = Number.MAX_VALUE;</w:t>
            </w:r>
          </w:p>
          <w:p w:rsidR="002009A5" w:rsidRPr="002009A5" w:rsidRDefault="002009A5" w:rsidP="002009A5">
            <w:pPr>
              <w:rPr>
                <w:noProof/>
                <w:lang w:val="en-US" w:eastAsia="it-IT"/>
              </w:rPr>
            </w:pP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prevAnchor = dropContainer.activeAnchor;</w:t>
            </w:r>
          </w:p>
          <w:p w:rsidR="002009A5" w:rsidRPr="002009A5" w:rsidRDefault="002009A5" w:rsidP="002009A5">
            <w:pPr>
              <w:rPr>
                <w:noProof/>
                <w:lang w:val="en-US" w:eastAsia="it-IT"/>
              </w:rPr>
            </w:pPr>
            <w:r w:rsidRPr="002009A5">
              <w:rPr>
                <w:noProof/>
                <w:lang w:val="en-US" w:eastAsia="it-IT"/>
              </w:rPr>
              <w:t xml:space="preserve">            var prevTarget = dropContainer.activeTarget;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(!skipUpdateTarget) {</w:t>
            </w:r>
          </w:p>
          <w:p w:rsidR="002009A5" w:rsidRPr="002009A5" w:rsidRDefault="002009A5" w:rsidP="002009A5">
            <w:pPr>
              <w:rPr>
                <w:noProof/>
                <w:lang w:val="en-US" w:eastAsia="it-IT"/>
              </w:rPr>
            </w:pPr>
            <w:r w:rsidRPr="002009A5">
              <w:rPr>
                <w:noProof/>
                <w:lang w:val="en-US" w:eastAsia="it-IT"/>
              </w:rPr>
              <w:t xml:space="preserve">                angular.forEach(targets, function (dropTarget, anchor) {</w:t>
            </w:r>
          </w:p>
          <w:p w:rsidR="002009A5" w:rsidRPr="002009A5" w:rsidRDefault="002009A5" w:rsidP="002009A5">
            <w:pPr>
              <w:rPr>
                <w:noProof/>
                <w:lang w:val="en-US" w:eastAsia="it-IT"/>
              </w:rPr>
            </w:pPr>
            <w:r w:rsidRPr="002009A5">
              <w:rPr>
                <w:noProof/>
                <w:lang w:val="en-US" w:eastAsia="it-IT"/>
              </w:rPr>
              <w:t xml:space="preserve">                    var width = dropContainer.el[0].offsetWidth;</w:t>
            </w:r>
          </w:p>
          <w:p w:rsidR="002009A5" w:rsidRPr="002009A5" w:rsidRDefault="002009A5" w:rsidP="002009A5">
            <w:pPr>
              <w:rPr>
                <w:noProof/>
                <w:lang w:val="en-US" w:eastAsia="it-IT"/>
              </w:rPr>
            </w:pPr>
            <w:r w:rsidRPr="002009A5">
              <w:rPr>
                <w:noProof/>
                <w:lang w:val="en-US" w:eastAsia="it-IT"/>
              </w:rPr>
              <w:t xml:space="preserve">                    var height = dropContainer.el[0].offsetHeight;</w:t>
            </w:r>
          </w:p>
          <w:p w:rsidR="002009A5" w:rsidRPr="002009A5" w:rsidRDefault="002009A5" w:rsidP="002009A5">
            <w:pPr>
              <w:rPr>
                <w:noProof/>
                <w:lang w:val="en-US" w:eastAsia="it-IT"/>
              </w:rPr>
            </w:pPr>
            <w:r w:rsidRPr="002009A5">
              <w:rPr>
                <w:noProof/>
                <w:lang w:val="en-US" w:eastAsia="it-IT"/>
              </w:rPr>
              <w:t xml:space="preserve">                    var anchorX = width / 2;</w:t>
            </w:r>
          </w:p>
          <w:p w:rsidR="002009A5" w:rsidRPr="002009A5" w:rsidRDefault="002009A5" w:rsidP="002009A5">
            <w:pPr>
              <w:rPr>
                <w:noProof/>
                <w:lang w:val="en-US" w:eastAsia="it-IT"/>
              </w:rPr>
            </w:pPr>
            <w:r w:rsidRPr="002009A5">
              <w:rPr>
                <w:noProof/>
                <w:lang w:val="en-US" w:eastAsia="it-IT"/>
              </w:rPr>
              <w:t xml:space="preserve">                    var anchorY = height / 2;</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(anchor.indexOf('left') &gt;= 0) anchorX = 0;</w:t>
            </w:r>
          </w:p>
          <w:p w:rsidR="002009A5" w:rsidRPr="002009A5" w:rsidRDefault="002009A5" w:rsidP="002009A5">
            <w:pPr>
              <w:rPr>
                <w:noProof/>
                <w:lang w:val="en-US" w:eastAsia="it-IT"/>
              </w:rPr>
            </w:pPr>
            <w:r w:rsidRPr="002009A5">
              <w:rPr>
                <w:noProof/>
                <w:lang w:val="en-US" w:eastAsia="it-IT"/>
              </w:rPr>
              <w:t xml:space="preserve">                    if (anchor.indexOf('top') &gt;= 0) anchorY = 0;</w:t>
            </w:r>
          </w:p>
          <w:p w:rsidR="002009A5" w:rsidRPr="002009A5" w:rsidRDefault="002009A5" w:rsidP="002009A5">
            <w:pPr>
              <w:rPr>
                <w:noProof/>
                <w:lang w:val="en-US" w:eastAsia="it-IT"/>
              </w:rPr>
            </w:pPr>
            <w:r w:rsidRPr="002009A5">
              <w:rPr>
                <w:noProof/>
                <w:lang w:val="en-US" w:eastAsia="it-IT"/>
              </w:rPr>
              <w:t xml:space="preserve">                    if (anchor.indexOf('right') &gt;= 0) anchorX = width;</w:t>
            </w:r>
          </w:p>
          <w:p w:rsidR="002009A5" w:rsidRPr="002009A5" w:rsidRDefault="002009A5" w:rsidP="002009A5">
            <w:pPr>
              <w:rPr>
                <w:noProof/>
                <w:lang w:val="en-US" w:eastAsia="it-IT"/>
              </w:rPr>
            </w:pPr>
            <w:r w:rsidRPr="002009A5">
              <w:rPr>
                <w:noProof/>
                <w:lang w:val="en-US" w:eastAsia="it-IT"/>
              </w:rPr>
              <w:t xml:space="preserve">                    if (anchor.indexOf('bottom') &gt;= 0) anchorY = height;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distanceSq = Math.pow(anchorX - e.offsetX, 2)</w:t>
            </w:r>
          </w:p>
          <w:p w:rsidR="002009A5" w:rsidRPr="002009A5" w:rsidRDefault="002009A5" w:rsidP="002009A5">
            <w:pPr>
              <w:rPr>
                <w:noProof/>
                <w:lang w:val="en-US" w:eastAsia="it-IT"/>
              </w:rPr>
            </w:pPr>
            <w:r w:rsidRPr="002009A5">
              <w:rPr>
                <w:noProof/>
                <w:lang w:val="en-US" w:eastAsia="it-IT"/>
              </w:rPr>
              <w:t xml:space="preserve">                                     + Math.pow(anchorY - e.offsetY, 2);</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(distanceSq &lt; minDistanceSq) {</w:t>
            </w:r>
          </w:p>
          <w:p w:rsidR="002009A5" w:rsidRPr="002009A5" w:rsidRDefault="002009A5" w:rsidP="002009A5">
            <w:pPr>
              <w:rPr>
                <w:noProof/>
                <w:lang w:val="en-US" w:eastAsia="it-IT"/>
              </w:rPr>
            </w:pPr>
            <w:r w:rsidRPr="002009A5">
              <w:rPr>
                <w:noProof/>
                <w:lang w:val="en-US" w:eastAsia="it-IT"/>
              </w:rPr>
              <w:t xml:space="preserve">                        activeAnchor = anchor;</w:t>
            </w:r>
          </w:p>
          <w:p w:rsidR="002009A5" w:rsidRPr="002009A5" w:rsidRDefault="002009A5" w:rsidP="002009A5">
            <w:pPr>
              <w:rPr>
                <w:noProof/>
                <w:lang w:val="en-US" w:eastAsia="it-IT"/>
              </w:rPr>
            </w:pPr>
            <w:r w:rsidRPr="002009A5">
              <w:rPr>
                <w:noProof/>
                <w:lang w:val="en-US" w:eastAsia="it-IT"/>
              </w:rPr>
              <w:t xml:space="preserve">                        activeTarget = dropTarget;</w:t>
            </w:r>
          </w:p>
          <w:p w:rsidR="002009A5" w:rsidRPr="002009A5" w:rsidRDefault="002009A5" w:rsidP="002009A5">
            <w:pPr>
              <w:rPr>
                <w:noProof/>
                <w:lang w:val="en-US" w:eastAsia="it-IT"/>
              </w:rPr>
            </w:pPr>
            <w:r w:rsidRPr="002009A5">
              <w:rPr>
                <w:noProof/>
                <w:lang w:val="en-US" w:eastAsia="it-IT"/>
              </w:rPr>
              <w:t xml:space="preserve">                        minDistanceSq = distanceSq;</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dropContainer.activeAnchor = activeAnchor;</w:t>
            </w:r>
          </w:p>
          <w:p w:rsidR="002009A5" w:rsidRPr="002009A5" w:rsidRDefault="002009A5" w:rsidP="002009A5">
            <w:pPr>
              <w:rPr>
                <w:noProof/>
                <w:lang w:val="en-US" w:eastAsia="it-IT"/>
              </w:rPr>
            </w:pPr>
            <w:r w:rsidRPr="002009A5">
              <w:rPr>
                <w:noProof/>
                <w:lang w:val="en-US" w:eastAsia="it-IT"/>
              </w:rPr>
              <w:t xml:space="preserve">            dropContainer.activeTarget = activeTarget;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eventData = {</w:t>
            </w:r>
          </w:p>
          <w:p w:rsidR="002009A5" w:rsidRPr="002009A5" w:rsidRDefault="002009A5" w:rsidP="002009A5">
            <w:pPr>
              <w:rPr>
                <w:noProof/>
                <w:lang w:eastAsia="it-IT"/>
              </w:rPr>
            </w:pPr>
            <w:r w:rsidRPr="002009A5">
              <w:rPr>
                <w:noProof/>
                <w:lang w:val="en-US" w:eastAsia="it-IT"/>
              </w:rPr>
              <w:t xml:space="preserve">                </w:t>
            </w:r>
            <w:r w:rsidRPr="002009A5">
              <w:rPr>
                <w:noProof/>
                <w:lang w:eastAsia="it-IT"/>
              </w:rPr>
              <w:t>$event: e,</w:t>
            </w:r>
          </w:p>
          <w:p w:rsidR="002009A5" w:rsidRPr="002009A5" w:rsidRDefault="002009A5" w:rsidP="002009A5">
            <w:pPr>
              <w:rPr>
                <w:noProof/>
                <w:lang w:eastAsia="it-IT"/>
              </w:rPr>
            </w:pPr>
            <w:r w:rsidRPr="002009A5">
              <w:rPr>
                <w:noProof/>
                <w:lang w:eastAsia="it-IT"/>
              </w:rPr>
              <w:t xml:space="preserve">                data: $dragging.getData(),</w:t>
            </w:r>
          </w:p>
          <w:p w:rsidR="002009A5" w:rsidRPr="002009A5" w:rsidRDefault="002009A5" w:rsidP="002009A5">
            <w:pPr>
              <w:rPr>
                <w:noProof/>
                <w:lang w:val="en-US" w:eastAsia="it-IT"/>
              </w:rPr>
            </w:pPr>
            <w:r w:rsidRPr="002009A5">
              <w:rPr>
                <w:noProof/>
                <w:lang w:eastAsia="it-IT"/>
              </w:rPr>
              <w:t xml:space="preserve">                </w:t>
            </w:r>
            <w:r w:rsidRPr="002009A5">
              <w:rPr>
                <w:noProof/>
                <w:lang w:val="en-US" w:eastAsia="it-IT"/>
              </w:rPr>
              <w:t>anchor: activeAnchor,</w:t>
            </w:r>
          </w:p>
          <w:p w:rsidR="002009A5" w:rsidRPr="002009A5" w:rsidRDefault="002009A5" w:rsidP="002009A5">
            <w:pPr>
              <w:rPr>
                <w:noProof/>
                <w:lang w:val="en-US" w:eastAsia="it-IT"/>
              </w:rPr>
            </w:pPr>
            <w:r w:rsidRPr="002009A5">
              <w:rPr>
                <w:noProof/>
                <w:lang w:val="en-US" w:eastAsia="it-IT"/>
              </w:rPr>
              <w:t xml:space="preserve">                target: activeTarget,</w:t>
            </w:r>
          </w:p>
          <w:p w:rsidR="002009A5" w:rsidRPr="002009A5" w:rsidRDefault="002009A5" w:rsidP="002009A5">
            <w:pPr>
              <w:rPr>
                <w:noProof/>
                <w:lang w:val="en-US" w:eastAsia="it-IT"/>
              </w:rPr>
            </w:pPr>
            <w:r w:rsidRPr="002009A5">
              <w:rPr>
                <w:noProof/>
                <w:lang w:val="en-US" w:eastAsia="it-IT"/>
              </w:rPr>
              <w:t xml:space="preserve">                prevAnchor: prevAnchor,</w:t>
            </w:r>
          </w:p>
          <w:p w:rsidR="002009A5" w:rsidRPr="002009A5" w:rsidRDefault="002009A5" w:rsidP="002009A5">
            <w:pPr>
              <w:rPr>
                <w:noProof/>
                <w:lang w:val="en-US" w:eastAsia="it-IT"/>
              </w:rPr>
            </w:pPr>
            <w:r w:rsidRPr="002009A5">
              <w:rPr>
                <w:noProof/>
                <w:lang w:val="en-US" w:eastAsia="it-IT"/>
              </w:rPr>
              <w:t xml:space="preserve">                prevTarget: prevTarget</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(prevTarget !== activeTarget) {</w:t>
            </w:r>
          </w:p>
          <w:p w:rsidR="002009A5" w:rsidRPr="002009A5" w:rsidRDefault="002009A5" w:rsidP="002009A5">
            <w:pPr>
              <w:rPr>
                <w:noProof/>
                <w:lang w:val="en-US" w:eastAsia="it-IT"/>
              </w:rPr>
            </w:pPr>
            <w:r w:rsidRPr="002009A5">
              <w:rPr>
                <w:noProof/>
                <w:lang w:val="en-US" w:eastAsia="it-IT"/>
              </w:rPr>
              <w:t xml:space="preserve">                if (prevTarget) {</w:t>
            </w:r>
          </w:p>
          <w:p w:rsidR="002009A5" w:rsidRPr="002009A5" w:rsidRDefault="002009A5" w:rsidP="002009A5">
            <w:pPr>
              <w:rPr>
                <w:noProof/>
                <w:lang w:val="en-US" w:eastAsia="it-IT"/>
              </w:rPr>
            </w:pPr>
            <w:r w:rsidRPr="002009A5">
              <w:rPr>
                <w:noProof/>
                <w:lang w:val="en-US" w:eastAsia="it-IT"/>
              </w:rPr>
              <w:t xml:space="preserve">                    dropContainer.el.</w:t>
            </w:r>
          </w:p>
          <w:p w:rsidR="002009A5" w:rsidRPr="002009A5" w:rsidRDefault="002009A5" w:rsidP="002009A5">
            <w:pPr>
              <w:rPr>
                <w:noProof/>
                <w:lang w:val="en-US" w:eastAsia="it-IT"/>
              </w:rPr>
            </w:pPr>
            <w:r w:rsidRPr="002009A5">
              <w:rPr>
                <w:noProof/>
                <w:lang w:val="en-US" w:eastAsia="it-IT"/>
              </w:rPr>
              <w:t xml:space="preserve">                     removeClass('drop-container-active-' + prevAnchor);</w:t>
            </w:r>
          </w:p>
          <w:p w:rsidR="002009A5" w:rsidRPr="002009A5" w:rsidRDefault="002009A5" w:rsidP="002009A5">
            <w:pPr>
              <w:rPr>
                <w:noProof/>
                <w:lang w:val="en-US" w:eastAsia="it-IT"/>
              </w:rPr>
            </w:pPr>
            <w:r w:rsidRPr="002009A5">
              <w:rPr>
                <w:noProof/>
                <w:lang w:val="en-US" w:eastAsia="it-IT"/>
              </w:rPr>
              <w:t xml:space="preserve">                    prevTarget.handleDragLeave(eventData);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(activeTarget) {</w:t>
            </w:r>
          </w:p>
          <w:p w:rsidR="002009A5" w:rsidRPr="002009A5" w:rsidRDefault="002009A5" w:rsidP="002009A5">
            <w:pPr>
              <w:rPr>
                <w:noProof/>
                <w:lang w:val="en-US" w:eastAsia="it-IT"/>
              </w:rPr>
            </w:pPr>
            <w:r w:rsidRPr="002009A5">
              <w:rPr>
                <w:noProof/>
                <w:lang w:val="en-US" w:eastAsia="it-IT"/>
              </w:rPr>
              <w:t xml:space="preserve">                    dropContainer.el.</w:t>
            </w:r>
          </w:p>
          <w:p w:rsidR="002009A5" w:rsidRPr="002009A5" w:rsidRDefault="002009A5" w:rsidP="002009A5">
            <w:pPr>
              <w:rPr>
                <w:noProof/>
                <w:lang w:val="en-US" w:eastAsia="it-IT"/>
              </w:rPr>
            </w:pPr>
            <w:r w:rsidRPr="002009A5">
              <w:rPr>
                <w:noProof/>
                <w:lang w:val="en-US" w:eastAsia="it-IT"/>
              </w:rPr>
              <w:t xml:space="preserve">                     addClass('drop-container-active-' + activeAnchor);</w:t>
            </w:r>
          </w:p>
          <w:p w:rsidR="002009A5" w:rsidRPr="002009A5" w:rsidRDefault="002009A5" w:rsidP="002009A5">
            <w:pPr>
              <w:rPr>
                <w:noProof/>
                <w:lang w:val="en-US" w:eastAsia="it-IT"/>
              </w:rPr>
            </w:pPr>
            <w:r w:rsidRPr="002009A5">
              <w:rPr>
                <w:noProof/>
                <w:lang w:val="en-US" w:eastAsia="it-IT"/>
              </w:rPr>
              <w:t xml:space="preserve">                    activeTarget.handleDragEnter(eventData);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return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dropContainer.handleDragEnter = function (e)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(!dropContainer.accepts</w:t>
            </w:r>
          </w:p>
          <w:p w:rsidR="002009A5" w:rsidRPr="002009A5" w:rsidRDefault="002009A5" w:rsidP="002009A5">
            <w:pPr>
              <w:rPr>
                <w:noProof/>
                <w:lang w:val="en-US" w:eastAsia="it-IT"/>
              </w:rPr>
            </w:pPr>
            <w:r w:rsidRPr="002009A5">
              <w:rPr>
                <w:noProof/>
                <w:lang w:val="en-US" w:eastAsia="it-IT"/>
              </w:rPr>
              <w:t xml:space="preserve">                 || dropContainer.accepts.indexOf($dragging.getType()) &gt;= 0)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e.preventDefault();</w:t>
            </w:r>
          </w:p>
          <w:p w:rsidR="002009A5" w:rsidRPr="002009A5" w:rsidRDefault="002009A5" w:rsidP="002009A5">
            <w:pPr>
              <w:rPr>
                <w:noProof/>
                <w:lang w:val="en-US" w:eastAsia="it-IT"/>
              </w:rPr>
            </w:pPr>
            <w:r w:rsidRPr="002009A5">
              <w:rPr>
                <w:noProof/>
                <w:lang w:val="en-US" w:eastAsia="it-IT"/>
              </w:rPr>
              <w:t xml:space="preserve">            } else {</w:t>
            </w:r>
          </w:p>
          <w:p w:rsidR="002009A5" w:rsidRPr="002009A5" w:rsidRDefault="002009A5" w:rsidP="002009A5">
            <w:pPr>
              <w:rPr>
                <w:noProof/>
                <w:lang w:val="en-US" w:eastAsia="it-IT"/>
              </w:rPr>
            </w:pPr>
            <w:r w:rsidRPr="002009A5">
              <w:rPr>
                <w:noProof/>
                <w:lang w:val="en-US" w:eastAsia="it-IT"/>
              </w:rPr>
              <w:t xml:space="preserve">                return;</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eventData = dropContainer.updateDragTarget(e);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dropContainer.el.children().css({'pointer-events': 'none'});</w:t>
            </w:r>
          </w:p>
          <w:p w:rsidR="002009A5" w:rsidRPr="002009A5" w:rsidRDefault="002009A5" w:rsidP="002009A5">
            <w:pPr>
              <w:rPr>
                <w:noProof/>
                <w:lang w:val="en-US" w:eastAsia="it-IT"/>
              </w:rPr>
            </w:pPr>
            <w:r w:rsidRPr="002009A5">
              <w:rPr>
                <w:noProof/>
                <w:lang w:val="en-US" w:eastAsia="it-IT"/>
              </w:rPr>
              <w:t xml:space="preserve">            dropContainer.el.addClass('drop-container-active');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(dropContainer.callbacks.onDragEnter) {</w:t>
            </w:r>
          </w:p>
          <w:p w:rsidR="002009A5" w:rsidRPr="002009A5" w:rsidRDefault="002009A5" w:rsidP="002009A5">
            <w:pPr>
              <w:rPr>
                <w:noProof/>
                <w:lang w:val="en-US" w:eastAsia="it-IT"/>
              </w:rPr>
            </w:pPr>
            <w:r w:rsidRPr="002009A5">
              <w:rPr>
                <w:noProof/>
                <w:lang w:val="en-US" w:eastAsia="it-IT"/>
              </w:rPr>
              <w:t xml:space="preserve">                dropContainer.callbacks</w:t>
            </w:r>
          </w:p>
          <w:p w:rsidR="002009A5" w:rsidRPr="002009A5" w:rsidRDefault="002009A5" w:rsidP="002009A5">
            <w:pPr>
              <w:rPr>
                <w:noProof/>
                <w:lang w:val="en-US" w:eastAsia="it-IT"/>
              </w:rPr>
            </w:pPr>
            <w:r w:rsidRPr="002009A5">
              <w:rPr>
                <w:noProof/>
                <w:lang w:val="en-US" w:eastAsia="it-IT"/>
              </w:rPr>
              <w:t xml:space="preserve">                 .onDragEnter(dropContainer.scope,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dropContainer.handleDragLeave = function (e)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eventData = dropContainer.updateDragTarget(e, true);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dropContainer.el.children().css({'pointer-events': null});</w:t>
            </w:r>
          </w:p>
          <w:p w:rsidR="002009A5" w:rsidRPr="002009A5" w:rsidRDefault="002009A5" w:rsidP="002009A5">
            <w:pPr>
              <w:rPr>
                <w:noProof/>
                <w:lang w:val="en-US" w:eastAsia="it-IT"/>
              </w:rPr>
            </w:pPr>
            <w:r w:rsidRPr="002009A5">
              <w:rPr>
                <w:noProof/>
                <w:lang w:val="en-US" w:eastAsia="it-IT"/>
              </w:rPr>
              <w:t xml:space="preserve">            dropContainer.el.removeClass('drop-container-active');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(dropContainer.callbacks.onDragLeave) {</w:t>
            </w:r>
          </w:p>
          <w:p w:rsidR="002009A5" w:rsidRPr="002009A5" w:rsidRDefault="002009A5" w:rsidP="002009A5">
            <w:pPr>
              <w:rPr>
                <w:noProof/>
                <w:lang w:val="en-US" w:eastAsia="it-IT"/>
              </w:rPr>
            </w:pPr>
            <w:r w:rsidRPr="002009A5">
              <w:rPr>
                <w:noProof/>
                <w:lang w:val="en-US" w:eastAsia="it-IT"/>
              </w:rPr>
              <w:t xml:space="preserve">                dropContainer.callbacks</w:t>
            </w:r>
          </w:p>
          <w:p w:rsidR="002009A5" w:rsidRPr="002009A5" w:rsidRDefault="002009A5" w:rsidP="002009A5">
            <w:pPr>
              <w:rPr>
                <w:noProof/>
                <w:lang w:val="en-US" w:eastAsia="it-IT"/>
              </w:rPr>
            </w:pPr>
            <w:r w:rsidRPr="002009A5">
              <w:rPr>
                <w:noProof/>
                <w:lang w:val="en-US" w:eastAsia="it-IT"/>
              </w:rPr>
              <w:t xml:space="preserve">                 .onDragLeave(dropContainer.scope,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dropContainer.handleDragEnd = function (e)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dropContainer.el.children().css({'pointer-events': null});</w:t>
            </w:r>
          </w:p>
          <w:p w:rsidR="002009A5" w:rsidRPr="002009A5" w:rsidRDefault="002009A5" w:rsidP="002009A5">
            <w:pPr>
              <w:rPr>
                <w:noProof/>
                <w:lang w:val="en-US" w:eastAsia="it-IT"/>
              </w:rPr>
            </w:pPr>
            <w:r w:rsidRPr="002009A5">
              <w:rPr>
                <w:noProof/>
                <w:lang w:val="en-US" w:eastAsia="it-IT"/>
              </w:rPr>
              <w:t xml:space="preserve">            dropContainer.el.removeClass('drop-container-active');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.controller('DropContainerController', function ($dragging)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dropContainer.handleDrop = function (e) {</w:t>
            </w:r>
          </w:p>
          <w:p w:rsidR="002009A5" w:rsidRPr="002009A5" w:rsidRDefault="002009A5" w:rsidP="002009A5">
            <w:pPr>
              <w:rPr>
                <w:noProof/>
                <w:lang w:val="en-US" w:eastAsia="it-IT"/>
              </w:rPr>
            </w:pPr>
            <w:r w:rsidRPr="002009A5">
              <w:rPr>
                <w:noProof/>
                <w:lang w:val="en-US" w:eastAsia="it-IT"/>
              </w:rPr>
              <w:t xml:space="preserve">            if (e.originalEvent) e = e.originalEvent;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(!dropContainer.accepts</w:t>
            </w:r>
          </w:p>
          <w:p w:rsidR="002009A5" w:rsidRPr="002009A5" w:rsidRDefault="002009A5" w:rsidP="002009A5">
            <w:pPr>
              <w:rPr>
                <w:noProof/>
                <w:lang w:val="en-US" w:eastAsia="it-IT"/>
              </w:rPr>
            </w:pPr>
            <w:r w:rsidRPr="002009A5">
              <w:rPr>
                <w:noProof/>
                <w:lang w:val="en-US" w:eastAsia="it-IT"/>
              </w:rPr>
              <w:t xml:space="preserve">                || dropContainer.accepts.indexOf($dragging.getType()) &gt;= 0) {</w:t>
            </w:r>
          </w:p>
          <w:p w:rsidR="002009A5" w:rsidRPr="002009A5" w:rsidRDefault="002009A5" w:rsidP="002009A5">
            <w:pPr>
              <w:rPr>
                <w:noProof/>
                <w:lang w:val="en-US" w:eastAsia="it-IT"/>
              </w:rPr>
            </w:pPr>
            <w:r w:rsidRPr="002009A5">
              <w:rPr>
                <w:noProof/>
                <w:lang w:val="en-US" w:eastAsia="it-IT"/>
              </w:rPr>
              <w:t xml:space="preserve">                e.preventDefault();</w:t>
            </w:r>
          </w:p>
          <w:p w:rsidR="002009A5" w:rsidRPr="002009A5" w:rsidRDefault="002009A5" w:rsidP="002009A5">
            <w:pPr>
              <w:rPr>
                <w:noProof/>
                <w:lang w:val="en-US" w:eastAsia="it-IT"/>
              </w:rPr>
            </w:pPr>
            <w:r w:rsidRPr="002009A5">
              <w:rPr>
                <w:noProof/>
                <w:lang w:val="en-US" w:eastAsia="it-IT"/>
              </w:rPr>
              <w:t xml:space="preserve">            } else {</w:t>
            </w:r>
          </w:p>
          <w:p w:rsidR="002009A5" w:rsidRPr="002009A5" w:rsidRDefault="002009A5" w:rsidP="002009A5">
            <w:pPr>
              <w:rPr>
                <w:noProof/>
                <w:lang w:val="en-US" w:eastAsia="it-IT"/>
              </w:rPr>
            </w:pPr>
            <w:r w:rsidRPr="002009A5">
              <w:rPr>
                <w:noProof/>
                <w:lang w:val="en-US" w:eastAsia="it-IT"/>
              </w:rPr>
              <w:t xml:space="preserve">                return;</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eventData = dropContainer.updateDragTarget(e);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(eventData.target) {</w:t>
            </w:r>
          </w:p>
          <w:p w:rsidR="002009A5" w:rsidRPr="002009A5" w:rsidRDefault="002009A5" w:rsidP="002009A5">
            <w:pPr>
              <w:rPr>
                <w:noProof/>
                <w:lang w:val="en-US" w:eastAsia="it-IT"/>
              </w:rPr>
            </w:pPr>
            <w:r w:rsidRPr="002009A5">
              <w:rPr>
                <w:noProof/>
                <w:lang w:val="en-US" w:eastAsia="it-IT"/>
              </w:rPr>
              <w:t xml:space="preserve">                eventData.target.handleDrop(eventData);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(dropContainer.callbacks.onDrop) {</w:t>
            </w:r>
          </w:p>
          <w:p w:rsidR="002009A5" w:rsidRPr="002009A5" w:rsidRDefault="002009A5" w:rsidP="002009A5">
            <w:pPr>
              <w:rPr>
                <w:noProof/>
                <w:lang w:val="en-US" w:eastAsia="it-IT"/>
              </w:rPr>
            </w:pPr>
            <w:r w:rsidRPr="002009A5">
              <w:rPr>
                <w:noProof/>
                <w:lang w:val="en-US" w:eastAsia="it-IT"/>
              </w:rPr>
              <w:t xml:space="preserve">                dropContainer.callbacks</w:t>
            </w:r>
          </w:p>
          <w:p w:rsidR="002009A5" w:rsidRPr="002009A5" w:rsidRDefault="002009A5" w:rsidP="002009A5">
            <w:pPr>
              <w:rPr>
                <w:noProof/>
                <w:lang w:val="en-US" w:eastAsia="it-IT"/>
              </w:rPr>
            </w:pPr>
            <w:r w:rsidRPr="002009A5">
              <w:rPr>
                <w:noProof/>
                <w:lang w:val="en-US" w:eastAsia="it-IT"/>
              </w:rPr>
              <w:t xml:space="preserve">                 .onDrop(dropContainer.scope,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dropContainer.handleDragEnd(e);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.directive('dropTarget', function ($parse) {</w:t>
            </w: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restrict: 'A',</w:t>
            </w:r>
          </w:p>
          <w:p w:rsidR="002009A5" w:rsidRPr="002009A5" w:rsidRDefault="002009A5" w:rsidP="002009A5">
            <w:pPr>
              <w:rPr>
                <w:noProof/>
                <w:lang w:val="en-US" w:eastAsia="it-IT"/>
              </w:rPr>
            </w:pPr>
            <w:r w:rsidRPr="002009A5">
              <w:rPr>
                <w:noProof/>
                <w:lang w:val="en-US" w:eastAsia="it-IT"/>
              </w:rPr>
              <w:t xml:space="preserve">            require: ['^dropContainer', 'dropTarget'],</w:t>
            </w:r>
          </w:p>
          <w:p w:rsidR="002009A5" w:rsidRPr="002009A5" w:rsidRDefault="002009A5" w:rsidP="002009A5">
            <w:pPr>
              <w:rPr>
                <w:noProof/>
                <w:lang w:val="en-US" w:eastAsia="it-IT"/>
              </w:rPr>
            </w:pPr>
            <w:r w:rsidRPr="002009A5">
              <w:rPr>
                <w:noProof/>
                <w:lang w:val="en-US" w:eastAsia="it-IT"/>
              </w:rPr>
              <w:t xml:space="preserve">            controller: 'DropTargetController',</w:t>
            </w:r>
          </w:p>
          <w:p w:rsidR="002009A5" w:rsidRPr="002009A5" w:rsidRDefault="002009A5" w:rsidP="002009A5">
            <w:pPr>
              <w:rPr>
                <w:noProof/>
                <w:lang w:val="en-US" w:eastAsia="it-IT"/>
              </w:rPr>
            </w:pPr>
            <w:r w:rsidRPr="002009A5">
              <w:rPr>
                <w:noProof/>
                <w:lang w:val="en-US" w:eastAsia="it-IT"/>
              </w:rPr>
              <w:t xml:space="preserve">            controllerAs: 'dropTarget',</w:t>
            </w:r>
          </w:p>
          <w:p w:rsidR="002009A5" w:rsidRPr="002009A5" w:rsidRDefault="002009A5" w:rsidP="002009A5">
            <w:pPr>
              <w:rPr>
                <w:noProof/>
                <w:lang w:val="en-US" w:eastAsia="it-IT"/>
              </w:rPr>
            </w:pPr>
            <w:r w:rsidRPr="002009A5">
              <w:rPr>
                <w:noProof/>
                <w:lang w:val="en-US" w:eastAsia="it-IT"/>
              </w:rPr>
              <w:t xml:space="preserve">            link: function ($scope, $element, $attrs, ctrls) {</w:t>
            </w:r>
          </w:p>
          <w:p w:rsidR="002009A5" w:rsidRPr="002009A5" w:rsidRDefault="002009A5" w:rsidP="002009A5">
            <w:pPr>
              <w:rPr>
                <w:noProof/>
                <w:lang w:val="en-US" w:eastAsia="it-IT"/>
              </w:rPr>
            </w:pPr>
            <w:r w:rsidRPr="002009A5">
              <w:rPr>
                <w:noProof/>
                <w:lang w:val="en-US" w:eastAsia="it-IT"/>
              </w:rPr>
              <w:t xml:space="preserve">                var dropContainer = ctrls[0];</w:t>
            </w:r>
          </w:p>
          <w:p w:rsidR="002009A5" w:rsidRPr="002009A5" w:rsidRDefault="002009A5" w:rsidP="002009A5">
            <w:pPr>
              <w:rPr>
                <w:noProof/>
                <w:lang w:val="en-US" w:eastAsia="it-IT"/>
              </w:rPr>
            </w:pPr>
            <w:r w:rsidRPr="002009A5">
              <w:rPr>
                <w:noProof/>
                <w:lang w:val="en-US" w:eastAsia="it-IT"/>
              </w:rPr>
              <w:t xml:space="preserve">                var dropTarget = ctrls[1];</w:t>
            </w:r>
          </w:p>
          <w:p w:rsidR="002009A5" w:rsidRPr="002009A5" w:rsidRDefault="002009A5" w:rsidP="002009A5">
            <w:pPr>
              <w:rPr>
                <w:noProof/>
                <w:lang w:val="en-US" w:eastAsia="it-IT"/>
              </w:rPr>
            </w:pPr>
            <w:r w:rsidRPr="002009A5">
              <w:rPr>
                <w:noProof/>
                <w:lang w:val="en-US" w:eastAsia="it-IT"/>
              </w:rPr>
              <w:t xml:space="preserve">                var anchor = $attrs.dropTarget || 'center';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destroy =</w:t>
            </w:r>
          </w:p>
          <w:p w:rsidR="002009A5" w:rsidRPr="002009A5" w:rsidRDefault="002009A5" w:rsidP="002009A5">
            <w:pPr>
              <w:rPr>
                <w:noProof/>
                <w:lang w:val="en-US" w:eastAsia="it-IT"/>
              </w:rPr>
            </w:pPr>
            <w:r w:rsidRPr="002009A5">
              <w:rPr>
                <w:noProof/>
                <w:lang w:val="en-US" w:eastAsia="it-IT"/>
              </w:rPr>
              <w:t xml:space="preserve">              dropContainer.removeDropTarget.bind(dropContainer, anchor);</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$element.addClass('drop-target drop-target-' + anchor);</w:t>
            </w:r>
          </w:p>
          <w:p w:rsidR="002009A5" w:rsidRPr="002009A5" w:rsidRDefault="002009A5" w:rsidP="002009A5">
            <w:pPr>
              <w:rPr>
                <w:noProof/>
                <w:lang w:val="en-US" w:eastAsia="it-IT"/>
              </w:rPr>
            </w:pPr>
          </w:p>
          <w:p w:rsidR="002009A5" w:rsidRPr="002009A5" w:rsidRDefault="002009A5" w:rsidP="002009A5">
            <w:pPr>
              <w:rPr>
                <w:noProof/>
                <w:lang w:eastAsia="it-IT"/>
              </w:rPr>
            </w:pPr>
            <w:r w:rsidRPr="002009A5">
              <w:rPr>
                <w:noProof/>
                <w:lang w:val="en-US" w:eastAsia="it-IT"/>
              </w:rPr>
              <w:t xml:space="preserve">                </w:t>
            </w:r>
            <w:r w:rsidRPr="002009A5">
              <w:rPr>
                <w:noProof/>
                <w:lang w:eastAsia="it-IT"/>
              </w:rPr>
              <w:t>dropTarget.init($element, $scope, {</w:t>
            </w:r>
          </w:p>
          <w:p w:rsidR="002009A5" w:rsidRPr="002009A5" w:rsidRDefault="002009A5" w:rsidP="002009A5">
            <w:pPr>
              <w:rPr>
                <w:noProof/>
                <w:lang w:eastAsia="it-IT"/>
              </w:rPr>
            </w:pPr>
            <w:r w:rsidRPr="002009A5">
              <w:rPr>
                <w:noProof/>
                <w:lang w:eastAsia="it-IT"/>
              </w:rPr>
              <w:t xml:space="preserve">                    onDragEnter: $parse($attrs.onDragEnter),</w:t>
            </w:r>
          </w:p>
          <w:p w:rsidR="002009A5" w:rsidRPr="002009A5" w:rsidRDefault="002009A5" w:rsidP="002009A5">
            <w:pPr>
              <w:rPr>
                <w:noProof/>
                <w:lang w:eastAsia="it-IT"/>
              </w:rPr>
            </w:pPr>
            <w:r w:rsidRPr="002009A5">
              <w:rPr>
                <w:noProof/>
                <w:lang w:eastAsia="it-IT"/>
              </w:rPr>
              <w:t xml:space="preserve">                    onDragOver: $parse($attrs.onDragOver),</w:t>
            </w:r>
          </w:p>
          <w:p w:rsidR="002009A5" w:rsidRPr="002009A5" w:rsidRDefault="002009A5" w:rsidP="002009A5">
            <w:pPr>
              <w:rPr>
                <w:noProof/>
                <w:lang w:eastAsia="it-IT"/>
              </w:rPr>
            </w:pPr>
            <w:r w:rsidRPr="002009A5">
              <w:rPr>
                <w:noProof/>
                <w:lang w:eastAsia="it-IT"/>
              </w:rPr>
              <w:t xml:space="preserve">                    onDragLeave: $parse($attrs.onDragLeave),</w:t>
            </w:r>
          </w:p>
          <w:p w:rsidR="002009A5" w:rsidRPr="002009A5" w:rsidRDefault="002009A5" w:rsidP="002009A5">
            <w:pPr>
              <w:rPr>
                <w:noProof/>
                <w:lang w:val="en-US" w:eastAsia="it-IT"/>
              </w:rPr>
            </w:pPr>
            <w:r w:rsidRPr="002009A5">
              <w:rPr>
                <w:noProof/>
                <w:lang w:eastAsia="it-IT"/>
              </w:rPr>
              <w:t xml:space="preserve">                    </w:t>
            </w:r>
            <w:r w:rsidRPr="002009A5">
              <w:rPr>
                <w:noProof/>
                <w:lang w:val="en-US" w:eastAsia="it-IT"/>
              </w:rPr>
              <w:t>onDrop: $parse($attrs.onDrop),</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dropContainer.addDropTarget(anchor, dropTarget);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$scope.$on('$destroy', destroy);</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.controller('DropTargetController', function ()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&lt;!-- client/src/angello/storyboard/tmpl/storyboard.html --&gt;</w:t>
            </w:r>
          </w:p>
          <w:p w:rsidR="002009A5" w:rsidRPr="002009A5" w:rsidRDefault="002009A5" w:rsidP="002009A5">
            <w:pPr>
              <w:rPr>
                <w:noProof/>
                <w:lang w:val="en-US" w:eastAsia="it-IT"/>
              </w:rPr>
            </w:pPr>
            <w:r w:rsidRPr="002009A5">
              <w:rPr>
                <w:noProof/>
                <w:lang w:val="en-US" w:eastAsia="it-IT"/>
              </w:rPr>
              <w:t>&lt;li userstory</w:t>
            </w:r>
          </w:p>
          <w:p w:rsidR="002009A5" w:rsidRPr="002009A5" w:rsidRDefault="002009A5" w:rsidP="002009A5">
            <w:pPr>
              <w:rPr>
                <w:noProof/>
                <w:lang w:val="en-US" w:eastAsia="it-IT"/>
              </w:rPr>
            </w:pPr>
            <w:r w:rsidRPr="002009A5">
              <w:rPr>
                <w:noProof/>
                <w:lang w:val="en-US" w:eastAsia="it-IT"/>
              </w:rPr>
              <w:t xml:space="preserve">     ng-repeat="story in storyboard.stories | filter: {status:status.name}"</w:t>
            </w:r>
          </w:p>
          <w:p w:rsidR="002009A5" w:rsidRPr="002009A5" w:rsidRDefault="002009A5" w:rsidP="002009A5">
            <w:pPr>
              <w:rPr>
                <w:noProof/>
                <w:lang w:val="en-US" w:eastAsia="it-IT"/>
              </w:rPr>
            </w:pPr>
            <w:r w:rsidRPr="002009A5">
              <w:rPr>
                <w:noProof/>
                <w:lang w:val="en-US" w:eastAsia="it-IT"/>
              </w:rPr>
              <w:t xml:space="preserve">     drag-container="story" mime-type="application/x-angello-status"</w:t>
            </w:r>
          </w:p>
          <w:p w:rsidR="002009A5" w:rsidRPr="002009A5" w:rsidRDefault="002009A5" w:rsidP="002009A5">
            <w:pPr>
              <w:rPr>
                <w:noProof/>
                <w:lang w:val="en-US" w:eastAsia="it-IT"/>
              </w:rPr>
            </w:pPr>
            <w:r w:rsidRPr="002009A5">
              <w:rPr>
                <w:noProof/>
                <w:lang w:val="en-US" w:eastAsia="it-IT"/>
              </w:rPr>
              <w:t xml:space="preserve">     drop-container="" accepts="['application/x-angello-status']"</w:t>
            </w:r>
          </w:p>
          <w:p w:rsidR="002009A5" w:rsidRPr="002009A5" w:rsidRDefault="002009A5" w:rsidP="002009A5">
            <w:pPr>
              <w:rPr>
                <w:noProof/>
                <w:lang w:val="en-US" w:eastAsia="it-IT"/>
              </w:rPr>
            </w:pPr>
            <w:r w:rsidRPr="002009A5">
              <w:rPr>
                <w:noProof/>
                <w:lang w:val="en-US" w:eastAsia="it-IT"/>
              </w:rPr>
              <w:t xml:space="preserve">     class="story my-repeat-animation"</w:t>
            </w:r>
          </w:p>
          <w:p w:rsidR="002009A5" w:rsidRPr="002009A5" w:rsidRDefault="002009A5" w:rsidP="002009A5">
            <w:pPr>
              <w:rPr>
                <w:noProof/>
                <w:lang w:val="en-US" w:eastAsia="it-IT"/>
              </w:rPr>
            </w:pPr>
            <w:r w:rsidRPr="002009A5">
              <w:rPr>
                <w:noProof/>
                <w:lang w:val="en-US" w:eastAsia="it-IT"/>
              </w:rPr>
              <w:t xml:space="preserve">     ng-click="storyboard.setCurrentStory(story)"&gt;</w:t>
            </w:r>
          </w:p>
          <w:p w:rsidR="002009A5" w:rsidRPr="002009A5" w:rsidRDefault="002009A5" w:rsidP="002009A5">
            <w:pPr>
              <w:rPr>
                <w:noProof/>
                <w:lang w:val="en-US" w:eastAsia="it-IT"/>
              </w:rPr>
            </w:pPr>
            <w:r w:rsidRPr="002009A5">
              <w:rPr>
                <w:noProof/>
                <w:lang w:val="en-US" w:eastAsia="it-IT"/>
              </w:rPr>
              <w:t>&lt;div drop-target="top"</w:t>
            </w:r>
          </w:p>
          <w:p w:rsidR="002009A5" w:rsidRPr="002009A5" w:rsidRDefault="002009A5" w:rsidP="002009A5">
            <w:pPr>
              <w:rPr>
                <w:noProof/>
                <w:lang w:val="en-US" w:eastAsia="it-IT"/>
              </w:rPr>
            </w:pPr>
            <w:r w:rsidRPr="002009A5">
              <w:rPr>
                <w:noProof/>
                <w:lang w:val="en-US" w:eastAsia="it-IT"/>
              </w:rPr>
              <w:t xml:space="preserve">     on-drag-enter="storyboard.insertAdjacent(story, data, true)"</w:t>
            </w:r>
          </w:p>
          <w:p w:rsidR="002009A5" w:rsidRPr="002009A5" w:rsidRDefault="002009A5" w:rsidP="002009A5">
            <w:pPr>
              <w:rPr>
                <w:noProof/>
                <w:lang w:val="en-US" w:eastAsia="it-IT"/>
              </w:rPr>
            </w:pPr>
            <w:r w:rsidRPr="002009A5">
              <w:rPr>
                <w:noProof/>
                <w:lang w:val="en-US" w:eastAsia="it-IT"/>
              </w:rPr>
              <w:t xml:space="preserve">     on-drop="storyboard.finalizeDrop(data)"&gt;&lt;/div&gt;</w:t>
            </w:r>
          </w:p>
          <w:p w:rsidR="002009A5" w:rsidRPr="002009A5" w:rsidRDefault="002009A5" w:rsidP="002009A5">
            <w:pPr>
              <w:rPr>
                <w:noProof/>
                <w:lang w:val="en-US" w:eastAsia="it-IT"/>
              </w:rPr>
            </w:pPr>
            <w:r w:rsidRPr="002009A5">
              <w:rPr>
                <w:noProof/>
                <w:lang w:val="en-US" w:eastAsia="it-IT"/>
              </w:rPr>
              <w:t>&lt;div drop-target="bottom"</w:t>
            </w:r>
          </w:p>
          <w:p w:rsidR="002009A5" w:rsidRPr="002009A5" w:rsidRDefault="002009A5" w:rsidP="002009A5">
            <w:pPr>
              <w:rPr>
                <w:noProof/>
                <w:lang w:val="en-US" w:eastAsia="it-IT"/>
              </w:rPr>
            </w:pPr>
            <w:r w:rsidRPr="002009A5">
              <w:rPr>
                <w:noProof/>
                <w:lang w:val="en-US" w:eastAsia="it-IT"/>
              </w:rPr>
              <w:t xml:space="preserve">     on-drag-enter="storyboard.insertAdjacent(story, data, false)"</w:t>
            </w:r>
          </w:p>
          <w:p w:rsidR="002009A5" w:rsidRPr="002009A5" w:rsidRDefault="002009A5" w:rsidP="002009A5">
            <w:pPr>
              <w:rPr>
                <w:noProof/>
                <w:lang w:val="en-US" w:eastAsia="it-IT"/>
              </w:rPr>
            </w:pPr>
            <w:r w:rsidRPr="002009A5">
              <w:rPr>
                <w:noProof/>
                <w:lang w:val="en-US" w:eastAsia="it-IT"/>
              </w:rPr>
              <w:t xml:space="preserve">     on-drop="storyboard.finalizeDrop(data)"&gt;&lt;/div&gt;</w:t>
            </w:r>
          </w:p>
          <w:p w:rsidR="002009A5" w:rsidRPr="002009A5" w:rsidRDefault="002009A5" w:rsidP="002009A5">
            <w:pPr>
              <w:rPr>
                <w:noProof/>
                <w:lang w:val="en-US" w:eastAsia="it-IT"/>
              </w:rPr>
            </w:pPr>
            <w:r w:rsidRPr="002009A5">
              <w:rPr>
                <w:noProof/>
                <w:lang w:val="en-US" w:eastAsia="it-IT"/>
              </w:rPr>
              <w:t xml:space="preserve">     &lt;!-- ... --&gt; </w:t>
            </w:r>
          </w:p>
          <w:p w:rsidR="002009A5" w:rsidRPr="002009A5" w:rsidRDefault="002009A5" w:rsidP="002009A5">
            <w:pPr>
              <w:rPr>
                <w:noProof/>
                <w:lang w:val="en-US" w:eastAsia="it-IT"/>
              </w:rPr>
            </w:pPr>
            <w:r w:rsidRPr="002009A5">
              <w:rPr>
                <w:noProof/>
                <w:lang w:val="en-US" w:eastAsia="it-IT"/>
              </w:rPr>
              <w:t>&lt;/li&gt;</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.controller('DropTargetController', function () {</w:t>
            </w:r>
          </w:p>
          <w:p w:rsidR="002009A5" w:rsidRPr="002009A5" w:rsidRDefault="002009A5" w:rsidP="002009A5">
            <w:pPr>
              <w:rPr>
                <w:noProof/>
                <w:lang w:val="en-US" w:eastAsia="it-IT"/>
              </w:rPr>
            </w:pPr>
            <w:r w:rsidRPr="002009A5">
              <w:rPr>
                <w:noProof/>
                <w:lang w:val="en-US" w:eastAsia="it-IT"/>
              </w:rPr>
              <w:t xml:space="preserve">        var dropTarget = this;</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dropTarget.init = function (el, scope, callbacks) {</w:t>
            </w:r>
          </w:p>
          <w:p w:rsidR="002009A5" w:rsidRPr="002009A5" w:rsidRDefault="002009A5" w:rsidP="002009A5">
            <w:pPr>
              <w:rPr>
                <w:noProof/>
                <w:lang w:val="en-US" w:eastAsia="it-IT"/>
              </w:rPr>
            </w:pPr>
            <w:r w:rsidRPr="002009A5">
              <w:rPr>
                <w:noProof/>
                <w:lang w:val="en-US" w:eastAsia="it-IT"/>
              </w:rPr>
              <w:t xml:space="preserve">            dropTarget.el = el;</w:t>
            </w:r>
          </w:p>
          <w:p w:rsidR="002009A5" w:rsidRPr="002009A5" w:rsidRDefault="002009A5" w:rsidP="002009A5">
            <w:pPr>
              <w:rPr>
                <w:noProof/>
                <w:lang w:val="en-US" w:eastAsia="it-IT"/>
              </w:rPr>
            </w:pPr>
            <w:r w:rsidRPr="002009A5">
              <w:rPr>
                <w:noProof/>
                <w:lang w:val="en-US" w:eastAsia="it-IT"/>
              </w:rPr>
              <w:t xml:space="preserve">            dropTarget.scope = scope;</w:t>
            </w:r>
          </w:p>
          <w:p w:rsidR="002009A5" w:rsidRPr="002009A5" w:rsidRDefault="002009A5" w:rsidP="002009A5">
            <w:pPr>
              <w:rPr>
                <w:noProof/>
                <w:lang w:val="en-US" w:eastAsia="it-IT"/>
              </w:rPr>
            </w:pPr>
            <w:r w:rsidRPr="002009A5">
              <w:rPr>
                <w:noProof/>
                <w:lang w:val="en-US" w:eastAsia="it-IT"/>
              </w:rPr>
              <w:t xml:space="preserve">            dropTarget.callbacks = callbacks;</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.controller('DropTargetController', function ()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dropTarget.handleDragEnter = function (eventData) {</w:t>
            </w:r>
          </w:p>
          <w:p w:rsidR="002009A5" w:rsidRPr="002009A5" w:rsidRDefault="002009A5" w:rsidP="002009A5">
            <w:pPr>
              <w:rPr>
                <w:noProof/>
                <w:lang w:val="en-US" w:eastAsia="it-IT"/>
              </w:rPr>
            </w:pPr>
            <w:r w:rsidRPr="002009A5">
              <w:rPr>
                <w:noProof/>
                <w:lang w:val="en-US" w:eastAsia="it-IT"/>
              </w:rPr>
              <w:t xml:space="preserve">            dropTarget.el.addClass('drop-target-active');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(dropTarget.callbacks.onDragEnter) {</w:t>
            </w:r>
          </w:p>
          <w:p w:rsidR="002009A5" w:rsidRPr="002009A5" w:rsidRDefault="002009A5" w:rsidP="002009A5">
            <w:pPr>
              <w:rPr>
                <w:noProof/>
                <w:lang w:val="en-US" w:eastAsia="it-IT"/>
              </w:rPr>
            </w:pPr>
            <w:r w:rsidRPr="002009A5">
              <w:rPr>
                <w:noProof/>
                <w:lang w:val="en-US" w:eastAsia="it-IT"/>
              </w:rPr>
              <w:t xml:space="preserve">                dropTarget.callbacks</w:t>
            </w:r>
          </w:p>
          <w:p w:rsidR="002009A5" w:rsidRPr="002009A5" w:rsidRDefault="002009A5" w:rsidP="002009A5">
            <w:pPr>
              <w:rPr>
                <w:noProof/>
                <w:lang w:val="en-US" w:eastAsia="it-IT"/>
              </w:rPr>
            </w:pPr>
            <w:r w:rsidRPr="002009A5">
              <w:rPr>
                <w:noProof/>
                <w:lang w:val="en-US" w:eastAsia="it-IT"/>
              </w:rPr>
              <w:t xml:space="preserve">                 .onDragEnter(dropTarget.scope,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dropTarget.handleDragOver = function (eventData) {</w:t>
            </w:r>
          </w:p>
          <w:p w:rsidR="002009A5" w:rsidRPr="002009A5" w:rsidRDefault="002009A5" w:rsidP="002009A5">
            <w:pPr>
              <w:rPr>
                <w:noProof/>
                <w:lang w:val="en-US" w:eastAsia="it-IT"/>
              </w:rPr>
            </w:pPr>
            <w:r w:rsidRPr="002009A5">
              <w:rPr>
                <w:noProof/>
                <w:lang w:val="en-US" w:eastAsia="it-IT"/>
              </w:rPr>
              <w:t xml:space="preserve">            if (dropTarget.callbacks.onDragOver) {</w:t>
            </w:r>
          </w:p>
          <w:p w:rsidR="002009A5" w:rsidRPr="002009A5" w:rsidRDefault="002009A5" w:rsidP="002009A5">
            <w:pPr>
              <w:rPr>
                <w:noProof/>
                <w:lang w:val="en-US" w:eastAsia="it-IT"/>
              </w:rPr>
            </w:pPr>
            <w:r w:rsidRPr="002009A5">
              <w:rPr>
                <w:noProof/>
                <w:lang w:val="en-US" w:eastAsia="it-IT"/>
              </w:rPr>
              <w:t xml:space="preserve">                dropTarget.callbacks</w:t>
            </w:r>
          </w:p>
          <w:p w:rsidR="002009A5" w:rsidRPr="002009A5" w:rsidRDefault="002009A5" w:rsidP="002009A5">
            <w:pPr>
              <w:rPr>
                <w:noProof/>
                <w:lang w:val="en-US" w:eastAsia="it-IT"/>
              </w:rPr>
            </w:pPr>
            <w:r w:rsidRPr="002009A5">
              <w:rPr>
                <w:noProof/>
                <w:lang w:val="en-US" w:eastAsia="it-IT"/>
              </w:rPr>
              <w:t xml:space="preserve">                 .onDragOver(dropTarget.scope,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dropTarget.handleDragLeave = function (eventData) {</w:t>
            </w:r>
          </w:p>
          <w:p w:rsidR="002009A5" w:rsidRPr="002009A5" w:rsidRDefault="002009A5" w:rsidP="002009A5">
            <w:pPr>
              <w:rPr>
                <w:noProof/>
                <w:lang w:val="en-US" w:eastAsia="it-IT"/>
              </w:rPr>
            </w:pPr>
            <w:r w:rsidRPr="002009A5">
              <w:rPr>
                <w:noProof/>
                <w:lang w:val="en-US" w:eastAsia="it-IT"/>
              </w:rPr>
              <w:t xml:space="preserve">            dropTarget.el.removeClass('drop-target-active');</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(dropTarget.callbacks.onDragLeave) {</w:t>
            </w:r>
          </w:p>
          <w:p w:rsidR="002009A5" w:rsidRPr="002009A5" w:rsidRDefault="002009A5" w:rsidP="002009A5">
            <w:pPr>
              <w:rPr>
                <w:noProof/>
                <w:lang w:val="en-US" w:eastAsia="it-IT"/>
              </w:rPr>
            </w:pPr>
            <w:r w:rsidRPr="002009A5">
              <w:rPr>
                <w:noProof/>
                <w:lang w:val="en-US" w:eastAsia="it-IT"/>
              </w:rPr>
              <w:t xml:space="preserve">                dropTarget.callbacks</w:t>
            </w:r>
          </w:p>
          <w:p w:rsidR="002009A5" w:rsidRPr="002009A5" w:rsidRDefault="002009A5" w:rsidP="002009A5">
            <w:pPr>
              <w:rPr>
                <w:noProof/>
                <w:lang w:val="en-US" w:eastAsia="it-IT"/>
              </w:rPr>
            </w:pPr>
            <w:r w:rsidRPr="002009A5">
              <w:rPr>
                <w:noProof/>
                <w:lang w:val="en-US" w:eastAsia="it-IT"/>
              </w:rPr>
              <w:t xml:space="preserve">                 .onDragLeave(dropTarget.scope,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dropTarget.handleDrop = function (eventData) {</w:t>
            </w:r>
          </w:p>
          <w:p w:rsidR="002009A5" w:rsidRPr="002009A5" w:rsidRDefault="002009A5" w:rsidP="002009A5">
            <w:pPr>
              <w:rPr>
                <w:noProof/>
                <w:lang w:val="en-US" w:eastAsia="it-IT"/>
              </w:rPr>
            </w:pPr>
            <w:r w:rsidRPr="002009A5">
              <w:rPr>
                <w:noProof/>
                <w:lang w:val="en-US" w:eastAsia="it-IT"/>
              </w:rPr>
              <w:t xml:space="preserve">            if (dropTarget.callbacks.onDrop) {</w:t>
            </w:r>
          </w:p>
          <w:p w:rsidR="002009A5" w:rsidRPr="002009A5" w:rsidRDefault="002009A5" w:rsidP="002009A5">
            <w:pPr>
              <w:rPr>
                <w:noProof/>
                <w:lang w:val="en-US" w:eastAsia="it-IT"/>
              </w:rPr>
            </w:pPr>
            <w:r w:rsidRPr="002009A5">
              <w:rPr>
                <w:noProof/>
                <w:lang w:val="en-US" w:eastAsia="it-IT"/>
              </w:rPr>
              <w:t xml:space="preserve">                dropTarget.callbacks.onDrop(dropTarget.scope, eventData);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Default="002009A5" w:rsidP="002009A5">
            <w:pPr>
              <w:rPr>
                <w:noProof/>
                <w:lang w:val="en-US" w:eastAsia="it-IT"/>
              </w:rPr>
            </w:pPr>
          </w:p>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lastRenderedPageBreak/>
              <w:t>// client/src/angello/storyboard/directives/DragAndDrop.js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.factory('$dragging', function ()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data = null;</w:t>
            </w:r>
          </w:p>
          <w:p w:rsidR="002009A5" w:rsidRPr="002009A5" w:rsidRDefault="002009A5" w:rsidP="002009A5">
            <w:pPr>
              <w:rPr>
                <w:noProof/>
                <w:lang w:val="en-US" w:eastAsia="it-IT"/>
              </w:rPr>
            </w:pPr>
            <w:r w:rsidRPr="002009A5">
              <w:rPr>
                <w:noProof/>
                <w:lang w:val="en-US" w:eastAsia="it-IT"/>
              </w:rPr>
              <w:t xml:space="preserve">        var type = null;</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return {</w:t>
            </w:r>
          </w:p>
          <w:p w:rsidR="002009A5" w:rsidRPr="002009A5" w:rsidRDefault="002009A5" w:rsidP="002009A5">
            <w:pPr>
              <w:rPr>
                <w:noProof/>
                <w:lang w:val="en-US" w:eastAsia="it-IT"/>
              </w:rPr>
            </w:pPr>
            <w:r w:rsidRPr="002009A5">
              <w:rPr>
                <w:noProof/>
                <w:lang w:val="en-US" w:eastAsia="it-IT"/>
              </w:rPr>
              <w:t xml:space="preserve">            getData: function () {</w:t>
            </w:r>
          </w:p>
          <w:p w:rsidR="002009A5" w:rsidRPr="002009A5" w:rsidRDefault="002009A5" w:rsidP="002009A5">
            <w:pPr>
              <w:rPr>
                <w:noProof/>
                <w:lang w:val="en-US" w:eastAsia="it-IT"/>
              </w:rPr>
            </w:pPr>
            <w:r w:rsidRPr="002009A5">
              <w:rPr>
                <w:noProof/>
                <w:lang w:val="en-US" w:eastAsia="it-IT"/>
              </w:rPr>
              <w:t xml:space="preserve">                return 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getType: function () {</w:t>
            </w:r>
          </w:p>
          <w:p w:rsidR="002009A5" w:rsidRPr="002009A5" w:rsidRDefault="002009A5" w:rsidP="002009A5">
            <w:pPr>
              <w:rPr>
                <w:noProof/>
                <w:lang w:val="en-US" w:eastAsia="it-IT"/>
              </w:rPr>
            </w:pPr>
            <w:r w:rsidRPr="002009A5">
              <w:rPr>
                <w:noProof/>
                <w:lang w:val="en-US" w:eastAsia="it-IT"/>
              </w:rPr>
              <w:t xml:space="preserve">                return type;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setData: function (newData) {</w:t>
            </w:r>
          </w:p>
          <w:p w:rsidR="002009A5" w:rsidRPr="002009A5" w:rsidRDefault="002009A5" w:rsidP="002009A5">
            <w:pPr>
              <w:rPr>
                <w:noProof/>
                <w:lang w:val="en-US" w:eastAsia="it-IT"/>
              </w:rPr>
            </w:pPr>
            <w:r w:rsidRPr="002009A5">
              <w:rPr>
                <w:noProof/>
                <w:lang w:val="en-US" w:eastAsia="it-IT"/>
              </w:rPr>
              <w:t xml:space="preserve">                data = newData;</w:t>
            </w:r>
          </w:p>
          <w:p w:rsidR="002009A5" w:rsidRPr="002009A5" w:rsidRDefault="002009A5" w:rsidP="002009A5">
            <w:pPr>
              <w:rPr>
                <w:noProof/>
                <w:lang w:val="en-US" w:eastAsia="it-IT"/>
              </w:rPr>
            </w:pPr>
            <w:r w:rsidRPr="002009A5">
              <w:rPr>
                <w:noProof/>
                <w:lang w:val="en-US" w:eastAsia="it-IT"/>
              </w:rPr>
              <w:t xml:space="preserve">                return data;</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setType: function (newType) {</w:t>
            </w:r>
          </w:p>
          <w:p w:rsidR="002009A5" w:rsidRPr="002009A5" w:rsidRDefault="002009A5" w:rsidP="002009A5">
            <w:pPr>
              <w:rPr>
                <w:noProof/>
                <w:lang w:val="en-US" w:eastAsia="it-IT"/>
              </w:rPr>
            </w:pPr>
            <w:r w:rsidRPr="002009A5">
              <w:rPr>
                <w:noProof/>
                <w:lang w:val="en-US" w:eastAsia="it-IT"/>
              </w:rPr>
              <w:t xml:space="preserve">                type = newType;</w:t>
            </w:r>
          </w:p>
          <w:p w:rsidR="002009A5" w:rsidRPr="002009A5" w:rsidRDefault="002009A5" w:rsidP="002009A5">
            <w:pPr>
              <w:rPr>
                <w:noProof/>
                <w:lang w:val="en-US" w:eastAsia="it-IT"/>
              </w:rPr>
            </w:pPr>
            <w:r w:rsidRPr="002009A5">
              <w:rPr>
                <w:noProof/>
                <w:lang w:val="en-US" w:eastAsia="it-IT"/>
              </w:rPr>
              <w:t xml:space="preserve">                return type;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2009A5" w:rsidRPr="00E37EF6" w:rsidTr="00D02922">
        <w:tc>
          <w:tcPr>
            <w:tcW w:w="9166" w:type="dxa"/>
          </w:tcPr>
          <w:p w:rsidR="002009A5" w:rsidRPr="002009A5" w:rsidRDefault="002009A5" w:rsidP="002009A5">
            <w:pPr>
              <w:rPr>
                <w:noProof/>
                <w:lang w:val="en-US" w:eastAsia="it-IT"/>
              </w:rPr>
            </w:pPr>
          </w:p>
        </w:tc>
      </w:tr>
      <w:tr w:rsidR="002009A5" w:rsidRPr="00E37EF6" w:rsidTr="00D02922">
        <w:tc>
          <w:tcPr>
            <w:tcW w:w="9166" w:type="dxa"/>
          </w:tcPr>
          <w:p w:rsidR="002009A5" w:rsidRPr="002009A5" w:rsidRDefault="002009A5" w:rsidP="002009A5">
            <w:pPr>
              <w:rPr>
                <w:noProof/>
                <w:lang w:val="en-US" w:eastAsia="it-IT"/>
              </w:rPr>
            </w:pPr>
            <w:r w:rsidRPr="002009A5">
              <w:rPr>
                <w:noProof/>
                <w:lang w:val="en-US" w:eastAsia="it-IT"/>
              </w:rPr>
              <w:t>// client/src/angello/storyboard/controllers/StoryboardController.js</w:t>
            </w:r>
          </w:p>
          <w:p w:rsidR="002009A5" w:rsidRPr="002009A5" w:rsidRDefault="002009A5" w:rsidP="002009A5">
            <w:pPr>
              <w:rPr>
                <w:noProof/>
                <w:lang w:val="en-US" w:eastAsia="it-IT"/>
              </w:rPr>
            </w:pPr>
            <w:r w:rsidRPr="002009A5">
              <w:rPr>
                <w:noProof/>
                <w:lang w:val="en-US" w:eastAsia="it-IT"/>
              </w:rPr>
              <w:t>angular.module('Angello.Storyboard')</w:t>
            </w:r>
          </w:p>
          <w:p w:rsidR="002009A5" w:rsidRPr="002009A5" w:rsidRDefault="002009A5" w:rsidP="002009A5">
            <w:pPr>
              <w:rPr>
                <w:noProof/>
                <w:lang w:val="en-US" w:eastAsia="it-IT"/>
              </w:rPr>
            </w:pPr>
            <w:r w:rsidRPr="002009A5">
              <w:rPr>
                <w:noProof/>
                <w:lang w:val="en-US" w:eastAsia="it-IT"/>
              </w:rPr>
              <w:t xml:space="preserve">    .controller('StoryboardCtrl',</w:t>
            </w:r>
          </w:p>
          <w:p w:rsidR="002009A5" w:rsidRPr="002009A5" w:rsidRDefault="002009A5" w:rsidP="002009A5">
            <w:pPr>
              <w:rPr>
                <w:noProof/>
                <w:lang w:val="en-US" w:eastAsia="it-IT"/>
              </w:rPr>
            </w:pPr>
            <w:r w:rsidRPr="002009A5">
              <w:rPr>
                <w:noProof/>
                <w:lang w:val="en-US" w:eastAsia="it-IT"/>
              </w:rPr>
              <w:t xml:space="preserve">        function ($scope, $log, StoriesModel, UsersModel,</w:t>
            </w:r>
          </w:p>
          <w:p w:rsidR="002009A5" w:rsidRPr="002009A5" w:rsidRDefault="002009A5" w:rsidP="002009A5">
            <w:pPr>
              <w:rPr>
                <w:noProof/>
                <w:lang w:val="en-US" w:eastAsia="it-IT"/>
              </w:rPr>
            </w:pPr>
            <w:r w:rsidRPr="002009A5">
              <w:rPr>
                <w:noProof/>
                <w:lang w:val="en-US" w:eastAsia="it-IT"/>
              </w:rPr>
              <w:t xml:space="preserve">                          STORY_STATUSES, STORY_TYPES)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storyboard.insertAdjacent = function (target, story, insertBefore) {</w:t>
            </w:r>
          </w:p>
          <w:p w:rsidR="002009A5" w:rsidRPr="002009A5" w:rsidRDefault="002009A5" w:rsidP="002009A5">
            <w:pPr>
              <w:rPr>
                <w:noProof/>
                <w:lang w:val="en-US" w:eastAsia="it-IT"/>
              </w:rPr>
            </w:pPr>
            <w:r w:rsidRPr="002009A5">
              <w:rPr>
                <w:noProof/>
                <w:lang w:val="en-US" w:eastAsia="it-IT"/>
              </w:rPr>
              <w:t xml:space="preserve">            if (target === story) return;</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var fromIdx = storyboard.stories.indexOf(story);</w:t>
            </w:r>
          </w:p>
          <w:p w:rsidR="002009A5" w:rsidRPr="002009A5" w:rsidRDefault="002009A5" w:rsidP="002009A5">
            <w:pPr>
              <w:rPr>
                <w:noProof/>
                <w:lang w:val="en-US" w:eastAsia="it-IT"/>
              </w:rPr>
            </w:pPr>
            <w:r w:rsidRPr="002009A5">
              <w:rPr>
                <w:noProof/>
                <w:lang w:val="en-US" w:eastAsia="it-IT"/>
              </w:rPr>
              <w:t xml:space="preserve">            var toIdx = storyboard.stories.indexOf(target);</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(!insertBefore) toIdx++;</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(fromIdx &gt;= 0 &amp;&amp; toIdx &gt;= 0) {</w:t>
            </w:r>
          </w:p>
          <w:p w:rsidR="002009A5" w:rsidRPr="002009A5" w:rsidRDefault="002009A5" w:rsidP="002009A5">
            <w:pPr>
              <w:rPr>
                <w:noProof/>
                <w:lang w:val="en-US" w:eastAsia="it-IT"/>
              </w:rPr>
            </w:pPr>
            <w:r w:rsidRPr="002009A5">
              <w:rPr>
                <w:noProof/>
                <w:lang w:val="en-US" w:eastAsia="it-IT"/>
              </w:rPr>
              <w:t xml:space="preserve">                storyboard.stories.splice(fromIdx, 1);</w:t>
            </w:r>
          </w:p>
          <w:p w:rsidR="002009A5" w:rsidRPr="002009A5" w:rsidRDefault="002009A5" w:rsidP="002009A5">
            <w:pPr>
              <w:rPr>
                <w:noProof/>
                <w:lang w:val="en-US" w:eastAsia="it-IT"/>
              </w:rPr>
            </w:pP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if (toIdx &gt;= fromIdx) toIdx--;</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storyboard.stories.splice(toIdx, 0, story);</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story.status = target.status;</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lastRenderedPageBreak/>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storyboard.finalizeDrop = function (story) {</w:t>
            </w:r>
          </w:p>
          <w:p w:rsidR="002009A5" w:rsidRPr="002009A5" w:rsidRDefault="002009A5" w:rsidP="002009A5">
            <w:pPr>
              <w:rPr>
                <w:noProof/>
                <w:lang w:val="en-US" w:eastAsia="it-IT"/>
              </w:rPr>
            </w:pPr>
            <w:r w:rsidRPr="002009A5">
              <w:rPr>
                <w:noProof/>
                <w:lang w:val="en-US" w:eastAsia="it-IT"/>
              </w:rPr>
              <w:t xml:space="preserve">            StoriesModel.update(story.id, story)</w:t>
            </w:r>
          </w:p>
          <w:p w:rsidR="002009A5" w:rsidRPr="002009A5" w:rsidRDefault="002009A5" w:rsidP="002009A5">
            <w:pPr>
              <w:rPr>
                <w:noProof/>
                <w:lang w:val="en-US" w:eastAsia="it-IT"/>
              </w:rPr>
            </w:pPr>
            <w:r w:rsidRPr="002009A5">
              <w:rPr>
                <w:noProof/>
                <w:lang w:val="en-US" w:eastAsia="it-IT"/>
              </w:rPr>
              <w:t xml:space="preserve">                .then(function (result) {</w:t>
            </w:r>
          </w:p>
          <w:p w:rsidR="002009A5" w:rsidRPr="002009A5" w:rsidRDefault="002009A5" w:rsidP="002009A5">
            <w:pPr>
              <w:rPr>
                <w:noProof/>
                <w:lang w:val="en-US" w:eastAsia="it-IT"/>
              </w:rPr>
            </w:pPr>
            <w:r w:rsidRPr="002009A5">
              <w:rPr>
                <w:noProof/>
                <w:lang w:val="en-US" w:eastAsia="it-IT"/>
              </w:rPr>
              <w:t xml:space="preserve">                    $log.debug('RESULT', result);</w:t>
            </w:r>
          </w:p>
          <w:p w:rsidR="002009A5" w:rsidRPr="002009A5" w:rsidRDefault="002009A5" w:rsidP="002009A5">
            <w:pPr>
              <w:rPr>
                <w:noProof/>
                <w:lang w:val="en-US" w:eastAsia="it-IT"/>
              </w:rPr>
            </w:pPr>
            <w:r w:rsidRPr="002009A5">
              <w:rPr>
                <w:noProof/>
                <w:lang w:val="en-US" w:eastAsia="it-IT"/>
              </w:rPr>
              <w:t xml:space="preserve">                }, function (reason) {</w:t>
            </w:r>
          </w:p>
          <w:p w:rsidR="002009A5" w:rsidRPr="002009A5" w:rsidRDefault="002009A5" w:rsidP="002009A5">
            <w:pPr>
              <w:rPr>
                <w:noProof/>
                <w:lang w:val="en-US" w:eastAsia="it-IT"/>
              </w:rPr>
            </w:pPr>
            <w:r w:rsidRPr="002009A5">
              <w:rPr>
                <w:noProof/>
                <w:lang w:val="en-US" w:eastAsia="it-IT"/>
              </w:rPr>
              <w:t xml:space="preserve">                    $log.debug('REASON', reason);</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storyboard.changeStatus = function (story, status) {</w:t>
            </w:r>
          </w:p>
          <w:p w:rsidR="002009A5" w:rsidRPr="002009A5" w:rsidRDefault="002009A5" w:rsidP="002009A5">
            <w:pPr>
              <w:rPr>
                <w:noProof/>
                <w:lang w:val="en-US" w:eastAsia="it-IT"/>
              </w:rPr>
            </w:pPr>
            <w:r w:rsidRPr="002009A5">
              <w:rPr>
                <w:noProof/>
                <w:lang w:val="en-US" w:eastAsia="it-IT"/>
              </w:rPr>
              <w:t xml:space="preserve">            story.status = status.name;</w:t>
            </w: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p>
          <w:p w:rsidR="002009A5" w:rsidRPr="002009A5" w:rsidRDefault="002009A5" w:rsidP="002009A5">
            <w:pPr>
              <w:rPr>
                <w:noProof/>
                <w:lang w:val="en-US" w:eastAsia="it-IT"/>
              </w:rPr>
            </w:pPr>
            <w:r w:rsidRPr="002009A5">
              <w:rPr>
                <w:noProof/>
                <w:lang w:val="en-US" w:eastAsia="it-IT"/>
              </w:rPr>
              <w:t xml:space="preserve">        //...</w:t>
            </w:r>
          </w:p>
          <w:p w:rsidR="002009A5" w:rsidRPr="002009A5" w:rsidRDefault="002009A5" w:rsidP="002009A5">
            <w:pPr>
              <w:rPr>
                <w:noProof/>
                <w:lang w:val="en-US" w:eastAsia="it-IT"/>
              </w:rPr>
            </w:pPr>
            <w:r w:rsidRPr="002009A5">
              <w:rPr>
                <w:noProof/>
                <w:lang w:val="en-US" w:eastAsia="it-IT"/>
              </w:rPr>
              <w:t xml:space="preserve">    });</w:t>
            </w:r>
          </w:p>
        </w:tc>
      </w:tr>
      <w:tr w:rsidR="008005BD" w:rsidRPr="00E37EF6" w:rsidTr="00D02922">
        <w:tc>
          <w:tcPr>
            <w:tcW w:w="9166" w:type="dxa"/>
          </w:tcPr>
          <w:p w:rsidR="008005BD" w:rsidRPr="002009A5" w:rsidRDefault="008005BD" w:rsidP="002009A5">
            <w:pPr>
              <w:rPr>
                <w:noProof/>
                <w:lang w:val="en-US" w:eastAsia="it-IT"/>
              </w:rPr>
            </w:pPr>
          </w:p>
        </w:tc>
      </w:tr>
      <w:tr w:rsidR="008005BD" w:rsidRPr="00E37EF6" w:rsidTr="00D02922">
        <w:tc>
          <w:tcPr>
            <w:tcW w:w="9166" w:type="dxa"/>
          </w:tcPr>
          <w:p w:rsidR="008005BD" w:rsidRPr="002009A5" w:rsidRDefault="008005BD" w:rsidP="002009A5">
            <w:pPr>
              <w:rPr>
                <w:noProof/>
                <w:lang w:val="en-US" w:eastAsia="it-IT"/>
              </w:rPr>
            </w:pPr>
            <w:r>
              <w:rPr>
                <w:noProof/>
                <w:lang w:eastAsia="it-IT"/>
              </w:rPr>
              <w:drawing>
                <wp:inline distT="0" distB="0" distL="0" distR="0" wp14:anchorId="61750494" wp14:editId="613D8040">
                  <wp:extent cx="5619750" cy="2200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2200275"/>
                          </a:xfrm>
                          <a:prstGeom prst="rect">
                            <a:avLst/>
                          </a:prstGeom>
                        </pic:spPr>
                      </pic:pic>
                    </a:graphicData>
                  </a:graphic>
                </wp:inline>
              </w:drawing>
            </w:r>
          </w:p>
        </w:tc>
      </w:tr>
      <w:tr w:rsidR="008005BD" w:rsidRPr="00E37EF6" w:rsidTr="00D02922">
        <w:tc>
          <w:tcPr>
            <w:tcW w:w="9166" w:type="dxa"/>
          </w:tcPr>
          <w:p w:rsidR="008005BD" w:rsidRDefault="008005BD" w:rsidP="002009A5">
            <w:pPr>
              <w:rPr>
                <w:noProof/>
                <w:lang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 client/assets/js/boot.js</w:t>
            </w:r>
          </w:p>
          <w:p w:rsidR="008005BD" w:rsidRPr="008005BD" w:rsidRDefault="008005BD" w:rsidP="008005BD">
            <w:pPr>
              <w:rPr>
                <w:noProof/>
                <w:lang w:val="en-US" w:eastAsia="it-IT"/>
              </w:rPr>
            </w:pPr>
            <w:r w:rsidRPr="008005BD">
              <w:rPr>
                <w:noProof/>
                <w:lang w:val="en-US" w:eastAsia="it-IT"/>
              </w:rPr>
              <w:t>{ file: 'vendor/flot/jquery.flot.js' },</w:t>
            </w:r>
          </w:p>
          <w:p w:rsidR="008005BD" w:rsidRPr="008005BD" w:rsidRDefault="008005BD" w:rsidP="008005BD">
            <w:pPr>
              <w:rPr>
                <w:noProof/>
                <w:lang w:val="en-US" w:eastAsia="it-IT"/>
              </w:rPr>
            </w:pPr>
            <w:r w:rsidRPr="008005BD">
              <w:rPr>
                <w:noProof/>
                <w:lang w:val="en-US" w:eastAsia="it-IT"/>
              </w:rPr>
              <w:t>{ file: 'vendor/flot/jquery.flot.categories.js' },</w:t>
            </w:r>
          </w:p>
        </w:tc>
      </w:tr>
      <w:tr w:rsidR="008005BD" w:rsidRPr="00E37EF6" w:rsidTr="00D02922">
        <w:tc>
          <w:tcPr>
            <w:tcW w:w="9166" w:type="dxa"/>
          </w:tcPr>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lastRenderedPageBreak/>
              <w:t>// client/src/angello/dashboard/directives/ChartDirective.js</w:t>
            </w:r>
          </w:p>
          <w:p w:rsidR="008005BD" w:rsidRPr="008005BD" w:rsidRDefault="008005BD" w:rsidP="008005BD">
            <w:pPr>
              <w:rPr>
                <w:noProof/>
                <w:lang w:val="en-US" w:eastAsia="it-IT"/>
              </w:rPr>
            </w:pPr>
            <w:r w:rsidRPr="008005BD">
              <w:rPr>
                <w:noProof/>
                <w:lang w:val="en-US" w:eastAsia="it-IT"/>
              </w:rPr>
              <w:t>angular.module('Angello.Dashboard')</w:t>
            </w:r>
          </w:p>
          <w:p w:rsidR="008005BD" w:rsidRPr="008005BD" w:rsidRDefault="008005BD" w:rsidP="008005BD">
            <w:pPr>
              <w:rPr>
                <w:noProof/>
                <w:lang w:val="en-US" w:eastAsia="it-IT"/>
              </w:rPr>
            </w:pPr>
            <w:r w:rsidRPr="008005BD">
              <w:rPr>
                <w:noProof/>
                <w:lang w:val="en-US" w:eastAsia="it-IT"/>
              </w:rPr>
              <w:t xml:space="preserve">    .directive('chart',</w:t>
            </w:r>
          </w:p>
          <w:p w:rsidR="008005BD" w:rsidRPr="008005BD" w:rsidRDefault="008005BD" w:rsidP="008005BD">
            <w:pPr>
              <w:rPr>
                <w:noProof/>
                <w:lang w:val="en-US" w:eastAsia="it-IT"/>
              </w:rPr>
            </w:pPr>
            <w:r w:rsidRPr="008005BD">
              <w:rPr>
                <w:noProof/>
                <w:lang w:val="en-US" w:eastAsia="it-IT"/>
              </w:rPr>
              <w:t xml:space="preserve">        function () {</w:t>
            </w:r>
          </w:p>
          <w:p w:rsidR="008005BD" w:rsidRPr="008005BD" w:rsidRDefault="008005BD" w:rsidP="008005BD">
            <w:pPr>
              <w:rPr>
                <w:noProof/>
                <w:lang w:val="en-US" w:eastAsia="it-IT"/>
              </w:rPr>
            </w:pPr>
            <w:r w:rsidRPr="008005BD">
              <w:rPr>
                <w:noProof/>
                <w:lang w:val="en-US" w:eastAsia="it-IT"/>
              </w:rPr>
              <w:t xml:space="preserve">            var linker = function (scope, element, attrs) {</w:t>
            </w:r>
          </w:p>
          <w:p w:rsidR="008005BD" w:rsidRPr="008005BD" w:rsidRDefault="008005BD" w:rsidP="008005BD">
            <w:pPr>
              <w:rPr>
                <w:noProof/>
                <w:lang w:val="en-US" w:eastAsia="it-IT"/>
              </w:rPr>
            </w:pPr>
            <w:r w:rsidRPr="008005BD">
              <w:rPr>
                <w:noProof/>
                <w:lang w:val="en-US" w:eastAsia="it-IT"/>
              </w:rPr>
              <w:t xml:space="preserve">                // Link goes here</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var controller = function($scope) {</w:t>
            </w:r>
          </w:p>
          <w:p w:rsidR="008005BD" w:rsidRPr="008005BD" w:rsidRDefault="008005BD" w:rsidP="008005BD">
            <w:pPr>
              <w:rPr>
                <w:noProof/>
                <w:lang w:val="en-US" w:eastAsia="it-IT"/>
              </w:rPr>
            </w:pPr>
            <w:r w:rsidRPr="008005BD">
              <w:rPr>
                <w:noProof/>
                <w:lang w:val="en-US" w:eastAsia="it-IT"/>
              </w:rPr>
              <w:t xml:space="preserve">                // Controller goes here</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return {</w:t>
            </w:r>
          </w:p>
          <w:p w:rsidR="008005BD" w:rsidRPr="008005BD" w:rsidRDefault="008005BD" w:rsidP="008005BD">
            <w:pPr>
              <w:rPr>
                <w:noProof/>
                <w:lang w:val="en-US" w:eastAsia="it-IT"/>
              </w:rPr>
            </w:pPr>
            <w:r w:rsidRPr="008005BD">
              <w:rPr>
                <w:noProof/>
                <w:lang w:val="en-US" w:eastAsia="it-IT"/>
              </w:rPr>
              <w:t xml:space="preserve">                restrict: 'A',</w:t>
            </w:r>
          </w:p>
          <w:p w:rsidR="008005BD" w:rsidRPr="008005BD" w:rsidRDefault="008005BD" w:rsidP="008005BD">
            <w:pPr>
              <w:rPr>
                <w:noProof/>
                <w:lang w:val="en-US" w:eastAsia="it-IT"/>
              </w:rPr>
            </w:pPr>
            <w:r w:rsidRPr="008005BD">
              <w:rPr>
                <w:noProof/>
                <w:lang w:val="en-US" w:eastAsia="it-IT"/>
              </w:rPr>
              <w:t xml:space="preserve">                link: linker,</w:t>
            </w:r>
          </w:p>
          <w:p w:rsidR="008005BD" w:rsidRPr="008005BD" w:rsidRDefault="008005BD" w:rsidP="008005BD">
            <w:pPr>
              <w:rPr>
                <w:noProof/>
                <w:lang w:val="en-US" w:eastAsia="it-IT"/>
              </w:rPr>
            </w:pPr>
            <w:r w:rsidRPr="008005BD">
              <w:rPr>
                <w:noProof/>
                <w:lang w:val="en-US" w:eastAsia="it-IT"/>
              </w:rPr>
              <w:t xml:space="preserve">                controller: controller</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&lt;!-- client/src/angello/dashboard/tmpl/dashboard.html --&gt;</w:t>
            </w:r>
          </w:p>
          <w:p w:rsidR="008005BD" w:rsidRPr="008005BD" w:rsidRDefault="008005BD" w:rsidP="008005BD">
            <w:pPr>
              <w:rPr>
                <w:noProof/>
                <w:lang w:val="en-US" w:eastAsia="it-IT"/>
              </w:rPr>
            </w:pPr>
            <w:r w:rsidRPr="008005BD">
              <w:rPr>
                <w:noProof/>
                <w:lang w:val="en-US" w:eastAsia="it-IT"/>
              </w:rPr>
              <w:t>&lt;div class="container chart-wrapper"&gt;</w:t>
            </w:r>
          </w:p>
          <w:p w:rsidR="008005BD" w:rsidRPr="008005BD" w:rsidRDefault="008005BD" w:rsidP="008005BD">
            <w:pPr>
              <w:rPr>
                <w:noProof/>
                <w:lang w:val="en-US" w:eastAsia="it-IT"/>
              </w:rPr>
            </w:pPr>
            <w:r w:rsidRPr="008005BD">
              <w:rPr>
                <w:noProof/>
                <w:lang w:val="en-US" w:eastAsia="it-IT"/>
              </w:rPr>
              <w:t xml:space="preserve">    &lt;h3&gt;User Stories by Status&lt;/h3&gt;</w:t>
            </w:r>
          </w:p>
          <w:p w:rsidR="008005BD" w:rsidRPr="008005BD" w:rsidRDefault="008005BD" w:rsidP="008005BD">
            <w:pPr>
              <w:rPr>
                <w:noProof/>
                <w:lang w:val="en-US" w:eastAsia="it-IT"/>
              </w:rPr>
            </w:pPr>
            <w:r w:rsidRPr="008005BD">
              <w:rPr>
                <w:noProof/>
                <w:lang w:val="en-US" w:eastAsia="it-IT"/>
              </w:rPr>
              <w:t xml:space="preserve">    &lt;hr/&gt;</w:t>
            </w:r>
          </w:p>
          <w:p w:rsidR="008005BD" w:rsidRPr="008005BD" w:rsidRDefault="008005BD" w:rsidP="008005BD">
            <w:pPr>
              <w:rPr>
                <w:noProof/>
                <w:lang w:val="en-US" w:eastAsia="it-IT"/>
              </w:rPr>
            </w:pPr>
            <w:r w:rsidRPr="008005BD">
              <w:rPr>
                <w:noProof/>
                <w:lang w:val="en-US" w:eastAsia="it-IT"/>
              </w:rPr>
              <w:t xml:space="preserve">    &lt;div class="chart-container"&gt;</w:t>
            </w:r>
          </w:p>
          <w:p w:rsidR="008005BD" w:rsidRPr="008005BD" w:rsidRDefault="008005BD" w:rsidP="008005BD">
            <w:pPr>
              <w:rPr>
                <w:noProof/>
                <w:lang w:val="en-US" w:eastAsia="it-IT"/>
              </w:rPr>
            </w:pPr>
            <w:r w:rsidRPr="008005BD">
              <w:rPr>
                <w:noProof/>
                <w:lang w:val="en-US" w:eastAsia="it-IT"/>
              </w:rPr>
              <w:t xml:space="preserve">        &lt;div chart class="chart-placeholder"&gt;&lt;/div&gt;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 xml:space="preserve">    &lt;h3&gt;User Stories by Type&lt;/h3&gt;</w:t>
            </w:r>
          </w:p>
          <w:p w:rsidR="008005BD" w:rsidRPr="008005BD" w:rsidRDefault="008005BD" w:rsidP="008005BD">
            <w:pPr>
              <w:rPr>
                <w:noProof/>
                <w:lang w:val="en-US" w:eastAsia="it-IT"/>
              </w:rPr>
            </w:pPr>
            <w:r w:rsidRPr="008005BD">
              <w:rPr>
                <w:noProof/>
                <w:lang w:val="en-US" w:eastAsia="it-IT"/>
              </w:rPr>
              <w:t xml:space="preserve">    &lt;hr/&gt;</w:t>
            </w:r>
          </w:p>
          <w:p w:rsidR="008005BD" w:rsidRPr="008005BD" w:rsidRDefault="008005BD" w:rsidP="008005BD">
            <w:pPr>
              <w:rPr>
                <w:noProof/>
                <w:lang w:val="en-US" w:eastAsia="it-IT"/>
              </w:rPr>
            </w:pPr>
            <w:r w:rsidRPr="008005BD">
              <w:rPr>
                <w:noProof/>
                <w:lang w:val="en-US" w:eastAsia="it-IT"/>
              </w:rPr>
              <w:t xml:space="preserve">    &lt;div class="chart-container"&gt;</w:t>
            </w:r>
          </w:p>
          <w:p w:rsidR="008005BD" w:rsidRPr="008005BD" w:rsidRDefault="008005BD" w:rsidP="008005BD">
            <w:pPr>
              <w:rPr>
                <w:noProof/>
                <w:lang w:val="en-US" w:eastAsia="it-IT"/>
              </w:rPr>
            </w:pPr>
            <w:r w:rsidRPr="008005BD">
              <w:rPr>
                <w:noProof/>
                <w:lang w:val="en-US" w:eastAsia="it-IT"/>
              </w:rPr>
              <w:t xml:space="preserve">        &lt;div chart class="chart-placeholder"&gt;&lt;/div&gt;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&lt;/div&gt;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var data = [</w:t>
            </w:r>
          </w:p>
          <w:p w:rsidR="008005BD" w:rsidRPr="008005BD" w:rsidRDefault="008005BD" w:rsidP="008005BD">
            <w:pPr>
              <w:rPr>
                <w:noProof/>
                <w:lang w:val="en-US" w:eastAsia="it-IT"/>
              </w:rPr>
            </w:pPr>
            <w:r w:rsidRPr="008005BD">
              <w:rPr>
                <w:noProof/>
                <w:lang w:val="en-US" w:eastAsia="it-IT"/>
              </w:rPr>
              <w:t xml:space="preserve">  ["January", 10],</w:t>
            </w:r>
          </w:p>
          <w:p w:rsidR="008005BD" w:rsidRPr="008005BD" w:rsidRDefault="008005BD" w:rsidP="008005BD">
            <w:pPr>
              <w:rPr>
                <w:noProof/>
                <w:lang w:val="en-US" w:eastAsia="it-IT"/>
              </w:rPr>
            </w:pPr>
            <w:r w:rsidRPr="008005BD">
              <w:rPr>
                <w:noProof/>
                <w:lang w:val="en-US" w:eastAsia="it-IT"/>
              </w:rPr>
              <w:t xml:space="preserve">  ["February", 8],</w:t>
            </w:r>
          </w:p>
          <w:p w:rsidR="008005BD" w:rsidRPr="008005BD" w:rsidRDefault="008005BD" w:rsidP="008005BD">
            <w:pPr>
              <w:rPr>
                <w:noProof/>
                <w:lang w:val="en-US" w:eastAsia="it-IT"/>
              </w:rPr>
            </w:pPr>
            <w:r w:rsidRPr="008005BD">
              <w:rPr>
                <w:noProof/>
                <w:lang w:val="en-US" w:eastAsia="it-IT"/>
              </w:rPr>
              <w:t xml:space="preserve">  ["March", 4],</w:t>
            </w:r>
          </w:p>
          <w:p w:rsidR="008005BD" w:rsidRPr="008005BD" w:rsidRDefault="008005BD" w:rsidP="008005BD">
            <w:pPr>
              <w:rPr>
                <w:noProof/>
                <w:lang w:val="en-US" w:eastAsia="it-IT"/>
              </w:rPr>
            </w:pPr>
            <w:r w:rsidRPr="008005BD">
              <w:rPr>
                <w:noProof/>
                <w:lang w:val="en-US" w:eastAsia="it-IT"/>
              </w:rPr>
              <w:t xml:space="preserve">  ["April", 13],</w:t>
            </w:r>
          </w:p>
          <w:p w:rsidR="008005BD" w:rsidRPr="008005BD" w:rsidRDefault="008005BD" w:rsidP="008005BD">
            <w:pPr>
              <w:rPr>
                <w:noProof/>
                <w:lang w:val="en-US" w:eastAsia="it-IT"/>
              </w:rPr>
            </w:pPr>
            <w:r w:rsidRPr="008005BD">
              <w:rPr>
                <w:noProof/>
                <w:lang w:val="en-US" w:eastAsia="it-IT"/>
              </w:rPr>
              <w:t xml:space="preserve">  ["May", 17],</w:t>
            </w:r>
          </w:p>
          <w:p w:rsidR="008005BD" w:rsidRPr="008005BD" w:rsidRDefault="008005BD" w:rsidP="008005BD">
            <w:pPr>
              <w:rPr>
                <w:noProof/>
                <w:lang w:val="en-US" w:eastAsia="it-IT"/>
              </w:rPr>
            </w:pPr>
            <w:r w:rsidRPr="008005BD">
              <w:rPr>
                <w:noProof/>
                <w:lang w:val="en-US" w:eastAsia="it-IT"/>
              </w:rPr>
              <w:t xml:space="preserve">  ["June", 9]</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var data = [</w:t>
            </w:r>
          </w:p>
          <w:p w:rsidR="008005BD" w:rsidRPr="008005BD" w:rsidRDefault="008005BD" w:rsidP="008005BD">
            <w:pPr>
              <w:rPr>
                <w:noProof/>
                <w:lang w:val="en-US" w:eastAsia="it-IT"/>
              </w:rPr>
            </w:pPr>
            <w:r w:rsidRPr="008005BD">
              <w:rPr>
                <w:noProof/>
                <w:lang w:val="en-US" w:eastAsia="it-IT"/>
              </w:rPr>
              <w:t xml:space="preserve">  ["Log", 1],</w:t>
            </w:r>
          </w:p>
          <w:p w:rsidR="008005BD" w:rsidRPr="008005BD" w:rsidRDefault="008005BD" w:rsidP="008005BD">
            <w:pPr>
              <w:rPr>
                <w:noProof/>
                <w:lang w:val="en-US" w:eastAsia="it-IT"/>
              </w:rPr>
            </w:pPr>
            <w:r w:rsidRPr="008005BD">
              <w:rPr>
                <w:noProof/>
                <w:lang w:val="en-US" w:eastAsia="it-IT"/>
              </w:rPr>
              <w:t xml:space="preserve">  ["To Do", 2],</w:t>
            </w:r>
          </w:p>
          <w:p w:rsidR="008005BD" w:rsidRPr="008005BD" w:rsidRDefault="008005BD" w:rsidP="008005BD">
            <w:pPr>
              <w:rPr>
                <w:noProof/>
                <w:lang w:val="en-US" w:eastAsia="it-IT"/>
              </w:rPr>
            </w:pPr>
            <w:r w:rsidRPr="008005BD">
              <w:rPr>
                <w:noProof/>
                <w:lang w:val="en-US" w:eastAsia="it-IT"/>
              </w:rPr>
              <w:t xml:space="preserve">  ["In Progress", 0],</w:t>
            </w:r>
          </w:p>
          <w:p w:rsidR="008005BD" w:rsidRPr="008005BD" w:rsidRDefault="008005BD" w:rsidP="008005BD">
            <w:pPr>
              <w:rPr>
                <w:noProof/>
                <w:lang w:val="en-US" w:eastAsia="it-IT"/>
              </w:rPr>
            </w:pPr>
            <w:r w:rsidRPr="008005BD">
              <w:rPr>
                <w:noProof/>
                <w:lang w:val="en-US" w:eastAsia="it-IT"/>
              </w:rPr>
              <w:t xml:space="preserve">  ["Code Review", 1],</w:t>
            </w:r>
          </w:p>
          <w:p w:rsidR="008005BD" w:rsidRPr="008005BD" w:rsidRDefault="008005BD" w:rsidP="008005BD">
            <w:pPr>
              <w:rPr>
                <w:noProof/>
                <w:lang w:val="en-US" w:eastAsia="it-IT"/>
              </w:rPr>
            </w:pPr>
            <w:r w:rsidRPr="008005BD">
              <w:rPr>
                <w:noProof/>
                <w:lang w:val="en-US" w:eastAsia="it-IT"/>
              </w:rPr>
              <w:t xml:space="preserve">  ["QA Review", 0],</w:t>
            </w:r>
          </w:p>
          <w:p w:rsidR="008005BD" w:rsidRPr="008005BD" w:rsidRDefault="008005BD" w:rsidP="008005BD">
            <w:pPr>
              <w:rPr>
                <w:noProof/>
                <w:lang w:val="en-US" w:eastAsia="it-IT"/>
              </w:rPr>
            </w:pPr>
            <w:r w:rsidRPr="008005BD">
              <w:rPr>
                <w:noProof/>
                <w:lang w:val="en-US" w:eastAsia="it-IT"/>
              </w:rPr>
              <w:t xml:space="preserve">  ["Verified", 1],</w:t>
            </w:r>
          </w:p>
          <w:p w:rsidR="008005BD" w:rsidRPr="008005BD" w:rsidRDefault="008005BD" w:rsidP="008005BD">
            <w:pPr>
              <w:rPr>
                <w:noProof/>
                <w:lang w:val="en-US" w:eastAsia="it-IT"/>
              </w:rPr>
            </w:pPr>
            <w:r w:rsidRPr="008005BD">
              <w:rPr>
                <w:noProof/>
                <w:lang w:val="en-US" w:eastAsia="it-IT"/>
              </w:rPr>
              <w:t xml:space="preserve">  ["Done", 1]</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Default="008005BD" w:rsidP="008005BD">
            <w:pPr>
              <w:rPr>
                <w:noProof/>
                <w:lang w:val="en-US" w:eastAsia="it-IT"/>
              </w:rPr>
            </w:pPr>
          </w:p>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lastRenderedPageBreak/>
              <w:t>// client/src/angello/dashboard/directives/ChartDirective.js</w:t>
            </w:r>
          </w:p>
          <w:p w:rsidR="008005BD" w:rsidRPr="008005BD" w:rsidRDefault="008005BD" w:rsidP="008005BD">
            <w:pPr>
              <w:rPr>
                <w:noProof/>
                <w:lang w:val="en-US" w:eastAsia="it-IT"/>
              </w:rPr>
            </w:pPr>
            <w:r w:rsidRPr="008005BD">
              <w:rPr>
                <w:noProof/>
                <w:lang w:val="en-US" w:eastAsia="it-IT"/>
              </w:rPr>
              <w:t>angular.module('Angello.Dashboard')</w:t>
            </w:r>
          </w:p>
          <w:p w:rsidR="008005BD" w:rsidRPr="008005BD" w:rsidRDefault="008005BD" w:rsidP="008005BD">
            <w:pPr>
              <w:rPr>
                <w:noProof/>
                <w:lang w:val="en-US" w:eastAsia="it-IT"/>
              </w:rPr>
            </w:pPr>
            <w:r w:rsidRPr="008005BD">
              <w:rPr>
                <w:noProof/>
                <w:lang w:val="en-US" w:eastAsia="it-IT"/>
              </w:rPr>
              <w:t xml:space="preserve">    .directive('chart',</w:t>
            </w:r>
          </w:p>
          <w:p w:rsidR="008005BD" w:rsidRPr="008005BD" w:rsidRDefault="008005BD" w:rsidP="008005BD">
            <w:pPr>
              <w:rPr>
                <w:noProof/>
                <w:lang w:val="en-US" w:eastAsia="it-IT"/>
              </w:rPr>
            </w:pPr>
            <w:r w:rsidRPr="008005BD">
              <w:rPr>
                <w:noProof/>
                <w:lang w:val="en-US" w:eastAsia="it-IT"/>
              </w:rPr>
              <w:t xml:space="preserve">        function () {</w:t>
            </w:r>
          </w:p>
          <w:p w:rsidR="008005BD" w:rsidRPr="008005BD" w:rsidRDefault="008005BD" w:rsidP="008005BD">
            <w:pPr>
              <w:rPr>
                <w:noProof/>
                <w:lang w:val="en-US" w:eastAsia="it-IT"/>
              </w:rPr>
            </w:pPr>
            <w:r w:rsidRPr="008005BD">
              <w:rPr>
                <w:noProof/>
                <w:lang w:val="en-US" w:eastAsia="it-IT"/>
              </w:rPr>
              <w:t xml:space="preserve">            var parseDataForCharts = function(sourceArray, sourceProp,</w:t>
            </w:r>
          </w:p>
          <w:p w:rsidR="008005BD" w:rsidRPr="008005BD" w:rsidRDefault="008005BD" w:rsidP="008005BD">
            <w:pPr>
              <w:rPr>
                <w:noProof/>
                <w:lang w:val="en-US" w:eastAsia="it-IT"/>
              </w:rPr>
            </w:pPr>
            <w:r w:rsidRPr="008005BD">
              <w:rPr>
                <w:noProof/>
                <w:lang w:val="en-US" w:eastAsia="it-IT"/>
              </w:rPr>
              <w:t xml:space="preserve">                referenceArray, referenceProp)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var data = [];</w:t>
            </w:r>
          </w:p>
          <w:p w:rsidR="008005BD" w:rsidRPr="008005BD" w:rsidRDefault="008005BD" w:rsidP="008005BD">
            <w:pPr>
              <w:rPr>
                <w:noProof/>
                <w:lang w:val="en-US" w:eastAsia="it-IT"/>
              </w:rPr>
            </w:pPr>
            <w:r w:rsidRPr="008005BD">
              <w:rPr>
                <w:noProof/>
                <w:lang w:val="en-US" w:eastAsia="it-IT"/>
              </w:rPr>
              <w:t xml:space="preserve">                referenceArray.each(function (r) {</w:t>
            </w:r>
          </w:p>
          <w:p w:rsidR="008005BD" w:rsidRPr="008005BD" w:rsidRDefault="008005BD" w:rsidP="008005BD">
            <w:pPr>
              <w:rPr>
                <w:noProof/>
                <w:lang w:val="en-US" w:eastAsia="it-IT"/>
              </w:rPr>
            </w:pPr>
            <w:r w:rsidRPr="008005BD">
              <w:rPr>
                <w:noProof/>
                <w:lang w:val="en-US" w:eastAsia="it-IT"/>
              </w:rPr>
              <w:t xml:space="preserve">                    var count = sourceArray.count(function (s) {</w:t>
            </w:r>
          </w:p>
          <w:p w:rsidR="008005BD" w:rsidRPr="008005BD" w:rsidRDefault="008005BD" w:rsidP="008005BD">
            <w:pPr>
              <w:rPr>
                <w:noProof/>
                <w:lang w:val="en-US" w:eastAsia="it-IT"/>
              </w:rPr>
            </w:pPr>
            <w:r w:rsidRPr="008005BD">
              <w:rPr>
                <w:noProof/>
                <w:lang w:val="en-US" w:eastAsia="it-IT"/>
              </w:rPr>
              <w:t xml:space="preserve">                        return s[sourceProp] == r[referenceProp];</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data.push([r[referenceProp], count]);</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return data;</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data.push([r[referenceProp], count]);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 client/src/angello/dashboard/directives/ChartDirective.js</w:t>
            </w:r>
          </w:p>
          <w:p w:rsidR="008005BD" w:rsidRPr="008005BD" w:rsidRDefault="008005BD" w:rsidP="008005BD">
            <w:pPr>
              <w:rPr>
                <w:noProof/>
                <w:lang w:val="en-US" w:eastAsia="it-IT"/>
              </w:rPr>
            </w:pPr>
            <w:r w:rsidRPr="008005BD">
              <w:rPr>
                <w:noProof/>
                <w:lang w:val="en-US" w:eastAsia="it-IT"/>
              </w:rPr>
              <w:t>angular.module('Angello.Dashboard')</w:t>
            </w:r>
          </w:p>
          <w:p w:rsidR="008005BD" w:rsidRPr="008005BD" w:rsidRDefault="008005BD" w:rsidP="008005BD">
            <w:pPr>
              <w:rPr>
                <w:noProof/>
                <w:lang w:val="en-US" w:eastAsia="it-IT"/>
              </w:rPr>
            </w:pPr>
            <w:r w:rsidRPr="008005BD">
              <w:rPr>
                <w:noProof/>
                <w:lang w:val="en-US" w:eastAsia="it-IT"/>
              </w:rPr>
              <w:t xml:space="preserve">    .directive('chart',</w:t>
            </w:r>
          </w:p>
          <w:p w:rsidR="008005BD" w:rsidRPr="008005BD" w:rsidRDefault="008005BD" w:rsidP="008005BD">
            <w:pPr>
              <w:rPr>
                <w:noProof/>
                <w:lang w:val="en-US" w:eastAsia="it-IT"/>
              </w:rPr>
            </w:pPr>
            <w:r w:rsidRPr="008005BD">
              <w:rPr>
                <w:noProof/>
                <w:lang w:val="en-US" w:eastAsia="it-IT"/>
              </w:rPr>
              <w:t xml:space="preserve">        function ()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return {</w:t>
            </w:r>
          </w:p>
          <w:p w:rsidR="008005BD" w:rsidRPr="008005BD" w:rsidRDefault="008005BD" w:rsidP="008005BD">
            <w:pPr>
              <w:rPr>
                <w:noProof/>
                <w:lang w:val="en-US" w:eastAsia="it-IT"/>
              </w:rPr>
            </w:pPr>
            <w:r w:rsidRPr="008005BD">
              <w:rPr>
                <w:noProof/>
                <w:lang w:val="en-US" w:eastAsia="it-IT"/>
              </w:rPr>
              <w:t xml:space="preserve">                restrict: 'A',</w:t>
            </w:r>
          </w:p>
          <w:p w:rsidR="008005BD" w:rsidRPr="008005BD" w:rsidRDefault="008005BD" w:rsidP="008005BD">
            <w:pPr>
              <w:rPr>
                <w:noProof/>
                <w:lang w:val="en-US" w:eastAsia="it-IT"/>
              </w:rPr>
            </w:pPr>
            <w:r w:rsidRPr="008005BD">
              <w:rPr>
                <w:noProof/>
                <w:lang w:val="en-US" w:eastAsia="it-IT"/>
              </w:rPr>
              <w:t xml:space="preserve">                link: linker,</w:t>
            </w:r>
          </w:p>
          <w:p w:rsidR="008005BD" w:rsidRPr="008005BD" w:rsidRDefault="008005BD" w:rsidP="008005BD">
            <w:pPr>
              <w:rPr>
                <w:noProof/>
                <w:lang w:val="en-US" w:eastAsia="it-IT"/>
              </w:rPr>
            </w:pPr>
            <w:r w:rsidRPr="008005BD">
              <w:rPr>
                <w:noProof/>
                <w:lang w:val="en-US" w:eastAsia="it-IT"/>
              </w:rPr>
              <w:t xml:space="preserve">                controller: controller,</w:t>
            </w:r>
          </w:p>
          <w:p w:rsidR="008005BD" w:rsidRPr="008005BD" w:rsidRDefault="008005BD" w:rsidP="008005BD">
            <w:pPr>
              <w:rPr>
                <w:noProof/>
                <w:lang w:val="en-US" w:eastAsia="it-IT"/>
              </w:rPr>
            </w:pPr>
            <w:r w:rsidRPr="008005BD">
              <w:rPr>
                <w:noProof/>
                <w:lang w:val="en-US" w:eastAsia="it-IT"/>
              </w:rPr>
              <w:t xml:space="preserve">                scope: {</w:t>
            </w:r>
          </w:p>
          <w:p w:rsidR="008005BD" w:rsidRPr="008005BD" w:rsidRDefault="008005BD" w:rsidP="008005BD">
            <w:pPr>
              <w:rPr>
                <w:noProof/>
                <w:lang w:val="en-US" w:eastAsia="it-IT"/>
              </w:rPr>
            </w:pPr>
            <w:r w:rsidRPr="008005BD">
              <w:rPr>
                <w:noProof/>
                <w:lang w:val="en-US" w:eastAsia="it-IT"/>
              </w:rPr>
              <w:t xml:space="preserve">                    sourceArray: '=',</w:t>
            </w:r>
          </w:p>
          <w:p w:rsidR="008005BD" w:rsidRPr="008005BD" w:rsidRDefault="008005BD" w:rsidP="008005BD">
            <w:pPr>
              <w:rPr>
                <w:noProof/>
                <w:lang w:val="en-US" w:eastAsia="it-IT"/>
              </w:rPr>
            </w:pPr>
            <w:r w:rsidRPr="008005BD">
              <w:rPr>
                <w:noProof/>
                <w:lang w:val="en-US" w:eastAsia="it-IT"/>
              </w:rPr>
              <w:t xml:space="preserve">                    referenceArray: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tc>
      </w:tr>
      <w:tr w:rsidR="008005BD" w:rsidRPr="00E37EF6" w:rsidTr="00D02922">
        <w:tc>
          <w:tcPr>
            <w:tcW w:w="9166" w:type="dxa"/>
          </w:tcPr>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lastRenderedPageBreak/>
              <w:t>&lt;!-- client/src/angello/dashboard/tmpl/dashboard.html --&gt;</w:t>
            </w:r>
          </w:p>
          <w:p w:rsidR="008005BD" w:rsidRPr="008005BD" w:rsidRDefault="008005BD" w:rsidP="008005BD">
            <w:pPr>
              <w:rPr>
                <w:noProof/>
                <w:lang w:val="en-US" w:eastAsia="it-IT"/>
              </w:rPr>
            </w:pPr>
            <w:r w:rsidRPr="008005BD">
              <w:rPr>
                <w:noProof/>
                <w:lang w:val="en-US" w:eastAsia="it-IT"/>
              </w:rPr>
              <w:t>&lt;div class="container chart-wrapper"&gt;</w:t>
            </w:r>
          </w:p>
          <w:p w:rsidR="008005BD" w:rsidRPr="008005BD" w:rsidRDefault="008005BD" w:rsidP="008005BD">
            <w:pPr>
              <w:rPr>
                <w:noProof/>
                <w:lang w:val="en-US" w:eastAsia="it-IT"/>
              </w:rPr>
            </w:pPr>
            <w:r w:rsidRPr="008005BD">
              <w:rPr>
                <w:noProof/>
                <w:lang w:val="en-US" w:eastAsia="it-IT"/>
              </w:rPr>
              <w:t xml:space="preserve">    &lt;h3&gt;User Stories by Status&lt;/h3&gt;</w:t>
            </w:r>
          </w:p>
          <w:p w:rsidR="008005BD" w:rsidRPr="008005BD" w:rsidRDefault="008005BD" w:rsidP="008005BD">
            <w:pPr>
              <w:rPr>
                <w:noProof/>
                <w:lang w:val="en-US" w:eastAsia="it-IT"/>
              </w:rPr>
            </w:pPr>
            <w:r w:rsidRPr="008005BD">
              <w:rPr>
                <w:noProof/>
                <w:lang w:val="en-US" w:eastAsia="it-IT"/>
              </w:rPr>
              <w:t xml:space="preserve">    &lt;hr/&gt;</w:t>
            </w:r>
          </w:p>
          <w:p w:rsidR="008005BD" w:rsidRPr="008005BD" w:rsidRDefault="008005BD" w:rsidP="008005BD">
            <w:pPr>
              <w:rPr>
                <w:noProof/>
                <w:lang w:val="en-US" w:eastAsia="it-IT"/>
              </w:rPr>
            </w:pPr>
            <w:r w:rsidRPr="008005BD">
              <w:rPr>
                <w:noProof/>
                <w:lang w:val="en-US" w:eastAsia="it-IT"/>
              </w:rPr>
              <w:t xml:space="preserve">    &lt;div class="chart-container"&gt;</w:t>
            </w:r>
          </w:p>
          <w:p w:rsidR="008005BD" w:rsidRPr="008005BD" w:rsidRDefault="008005BD" w:rsidP="008005BD">
            <w:pPr>
              <w:rPr>
                <w:noProof/>
                <w:lang w:val="en-US" w:eastAsia="it-IT"/>
              </w:rPr>
            </w:pPr>
            <w:r w:rsidRPr="008005BD">
              <w:rPr>
                <w:noProof/>
                <w:lang w:val="en-US" w:eastAsia="it-IT"/>
              </w:rPr>
              <w:t xml:space="preserve">        &lt;div chart class="chart-placeholder"</w:t>
            </w:r>
          </w:p>
          <w:p w:rsidR="008005BD" w:rsidRPr="008005BD" w:rsidRDefault="008005BD" w:rsidP="008005BD">
            <w:pPr>
              <w:rPr>
                <w:noProof/>
                <w:lang w:val="en-US" w:eastAsia="it-IT"/>
              </w:rPr>
            </w:pPr>
            <w:r w:rsidRPr="008005BD">
              <w:rPr>
                <w:noProof/>
                <w:lang w:val="en-US" w:eastAsia="it-IT"/>
              </w:rPr>
              <w:t xml:space="preserve">             source-array="dashboard.stories" source-prop="status"</w:t>
            </w:r>
          </w:p>
          <w:p w:rsidR="008005BD" w:rsidRPr="008005BD" w:rsidRDefault="008005BD" w:rsidP="008005BD">
            <w:pPr>
              <w:rPr>
                <w:noProof/>
                <w:lang w:val="en-US" w:eastAsia="it-IT"/>
              </w:rPr>
            </w:pPr>
            <w:r w:rsidRPr="008005BD">
              <w:rPr>
                <w:noProof/>
                <w:lang w:val="en-US" w:eastAsia="it-IT"/>
              </w:rPr>
              <w:t xml:space="preserve">             reference-array="dashboard.statuses" reference-prop="name"&gt;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 xml:space="preserve">    &lt;h3&gt;User Stories by Type&lt;/h3&gt;</w:t>
            </w:r>
          </w:p>
          <w:p w:rsidR="008005BD" w:rsidRPr="008005BD" w:rsidRDefault="008005BD" w:rsidP="008005BD">
            <w:pPr>
              <w:rPr>
                <w:noProof/>
                <w:lang w:val="en-US" w:eastAsia="it-IT"/>
              </w:rPr>
            </w:pPr>
            <w:r w:rsidRPr="008005BD">
              <w:rPr>
                <w:noProof/>
                <w:lang w:val="en-US" w:eastAsia="it-IT"/>
              </w:rPr>
              <w:t xml:space="preserve">    &lt;hr/&gt;</w:t>
            </w:r>
          </w:p>
          <w:p w:rsidR="008005BD" w:rsidRPr="008005BD" w:rsidRDefault="008005BD" w:rsidP="008005BD">
            <w:pPr>
              <w:rPr>
                <w:noProof/>
                <w:lang w:val="en-US" w:eastAsia="it-IT"/>
              </w:rPr>
            </w:pPr>
            <w:r w:rsidRPr="008005BD">
              <w:rPr>
                <w:noProof/>
                <w:lang w:val="en-US" w:eastAsia="it-IT"/>
              </w:rPr>
              <w:t xml:space="preserve">    &lt;div class="chart-container"&gt;</w:t>
            </w:r>
          </w:p>
          <w:p w:rsidR="008005BD" w:rsidRPr="008005BD" w:rsidRDefault="008005BD" w:rsidP="008005BD">
            <w:pPr>
              <w:rPr>
                <w:noProof/>
                <w:lang w:val="en-US" w:eastAsia="it-IT"/>
              </w:rPr>
            </w:pPr>
            <w:r w:rsidRPr="008005BD">
              <w:rPr>
                <w:noProof/>
                <w:lang w:val="en-US" w:eastAsia="it-IT"/>
              </w:rPr>
              <w:t xml:space="preserve">        &lt;div chart class="chart-placeholder"</w:t>
            </w:r>
          </w:p>
          <w:p w:rsidR="008005BD" w:rsidRPr="008005BD" w:rsidRDefault="008005BD" w:rsidP="008005BD">
            <w:pPr>
              <w:rPr>
                <w:noProof/>
                <w:lang w:val="en-US" w:eastAsia="it-IT"/>
              </w:rPr>
            </w:pPr>
            <w:r w:rsidRPr="008005BD">
              <w:rPr>
                <w:noProof/>
                <w:lang w:val="en-US" w:eastAsia="it-IT"/>
              </w:rPr>
              <w:t xml:space="preserve">             source-array="dashboard.stories" source-prop="type"</w:t>
            </w:r>
          </w:p>
          <w:p w:rsidR="008005BD" w:rsidRPr="008005BD" w:rsidRDefault="008005BD" w:rsidP="008005BD">
            <w:pPr>
              <w:rPr>
                <w:noProof/>
                <w:lang w:val="en-US" w:eastAsia="it-IT"/>
              </w:rPr>
            </w:pPr>
            <w:r w:rsidRPr="008005BD">
              <w:rPr>
                <w:noProof/>
                <w:lang w:val="en-US" w:eastAsia="it-IT"/>
              </w:rPr>
              <w:t xml:space="preserve">             reference-array="dashboard.types" reference-prop="name"&gt;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 xml:space="preserve">    &lt;/div&gt;</w:t>
            </w:r>
          </w:p>
          <w:p w:rsidR="008005BD" w:rsidRPr="008005BD" w:rsidRDefault="008005BD" w:rsidP="008005BD">
            <w:pPr>
              <w:rPr>
                <w:noProof/>
                <w:lang w:val="en-US" w:eastAsia="it-IT"/>
              </w:rPr>
            </w:pPr>
            <w:r w:rsidRPr="008005BD">
              <w:rPr>
                <w:noProof/>
                <w:lang w:val="en-US" w:eastAsia="it-IT"/>
              </w:rPr>
              <w:t>&lt;/div&gt;</w:t>
            </w:r>
          </w:p>
        </w:tc>
      </w:tr>
      <w:tr w:rsidR="008005BD" w:rsidRPr="00E37EF6" w:rsidTr="00D02922">
        <w:tc>
          <w:tcPr>
            <w:tcW w:w="9166" w:type="dxa"/>
          </w:tcPr>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lastRenderedPageBreak/>
              <w:t>// client/src/angello/dashboard/tmpl/dashboard.html</w:t>
            </w:r>
          </w:p>
          <w:p w:rsidR="008005BD" w:rsidRPr="008005BD" w:rsidRDefault="008005BD" w:rsidP="008005BD">
            <w:pPr>
              <w:rPr>
                <w:noProof/>
                <w:lang w:val="en-US" w:eastAsia="it-IT"/>
              </w:rPr>
            </w:pPr>
            <w:r w:rsidRPr="008005BD">
              <w:rPr>
                <w:noProof/>
                <w:lang w:val="en-US" w:eastAsia="it-IT"/>
              </w:rPr>
              <w:t>angular.module('Angello.Dashboard')</w:t>
            </w:r>
          </w:p>
          <w:p w:rsidR="008005BD" w:rsidRPr="008005BD" w:rsidRDefault="008005BD" w:rsidP="008005BD">
            <w:pPr>
              <w:rPr>
                <w:noProof/>
                <w:lang w:val="en-US" w:eastAsia="it-IT"/>
              </w:rPr>
            </w:pPr>
            <w:r w:rsidRPr="008005BD">
              <w:rPr>
                <w:noProof/>
                <w:lang w:val="en-US" w:eastAsia="it-IT"/>
              </w:rPr>
              <w:t xml:space="preserve">    .directive('chart', function ()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var linker = function (scope, element, attrs) {</w:t>
            </w:r>
          </w:p>
          <w:p w:rsidR="008005BD" w:rsidRPr="008005BD" w:rsidRDefault="008005BD" w:rsidP="008005BD">
            <w:pPr>
              <w:rPr>
                <w:noProof/>
                <w:lang w:val="en-US" w:eastAsia="it-IT"/>
              </w:rPr>
            </w:pPr>
            <w:r w:rsidRPr="008005BD">
              <w:rPr>
                <w:noProof/>
                <w:lang w:val="en-US" w:eastAsia="it-IT"/>
              </w:rPr>
              <w:t xml:space="preserve">            scope.$watch('sourceArray', function () {</w:t>
            </w:r>
          </w:p>
          <w:p w:rsidR="008005BD" w:rsidRPr="008005BD" w:rsidRDefault="008005BD" w:rsidP="008005BD">
            <w:pPr>
              <w:rPr>
                <w:noProof/>
                <w:lang w:val="en-US" w:eastAsia="it-IT"/>
              </w:rPr>
            </w:pPr>
            <w:r w:rsidRPr="008005BD">
              <w:rPr>
                <w:noProof/>
                <w:lang w:val="en-US" w:eastAsia="it-IT"/>
              </w:rPr>
              <w:t xml:space="preserve">                scope.data = parseDataForCharts(</w:t>
            </w:r>
          </w:p>
          <w:p w:rsidR="008005BD" w:rsidRPr="008005BD" w:rsidRDefault="008005BD" w:rsidP="008005BD">
            <w:pPr>
              <w:rPr>
                <w:noProof/>
                <w:lang w:val="en-US" w:eastAsia="it-IT"/>
              </w:rPr>
            </w:pPr>
            <w:r w:rsidRPr="008005BD">
              <w:rPr>
                <w:noProof/>
                <w:lang w:val="en-US" w:eastAsia="it-IT"/>
              </w:rPr>
              <w:t xml:space="preserve">                    scope.sourceArray,</w:t>
            </w:r>
          </w:p>
          <w:p w:rsidR="008005BD" w:rsidRPr="008005BD" w:rsidRDefault="008005BD" w:rsidP="008005BD">
            <w:pPr>
              <w:rPr>
                <w:noProof/>
                <w:lang w:val="en-US" w:eastAsia="it-IT"/>
              </w:rPr>
            </w:pPr>
            <w:r w:rsidRPr="008005BD">
              <w:rPr>
                <w:noProof/>
                <w:lang w:val="en-US" w:eastAsia="it-IT"/>
              </w:rPr>
              <w:t xml:space="preserve">                    attrs['sourceProp'],</w:t>
            </w:r>
          </w:p>
          <w:p w:rsidR="008005BD" w:rsidRPr="008005BD" w:rsidRDefault="008005BD" w:rsidP="008005BD">
            <w:pPr>
              <w:rPr>
                <w:noProof/>
                <w:lang w:val="en-US" w:eastAsia="it-IT"/>
              </w:rPr>
            </w:pPr>
            <w:r w:rsidRPr="008005BD">
              <w:rPr>
                <w:noProof/>
                <w:lang w:val="en-US" w:eastAsia="it-IT"/>
              </w:rPr>
              <w:t xml:space="preserve">                    scope.referenceArray,</w:t>
            </w:r>
          </w:p>
          <w:p w:rsidR="008005BD" w:rsidRPr="008005BD" w:rsidRDefault="008005BD" w:rsidP="008005BD">
            <w:pPr>
              <w:rPr>
                <w:noProof/>
                <w:lang w:val="en-US" w:eastAsia="it-IT"/>
              </w:rPr>
            </w:pPr>
            <w:r w:rsidRPr="008005BD">
              <w:rPr>
                <w:noProof/>
                <w:lang w:val="en-US" w:eastAsia="it-IT"/>
              </w:rPr>
              <w:t xml:space="preserve">                    attrs['referenceProp']</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if(element.is(':visible')){</w:t>
            </w:r>
          </w:p>
          <w:p w:rsidR="008005BD" w:rsidRPr="008005BD" w:rsidRDefault="008005BD" w:rsidP="008005BD">
            <w:pPr>
              <w:rPr>
                <w:noProof/>
                <w:lang w:val="en-US" w:eastAsia="it-IT"/>
              </w:rPr>
            </w:pPr>
            <w:r w:rsidRPr="008005BD">
              <w:rPr>
                <w:noProof/>
                <w:lang w:val="en-US" w:eastAsia="it-IT"/>
              </w:rPr>
              <w:t xml:space="preserve">                    $.plot(element, [ scope.data ], {</w:t>
            </w:r>
          </w:p>
          <w:p w:rsidR="008005BD" w:rsidRPr="008005BD" w:rsidRDefault="008005BD" w:rsidP="008005BD">
            <w:pPr>
              <w:rPr>
                <w:noProof/>
                <w:lang w:val="en-US" w:eastAsia="it-IT"/>
              </w:rPr>
            </w:pPr>
            <w:r w:rsidRPr="008005BD">
              <w:rPr>
                <w:noProof/>
                <w:lang w:val="en-US" w:eastAsia="it-IT"/>
              </w:rPr>
              <w:t xml:space="preserve">                        series: {</w:t>
            </w:r>
          </w:p>
          <w:p w:rsidR="008005BD" w:rsidRPr="008005BD" w:rsidRDefault="008005BD" w:rsidP="008005BD">
            <w:pPr>
              <w:rPr>
                <w:noProof/>
                <w:lang w:val="en-US" w:eastAsia="it-IT"/>
              </w:rPr>
            </w:pPr>
            <w:r w:rsidRPr="008005BD">
              <w:rPr>
                <w:noProof/>
                <w:lang w:val="en-US" w:eastAsia="it-IT"/>
              </w:rPr>
              <w:t xml:space="preserve">                            bars: {</w:t>
            </w:r>
          </w:p>
          <w:p w:rsidR="008005BD" w:rsidRPr="008005BD" w:rsidRDefault="008005BD" w:rsidP="008005BD">
            <w:pPr>
              <w:rPr>
                <w:noProof/>
                <w:lang w:val="en-US" w:eastAsia="it-IT"/>
              </w:rPr>
            </w:pPr>
            <w:r w:rsidRPr="008005BD">
              <w:rPr>
                <w:noProof/>
                <w:lang w:val="en-US" w:eastAsia="it-IT"/>
              </w:rPr>
              <w:t xml:space="preserve">                                show: true,</w:t>
            </w:r>
          </w:p>
          <w:p w:rsidR="008005BD" w:rsidRPr="008005BD" w:rsidRDefault="008005BD" w:rsidP="008005BD">
            <w:pPr>
              <w:rPr>
                <w:noProof/>
                <w:lang w:val="en-US" w:eastAsia="it-IT"/>
              </w:rPr>
            </w:pPr>
            <w:r w:rsidRPr="008005BD">
              <w:rPr>
                <w:noProof/>
                <w:lang w:val="en-US" w:eastAsia="it-IT"/>
              </w:rPr>
              <w:t xml:space="preserve">                                barWidth: 0.6,</w:t>
            </w:r>
          </w:p>
          <w:p w:rsidR="008005BD" w:rsidRPr="008005BD" w:rsidRDefault="008005BD" w:rsidP="008005BD">
            <w:pPr>
              <w:rPr>
                <w:noProof/>
                <w:lang w:val="en-US" w:eastAsia="it-IT"/>
              </w:rPr>
            </w:pPr>
            <w:r w:rsidRPr="008005BD">
              <w:rPr>
                <w:noProof/>
                <w:lang w:val="en-US" w:eastAsia="it-IT"/>
              </w:rPr>
              <w:t xml:space="preserve">                                align: "center"</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xaxis: {</w:t>
            </w:r>
          </w:p>
          <w:p w:rsidR="008005BD" w:rsidRPr="008005BD" w:rsidRDefault="008005BD" w:rsidP="008005BD">
            <w:pPr>
              <w:rPr>
                <w:noProof/>
                <w:lang w:val="en-US" w:eastAsia="it-IT"/>
              </w:rPr>
            </w:pPr>
            <w:r w:rsidRPr="008005BD">
              <w:rPr>
                <w:noProof/>
                <w:lang w:val="en-US" w:eastAsia="it-IT"/>
              </w:rPr>
              <w:t xml:space="preserve">                            mode: "categories",</w:t>
            </w:r>
          </w:p>
          <w:p w:rsidR="008005BD" w:rsidRPr="008005BD" w:rsidRDefault="008005BD" w:rsidP="008005BD">
            <w:pPr>
              <w:rPr>
                <w:noProof/>
                <w:lang w:val="en-US" w:eastAsia="it-IT"/>
              </w:rPr>
            </w:pPr>
            <w:r w:rsidRPr="008005BD">
              <w:rPr>
                <w:noProof/>
                <w:lang w:val="en-US" w:eastAsia="it-IT"/>
              </w:rPr>
              <w:t xml:space="preserve">                            tickLength: 0</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client/tests/specs/directives/UserStoryDirective.spec.js</w:t>
            </w:r>
          </w:p>
          <w:p w:rsidR="008005BD" w:rsidRPr="008005BD" w:rsidRDefault="008005BD" w:rsidP="008005BD">
            <w:pPr>
              <w:rPr>
                <w:noProof/>
                <w:lang w:val="en-US" w:eastAsia="it-IT"/>
              </w:rPr>
            </w:pPr>
            <w:r w:rsidRPr="008005BD">
              <w:rPr>
                <w:noProof/>
                <w:lang w:val="en-US" w:eastAsia="it-IT"/>
              </w:rPr>
              <w:t>'use strict';</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describe('userstory Directive', function () {</w:t>
            </w:r>
          </w:p>
          <w:p w:rsidR="008005BD" w:rsidRPr="008005BD" w:rsidRDefault="008005BD" w:rsidP="008005BD">
            <w:pPr>
              <w:rPr>
                <w:noProof/>
                <w:lang w:val="en-US" w:eastAsia="it-IT"/>
              </w:rPr>
            </w:pPr>
            <w:r w:rsidRPr="008005BD">
              <w:rPr>
                <w:noProof/>
                <w:lang w:val="en-US" w:eastAsia="it-IT"/>
              </w:rPr>
              <w:t xml:space="preserve">    var userStory,</w:t>
            </w:r>
          </w:p>
          <w:p w:rsidR="008005BD" w:rsidRPr="008005BD" w:rsidRDefault="008005BD" w:rsidP="008005BD">
            <w:pPr>
              <w:rPr>
                <w:noProof/>
                <w:lang w:val="en-US" w:eastAsia="it-IT"/>
              </w:rPr>
            </w:pPr>
            <w:r w:rsidRPr="008005BD">
              <w:rPr>
                <w:noProof/>
                <w:lang w:val="en-US" w:eastAsia="it-IT"/>
              </w:rPr>
              <w:t xml:space="preserve">        element,</w:t>
            </w:r>
          </w:p>
          <w:p w:rsidR="008005BD" w:rsidRPr="008005BD" w:rsidRDefault="008005BD" w:rsidP="008005BD">
            <w:pPr>
              <w:rPr>
                <w:noProof/>
                <w:lang w:val="en-US" w:eastAsia="it-IT"/>
              </w:rPr>
            </w:pPr>
            <w:r w:rsidRPr="008005BD">
              <w:rPr>
                <w:noProof/>
                <w:lang w:val="en-US" w:eastAsia="it-IT"/>
              </w:rPr>
              <w:t xml:space="preserve">        StoriesModel,</w:t>
            </w:r>
          </w:p>
          <w:p w:rsidR="008005BD" w:rsidRPr="008005BD" w:rsidRDefault="008005BD" w:rsidP="008005BD">
            <w:pPr>
              <w:rPr>
                <w:noProof/>
                <w:lang w:val="en-US" w:eastAsia="it-IT"/>
              </w:rPr>
            </w:pPr>
            <w:r w:rsidRPr="008005BD">
              <w:rPr>
                <w:noProof/>
                <w:lang w:val="en-US" w:eastAsia="it-IT"/>
              </w:rPr>
              <w:t xml:space="preserve">        $rootScope;</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beforeEach(module('Angello.User'));</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Default="008005BD" w:rsidP="008005BD">
            <w:pPr>
              <w:rPr>
                <w:noProof/>
                <w:lang w:val="en-US" w:eastAsia="it-IT"/>
              </w:rPr>
            </w:pPr>
          </w:p>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lastRenderedPageBreak/>
              <w:t>client/tests/specs/directives/UserStoryDirective.spec.js</w:t>
            </w:r>
          </w:p>
          <w:p w:rsidR="008005BD" w:rsidRPr="008005BD" w:rsidRDefault="008005BD" w:rsidP="008005BD">
            <w:pPr>
              <w:rPr>
                <w:noProof/>
                <w:lang w:val="en-US" w:eastAsia="it-IT"/>
              </w:rPr>
            </w:pPr>
            <w:r w:rsidRPr="008005BD">
              <w:rPr>
                <w:noProof/>
                <w:lang w:val="en-US" w:eastAsia="it-IT"/>
              </w:rPr>
              <w:t>'use strict';</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describe('userstory Directive', function ()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beforeEach(inject(function($q, $compile, _$rootScope_, _StoriesModel_)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$rootScope = _$rootScope_;</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var directiveMarkup = angular.element('&lt;li userstory&gt;&lt;/li&gt;');</w:t>
            </w:r>
          </w:p>
          <w:p w:rsidR="008005BD" w:rsidRPr="008005BD" w:rsidRDefault="008005BD" w:rsidP="008005BD">
            <w:pPr>
              <w:rPr>
                <w:noProof/>
                <w:lang w:val="en-US" w:eastAsia="it-IT"/>
              </w:rPr>
            </w:pPr>
            <w:r w:rsidRPr="008005BD">
              <w:rPr>
                <w:noProof/>
                <w:lang w:val="en-US" w:eastAsia="it-IT"/>
              </w:rPr>
              <w:t xml:space="preserve">        element = $compile(directiveMarkup)($rootScope);</w:t>
            </w:r>
          </w:p>
          <w:p w:rsidR="008005BD" w:rsidRPr="008005BD" w:rsidRDefault="008005BD" w:rsidP="008005BD">
            <w:pPr>
              <w:rPr>
                <w:noProof/>
                <w:lang w:val="en-US" w:eastAsia="it-IT"/>
              </w:rPr>
            </w:pPr>
            <w:r w:rsidRPr="008005BD">
              <w:rPr>
                <w:noProof/>
                <w:lang w:val="en-US" w:eastAsia="it-IT"/>
              </w:rPr>
              <w:t xml:space="preserve">        userStory = element.scope().userStory;</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StoriesModel = _StoriesModel_;</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spyOn(StoriesModel, 'destroy').and.callFake(function() {</w:t>
            </w:r>
          </w:p>
          <w:p w:rsidR="008005BD" w:rsidRPr="008005BD" w:rsidRDefault="008005BD" w:rsidP="008005BD">
            <w:pPr>
              <w:rPr>
                <w:noProof/>
                <w:lang w:val="en-US" w:eastAsia="it-IT"/>
              </w:rPr>
            </w:pPr>
            <w:r w:rsidRPr="008005BD">
              <w:rPr>
                <w:noProof/>
                <w:lang w:val="en-US" w:eastAsia="it-IT"/>
              </w:rPr>
              <w:t xml:space="preserve">            var deferred = $q.defer();</w:t>
            </w:r>
          </w:p>
          <w:p w:rsidR="008005BD" w:rsidRPr="008005BD" w:rsidRDefault="008005BD" w:rsidP="008005BD">
            <w:pPr>
              <w:rPr>
                <w:noProof/>
                <w:lang w:val="en-US" w:eastAsia="it-IT"/>
              </w:rPr>
            </w:pPr>
            <w:r w:rsidRPr="008005BD">
              <w:rPr>
                <w:noProof/>
                <w:lang w:val="en-US" w:eastAsia="it-IT"/>
              </w:rPr>
              <w:t xml:space="preserve">            deferred.resolve('data');</w:t>
            </w:r>
          </w:p>
          <w:p w:rsidR="008005BD" w:rsidRPr="008005BD" w:rsidRDefault="008005BD" w:rsidP="008005BD">
            <w:pPr>
              <w:rPr>
                <w:noProof/>
                <w:lang w:val="en-US" w:eastAsia="it-IT"/>
              </w:rPr>
            </w:pPr>
            <w:r w:rsidRPr="008005BD">
              <w:rPr>
                <w:noProof/>
                <w:lang w:val="en-US" w:eastAsia="it-IT"/>
              </w:rPr>
              <w:t xml:space="preserve">            return deferred.promise;</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p>
          <w:p w:rsidR="008005BD" w:rsidRPr="008005BD" w:rsidRDefault="008005BD" w:rsidP="008005BD">
            <w:pPr>
              <w:rPr>
                <w:noProof/>
                <w:lang w:val="en-US" w:eastAsia="it-IT"/>
              </w:rPr>
            </w:pPr>
            <w:r w:rsidRPr="008005BD">
              <w:rPr>
                <w:noProof/>
                <w:lang w:val="en-US" w:eastAsia="it-IT"/>
              </w:rPr>
              <w:t xml:space="preserve">        spyOn($rootScope,'$broadcast').and.callThrough();</w:t>
            </w:r>
          </w:p>
          <w:p w:rsidR="008005BD" w:rsidRPr="008005BD" w:rsidRDefault="008005BD" w:rsidP="008005BD">
            <w:pPr>
              <w:rPr>
                <w:noProof/>
                <w:lang w:val="en-US" w:eastAsia="it-IT"/>
              </w:rPr>
            </w:pPr>
            <w:r w:rsidRPr="008005BD">
              <w:rPr>
                <w:noProof/>
                <w:lang w:val="en-US" w:eastAsia="it-IT"/>
              </w:rPr>
              <w:t xml:space="preserve">    }));</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Pr="008005BD" w:rsidRDefault="008005BD" w:rsidP="008005BD">
            <w:pPr>
              <w:rPr>
                <w:noProof/>
                <w:lang w:val="en-US" w:eastAsia="it-IT"/>
              </w:rPr>
            </w:pPr>
            <w:r w:rsidRPr="008005BD">
              <w:rPr>
                <w:noProof/>
                <w:lang w:val="en-US" w:eastAsia="it-IT"/>
              </w:rPr>
              <w:t>client/tests/specs/directives/UserStoryDirective.spec.js</w:t>
            </w:r>
          </w:p>
          <w:p w:rsidR="008005BD" w:rsidRPr="008005BD" w:rsidRDefault="008005BD" w:rsidP="008005BD">
            <w:pPr>
              <w:rPr>
                <w:noProof/>
                <w:lang w:val="en-US" w:eastAsia="it-IT"/>
              </w:rPr>
            </w:pPr>
            <w:r w:rsidRPr="008005BD">
              <w:rPr>
                <w:noProof/>
                <w:lang w:val="en-US" w:eastAsia="it-IT"/>
              </w:rPr>
              <w:t>it('should delete a story', function() {</w:t>
            </w:r>
          </w:p>
          <w:p w:rsidR="008005BD" w:rsidRPr="008005BD" w:rsidRDefault="008005BD" w:rsidP="008005BD">
            <w:pPr>
              <w:rPr>
                <w:noProof/>
                <w:lang w:val="en-US" w:eastAsia="it-IT"/>
              </w:rPr>
            </w:pPr>
            <w:r w:rsidRPr="008005BD">
              <w:rPr>
                <w:noProof/>
                <w:lang w:val="en-US" w:eastAsia="it-IT"/>
              </w:rPr>
              <w:t xml:space="preserve">       userStory.deleteStory('0');</w:t>
            </w:r>
          </w:p>
          <w:p w:rsidR="008005BD" w:rsidRPr="008005BD" w:rsidRDefault="008005BD" w:rsidP="008005BD">
            <w:pPr>
              <w:rPr>
                <w:noProof/>
                <w:lang w:val="en-US" w:eastAsia="it-IT"/>
              </w:rPr>
            </w:pPr>
            <w:r w:rsidRPr="008005BD">
              <w:rPr>
                <w:noProof/>
                <w:lang w:val="en-US" w:eastAsia="it-IT"/>
              </w:rPr>
              <w:t xml:space="preserve">       expect(StoriesModel.destroy).toHaveBeenCalledWith('0');</w:t>
            </w:r>
          </w:p>
          <w:p w:rsidR="008005BD" w:rsidRPr="008005BD" w:rsidRDefault="008005BD" w:rsidP="008005BD">
            <w:pPr>
              <w:rPr>
                <w:noProof/>
                <w:lang w:val="en-US" w:eastAsia="it-IT"/>
              </w:rPr>
            </w:pPr>
            <w:r w:rsidRPr="008005BD">
              <w:rPr>
                <w:noProof/>
                <w:lang w:val="en-US" w:eastAsia="it-IT"/>
              </w:rPr>
              <w:t xml:space="preserve">       $rootScope.$digest();</w:t>
            </w:r>
          </w:p>
          <w:p w:rsidR="008005BD" w:rsidRPr="008005BD" w:rsidRDefault="008005BD" w:rsidP="008005BD">
            <w:pPr>
              <w:rPr>
                <w:noProof/>
                <w:lang w:val="en-US" w:eastAsia="it-IT"/>
              </w:rPr>
            </w:pPr>
            <w:r w:rsidRPr="008005BD">
              <w:rPr>
                <w:noProof/>
                <w:lang w:val="en-US" w:eastAsia="it-IT"/>
              </w:rPr>
              <w:t xml:space="preserve">       expect($rootScope.$broadcast).toHaveBeenCalledWith('storyDeleted');</w:t>
            </w:r>
          </w:p>
          <w:p w:rsidR="008005BD" w:rsidRPr="008005BD" w:rsidRDefault="008005BD" w:rsidP="008005BD">
            <w:pPr>
              <w:rPr>
                <w:noProof/>
                <w:lang w:val="en-US" w:eastAsia="it-IT"/>
              </w:rPr>
            </w:pPr>
            <w:r w:rsidRPr="008005BD">
              <w:rPr>
                <w:noProof/>
                <w:lang w:val="en-US" w:eastAsia="it-IT"/>
              </w:rPr>
              <w:t>});</w:t>
            </w:r>
          </w:p>
        </w:tc>
      </w:tr>
      <w:tr w:rsidR="008005BD" w:rsidRPr="00E37EF6" w:rsidTr="00D02922">
        <w:tc>
          <w:tcPr>
            <w:tcW w:w="9166" w:type="dxa"/>
          </w:tcPr>
          <w:p w:rsidR="008005BD" w:rsidRPr="008005BD" w:rsidRDefault="008005BD" w:rsidP="008005BD">
            <w:pPr>
              <w:rPr>
                <w:noProof/>
                <w:lang w:val="en-US" w:eastAsia="it-IT"/>
              </w:rPr>
            </w:pPr>
          </w:p>
        </w:tc>
      </w:tr>
      <w:tr w:rsidR="008005BD" w:rsidRPr="00E37EF6" w:rsidTr="00D02922">
        <w:tc>
          <w:tcPr>
            <w:tcW w:w="9166" w:type="dxa"/>
          </w:tcPr>
          <w:p w:rsidR="008005BD" w:rsidRDefault="008005BD" w:rsidP="008005BD">
            <w:pPr>
              <w:rPr>
                <w:noProof/>
                <w:lang w:val="en-US" w:eastAsia="it-IT"/>
              </w:rPr>
            </w:pPr>
            <w:r w:rsidRPr="008005BD">
              <w:rPr>
                <w:noProof/>
                <w:lang w:val="en-US" w:eastAsia="it-IT"/>
              </w:rPr>
              <w:t>Best practices</w:t>
            </w:r>
            <w:r>
              <w:rPr>
                <w:noProof/>
                <w:lang w:val="en-US" w:eastAsia="it-IT"/>
              </w:rPr>
              <w:t>.</w:t>
            </w:r>
          </w:p>
          <w:p w:rsidR="008005BD" w:rsidRPr="008005BD" w:rsidRDefault="008005BD" w:rsidP="008005BD">
            <w:pPr>
              <w:rPr>
                <w:noProof/>
                <w:lang w:val="en-US" w:eastAsia="it-IT"/>
              </w:rPr>
            </w:pPr>
            <w:r w:rsidRPr="008005BD">
              <w:rPr>
                <w:noProof/>
                <w:lang w:val="en-US" w:eastAsia="it-IT"/>
              </w:rPr>
              <w:t>DOM manipulation should be done in the link function and imperative logic in the controller. One of the advantages of using a JavaScript framework like AngularJS is the separation of concerns, especially the separation of the DOM from our imperative logic. We like to keep this theme rolling by putting all of the DOM manipulation logic in our directives’ link function and all of our business logic in our directives’ controller.</w:t>
            </w:r>
          </w:p>
        </w:tc>
      </w:tr>
      <w:tr w:rsidR="00E03DA7" w:rsidRPr="00E37EF6" w:rsidTr="00D02922">
        <w:tc>
          <w:tcPr>
            <w:tcW w:w="9166" w:type="dxa"/>
          </w:tcPr>
          <w:p w:rsidR="00E03DA7" w:rsidRDefault="00E03DA7" w:rsidP="008005BD">
            <w:pPr>
              <w:rPr>
                <w:noProof/>
                <w:lang w:val="en-US" w:eastAsia="it-IT"/>
              </w:rPr>
            </w:pPr>
          </w:p>
          <w:p w:rsidR="00E03DA7" w:rsidRDefault="00E03DA7" w:rsidP="008005BD">
            <w:pPr>
              <w:rPr>
                <w:noProof/>
                <w:lang w:val="en-US" w:eastAsia="it-IT"/>
              </w:rPr>
            </w:pPr>
          </w:p>
          <w:p w:rsidR="00E03DA7" w:rsidRDefault="00E03DA7" w:rsidP="008005BD">
            <w:pPr>
              <w:rPr>
                <w:noProof/>
                <w:lang w:val="en-US" w:eastAsia="it-IT"/>
              </w:rPr>
            </w:pPr>
          </w:p>
          <w:p w:rsidR="00E03DA7" w:rsidRDefault="00E03DA7" w:rsidP="008005BD">
            <w:pPr>
              <w:rPr>
                <w:noProof/>
                <w:lang w:val="en-US" w:eastAsia="it-IT"/>
              </w:rPr>
            </w:pPr>
          </w:p>
          <w:p w:rsidR="00E03DA7" w:rsidRDefault="00E03DA7" w:rsidP="008005BD">
            <w:pPr>
              <w:rPr>
                <w:noProof/>
                <w:lang w:val="en-US" w:eastAsia="it-IT"/>
              </w:rPr>
            </w:pPr>
          </w:p>
          <w:p w:rsidR="00E03DA7" w:rsidRDefault="00E03DA7" w:rsidP="008005BD">
            <w:pPr>
              <w:rPr>
                <w:noProof/>
                <w:lang w:val="en-US" w:eastAsia="it-IT"/>
              </w:rPr>
            </w:pPr>
          </w:p>
          <w:p w:rsidR="00E03DA7" w:rsidRDefault="00E03DA7" w:rsidP="008005BD">
            <w:pPr>
              <w:rPr>
                <w:noProof/>
                <w:lang w:val="en-US" w:eastAsia="it-IT"/>
              </w:rPr>
            </w:pPr>
          </w:p>
          <w:p w:rsidR="00E03DA7" w:rsidRPr="008005BD" w:rsidRDefault="00E03DA7" w:rsidP="008005BD">
            <w:pPr>
              <w:rPr>
                <w:noProof/>
                <w:lang w:val="en-US" w:eastAsia="it-IT"/>
              </w:rPr>
            </w:pPr>
          </w:p>
        </w:tc>
      </w:tr>
      <w:tr w:rsidR="00E03DA7" w:rsidRPr="00E37EF6" w:rsidTr="007F6611">
        <w:tc>
          <w:tcPr>
            <w:tcW w:w="9166" w:type="dxa"/>
          </w:tcPr>
          <w:p w:rsidR="00E03DA7" w:rsidRDefault="00E03DA7" w:rsidP="007F6611">
            <w:pPr>
              <w:pStyle w:val="Title"/>
              <w:rPr>
                <w:lang w:val="en-US"/>
              </w:rPr>
            </w:pPr>
            <w:r>
              <w:rPr>
                <w:lang w:val="en-US"/>
              </w:rPr>
              <w:lastRenderedPageBreak/>
              <w:t>Cap.7</w:t>
            </w:r>
          </w:p>
          <w:p w:rsidR="00E03DA7" w:rsidRPr="00E37EF6" w:rsidRDefault="00E03DA7" w:rsidP="007F6611">
            <w:pPr>
              <w:rPr>
                <w:noProof/>
                <w:lang w:val="en-US" w:eastAsia="it-IT"/>
              </w:rPr>
            </w:pPr>
          </w:p>
        </w:tc>
      </w:tr>
      <w:tr w:rsidR="00E03DA7" w:rsidRPr="00E37EF6" w:rsidTr="007F6611">
        <w:tc>
          <w:tcPr>
            <w:tcW w:w="9166" w:type="dxa"/>
          </w:tcPr>
          <w:p w:rsidR="00E03DA7" w:rsidRPr="00E37EF6" w:rsidRDefault="00E03DA7" w:rsidP="007F6611">
            <w:pPr>
              <w:rPr>
                <w:noProof/>
                <w:lang w:val="en-US" w:eastAsia="it-IT"/>
              </w:rPr>
            </w:pPr>
            <w:r w:rsidRPr="00E03DA7">
              <w:rPr>
                <w:noProof/>
                <w:lang w:val="en-US" w:eastAsia="it-IT"/>
              </w:rPr>
              <w:t>Structuring your site with routes</w:t>
            </w:r>
            <w:r>
              <w:rPr>
                <w:noProof/>
                <w:lang w:val="en-US" w:eastAsia="it-IT"/>
              </w:rPr>
              <w:t>.</w:t>
            </w:r>
          </w:p>
        </w:tc>
      </w:tr>
      <w:tr w:rsidR="00E03DA7" w:rsidRPr="00E37EF6" w:rsidTr="00D02922">
        <w:tc>
          <w:tcPr>
            <w:tcW w:w="9166" w:type="dxa"/>
          </w:tcPr>
          <w:p w:rsidR="00E03DA7" w:rsidRPr="008005BD" w:rsidRDefault="00E03DA7" w:rsidP="008005BD">
            <w:pPr>
              <w:rPr>
                <w:noProof/>
                <w:lang w:val="en-US" w:eastAsia="it-IT"/>
              </w:rPr>
            </w:pPr>
          </w:p>
        </w:tc>
      </w:tr>
      <w:tr w:rsidR="00E03DA7" w:rsidRPr="00E37EF6" w:rsidTr="00D02922">
        <w:tc>
          <w:tcPr>
            <w:tcW w:w="9166" w:type="dxa"/>
          </w:tcPr>
          <w:p w:rsidR="00E03DA7" w:rsidRPr="008005BD" w:rsidRDefault="00E03DA7" w:rsidP="008005BD">
            <w:pPr>
              <w:rPr>
                <w:noProof/>
                <w:lang w:val="en-US" w:eastAsia="it-IT"/>
              </w:rPr>
            </w:pPr>
            <w:r>
              <w:rPr>
                <w:noProof/>
                <w:lang w:eastAsia="it-IT"/>
              </w:rPr>
              <w:drawing>
                <wp:inline distT="0" distB="0" distL="0" distR="0" wp14:anchorId="0F1F7C6F" wp14:editId="45F55D61">
                  <wp:extent cx="5619750" cy="3438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50" cy="3438525"/>
                          </a:xfrm>
                          <a:prstGeom prst="rect">
                            <a:avLst/>
                          </a:prstGeom>
                        </pic:spPr>
                      </pic:pic>
                    </a:graphicData>
                  </a:graphic>
                </wp:inline>
              </w:drawing>
            </w:r>
          </w:p>
        </w:tc>
      </w:tr>
      <w:tr w:rsidR="00E03DA7" w:rsidRPr="00E37EF6" w:rsidTr="00D02922">
        <w:tc>
          <w:tcPr>
            <w:tcW w:w="9166" w:type="dxa"/>
          </w:tcPr>
          <w:p w:rsidR="00E03DA7" w:rsidRDefault="00E03DA7" w:rsidP="008005BD">
            <w:pPr>
              <w:rPr>
                <w:noProof/>
                <w:lang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 client/assets/js/boot.js</w:t>
            </w:r>
          </w:p>
          <w:p w:rsidR="00E03DA7" w:rsidRPr="00E03DA7" w:rsidRDefault="00E03DA7" w:rsidP="00E03DA7">
            <w:pPr>
              <w:rPr>
                <w:noProof/>
                <w:lang w:val="en-US" w:eastAsia="it-IT"/>
              </w:rPr>
            </w:pPr>
            <w:r w:rsidRPr="00E03DA7">
              <w:rPr>
                <w:noProof/>
                <w:lang w:val="en-US" w:eastAsia="it-IT"/>
              </w:rPr>
              <w:t>{ file:</w:t>
            </w:r>
          </w:p>
          <w:p w:rsidR="00E03DA7" w:rsidRPr="00E03DA7" w:rsidRDefault="00E03DA7" w:rsidP="00E03DA7">
            <w:pPr>
              <w:rPr>
                <w:noProof/>
                <w:lang w:val="en-US" w:eastAsia="it-IT"/>
              </w:rPr>
            </w:pPr>
            <w:r w:rsidRPr="00E03DA7">
              <w:rPr>
                <w:noProof/>
                <w:lang w:val="en-US" w:eastAsia="it-IT"/>
              </w:rPr>
              <w:t xml:space="preserve">    '//cdnjs.cloudflare.com/ajax/libs/angular.js/1.3.3/angular-route.min.js'</w:t>
            </w:r>
          </w:p>
          <w:p w:rsidR="00E03DA7" w:rsidRDefault="00E03DA7" w:rsidP="00E03DA7">
            <w:pPr>
              <w:rPr>
                <w:noProof/>
                <w:lang w:eastAsia="it-IT"/>
              </w:rPr>
            </w:pPr>
            <w:r>
              <w:rPr>
                <w:noProof/>
                <w:lang w:eastAsia="it-IT"/>
              </w:rPr>
              <w: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 client/src/angello/Angello.js</w:t>
            </w:r>
          </w:p>
          <w:p w:rsidR="00E03DA7" w:rsidRPr="00E03DA7" w:rsidRDefault="00E03DA7" w:rsidP="00E03DA7">
            <w:pPr>
              <w:rPr>
                <w:noProof/>
                <w:lang w:val="en-US" w:eastAsia="it-IT"/>
              </w:rPr>
            </w:pPr>
            <w:r w:rsidRPr="00E03DA7">
              <w:rPr>
                <w:noProof/>
                <w:lang w:val="en-US" w:eastAsia="it-IT"/>
              </w:rPr>
              <w:t>var myModule = angular.module('Angello',</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'ngRoute',</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&lt;!-- client/index.html --&gt;</w:t>
            </w:r>
          </w:p>
          <w:p w:rsidR="00E03DA7" w:rsidRPr="00E03DA7" w:rsidRDefault="00E03DA7" w:rsidP="00E03DA7">
            <w:pPr>
              <w:rPr>
                <w:noProof/>
                <w:lang w:val="en-US" w:eastAsia="it-IT"/>
              </w:rPr>
            </w:pPr>
            <w:r w:rsidRPr="00E03DA7">
              <w:rPr>
                <w:noProof/>
                <w:lang w:val="en-US" w:eastAsia="it-IT"/>
              </w:rPr>
              <w:t>&lt;body ng-controller="MainCtrl as main" ng-class="{loading:loadingView}"&gt;</w:t>
            </w:r>
          </w:p>
          <w:p w:rsidR="00E03DA7" w:rsidRPr="00E03DA7" w:rsidRDefault="00E03DA7" w:rsidP="00E03DA7">
            <w:pPr>
              <w:rPr>
                <w:noProof/>
                <w:lang w:val="en-US" w:eastAsia="it-IT"/>
              </w:rPr>
            </w:pPr>
            <w:r w:rsidRPr="00E03DA7">
              <w:rPr>
                <w:noProof/>
                <w:lang w:val="en-US" w:eastAsia="it-IT"/>
              </w:rPr>
              <w:t xml:space="preserve">   &lt;!-- ... --&gt;</w:t>
            </w:r>
          </w:p>
          <w:p w:rsidR="00E03DA7" w:rsidRPr="00E03DA7" w:rsidRDefault="00E03DA7" w:rsidP="00E03DA7">
            <w:pPr>
              <w:rPr>
                <w:noProof/>
                <w:lang w:val="en-US" w:eastAsia="it-IT"/>
              </w:rPr>
            </w:pPr>
            <w:r w:rsidRPr="00E03DA7">
              <w:rPr>
                <w:noProof/>
                <w:lang w:val="en-US" w:eastAsia="it-IT"/>
              </w:rPr>
              <w:t xml:space="preserve">   &lt;div ng-view=""&gt;&lt;/div&gt;</w:t>
            </w:r>
          </w:p>
          <w:p w:rsidR="00E03DA7" w:rsidRPr="00E03DA7" w:rsidRDefault="00E03DA7" w:rsidP="00E03DA7">
            <w:pPr>
              <w:rPr>
                <w:noProof/>
                <w:lang w:val="en-US" w:eastAsia="it-IT"/>
              </w:rPr>
            </w:pPr>
            <w:r w:rsidRPr="00E03DA7">
              <w:rPr>
                <w:noProof/>
                <w:lang w:val="en-US" w:eastAsia="it-IT"/>
              </w:rPr>
              <w:t xml:space="preserve">   &lt;!-- ... --&gt;</w:t>
            </w:r>
          </w:p>
          <w:p w:rsidR="00E03DA7" w:rsidRPr="00E03DA7" w:rsidRDefault="00E03DA7" w:rsidP="00E03DA7">
            <w:pPr>
              <w:rPr>
                <w:noProof/>
                <w:lang w:val="en-US" w:eastAsia="it-IT"/>
              </w:rPr>
            </w:pPr>
            <w:r w:rsidRPr="00E03DA7">
              <w:rPr>
                <w:noProof/>
                <w:lang w:val="en-US" w:eastAsia="it-IT"/>
              </w:rPr>
              <w:t>&lt;/body&gt;</w:t>
            </w:r>
          </w:p>
        </w:tc>
      </w:tr>
      <w:tr w:rsidR="00E03DA7" w:rsidRPr="00E37EF6" w:rsidTr="00D02922">
        <w:tc>
          <w:tcPr>
            <w:tcW w:w="9166" w:type="dxa"/>
          </w:tcPr>
          <w:p w:rsidR="00E03DA7" w:rsidRDefault="00E03DA7" w:rsidP="00E03DA7">
            <w:pPr>
              <w:rPr>
                <w:noProof/>
                <w:lang w:val="en-US" w:eastAsia="it-IT"/>
              </w:rPr>
            </w:pPr>
          </w:p>
          <w:p w:rsidR="00E03DA7" w:rsidRDefault="00E03DA7" w:rsidP="00E03DA7">
            <w:pPr>
              <w:rPr>
                <w:noProof/>
                <w:lang w:val="en-US" w:eastAsia="it-IT"/>
              </w:rPr>
            </w:pPr>
          </w:p>
          <w:p w:rsidR="00E03DA7" w:rsidRDefault="00E03DA7" w:rsidP="00E03DA7">
            <w:pPr>
              <w:rPr>
                <w:noProof/>
                <w:lang w:val="en-US" w:eastAsia="it-IT"/>
              </w:rPr>
            </w:pPr>
          </w:p>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Pr>
                <w:noProof/>
                <w:lang w:eastAsia="it-IT"/>
              </w:rPr>
              <w:lastRenderedPageBreak/>
              <w:drawing>
                <wp:inline distT="0" distB="0" distL="0" distR="0" wp14:anchorId="543009E7" wp14:editId="51F8BAF5">
                  <wp:extent cx="5619750" cy="2124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9750" cy="2124075"/>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Default="00E03DA7" w:rsidP="00E03DA7">
            <w:pPr>
              <w:rPr>
                <w:noProof/>
                <w:lang w:eastAsia="it-IT"/>
              </w:rPr>
            </w:pPr>
            <w:r>
              <w:rPr>
                <w:noProof/>
                <w:lang w:eastAsia="it-IT"/>
              </w:rPr>
              <w:drawing>
                <wp:inline distT="0" distB="0" distL="0" distR="0" wp14:anchorId="6B45D9EB" wp14:editId="71C604DE">
                  <wp:extent cx="561975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9750" cy="3343275"/>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p w:rsidR="00E03DA7" w:rsidRDefault="00E03DA7" w:rsidP="00E03DA7">
            <w:pPr>
              <w:rPr>
                <w:noProof/>
                <w:lang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lastRenderedPageBreak/>
              <w:t>&lt;!-- client/index.html --&gt;</w:t>
            </w:r>
          </w:p>
          <w:p w:rsidR="00E03DA7" w:rsidRPr="00E03DA7" w:rsidRDefault="00E03DA7" w:rsidP="00E03DA7">
            <w:pPr>
              <w:rPr>
                <w:noProof/>
                <w:lang w:val="en-US" w:eastAsia="it-IT"/>
              </w:rPr>
            </w:pPr>
            <w:r w:rsidRPr="00E03DA7">
              <w:rPr>
                <w:noProof/>
                <w:lang w:val="en-US" w:eastAsia="it-IT"/>
              </w:rPr>
              <w:t>&lt;div class="navbar navbar-fixed-top navbar-default"&gt;</w:t>
            </w:r>
          </w:p>
          <w:p w:rsidR="00E03DA7" w:rsidRPr="00E03DA7" w:rsidRDefault="00E03DA7" w:rsidP="00E03DA7">
            <w:pPr>
              <w:rPr>
                <w:noProof/>
                <w:lang w:val="en-US" w:eastAsia="it-IT"/>
              </w:rPr>
            </w:pPr>
            <w:r w:rsidRPr="00E03DA7">
              <w:rPr>
                <w:noProof/>
                <w:lang w:val="en-US" w:eastAsia="it-IT"/>
              </w:rPr>
              <w:t xml:space="preserve">   &lt;div class="navbar-header"&gt;</w:t>
            </w:r>
          </w:p>
          <w:p w:rsidR="00E03DA7" w:rsidRPr="00E03DA7" w:rsidRDefault="00E03DA7" w:rsidP="00E03DA7">
            <w:pPr>
              <w:rPr>
                <w:noProof/>
                <w:lang w:val="en-US" w:eastAsia="it-IT"/>
              </w:rPr>
            </w:pPr>
            <w:r w:rsidRPr="00E03DA7">
              <w:rPr>
                <w:noProof/>
                <w:lang w:val="en-US" w:eastAsia="it-IT"/>
              </w:rPr>
              <w:t xml:space="preserve">       &lt;a class="logo navbar-brand" href="#/"&gt;</w:t>
            </w:r>
          </w:p>
          <w:p w:rsidR="00E03DA7" w:rsidRPr="00E03DA7" w:rsidRDefault="00E03DA7" w:rsidP="00E03DA7">
            <w:pPr>
              <w:rPr>
                <w:noProof/>
                <w:lang w:val="en-US" w:eastAsia="it-IT"/>
              </w:rPr>
            </w:pPr>
            <w:r w:rsidRPr="00E03DA7">
              <w:rPr>
                <w:noProof/>
                <w:lang w:val="en-US" w:eastAsia="it-IT"/>
              </w:rPr>
              <w:t xml:space="preserve">           &lt;img src="assets/img/angello.png"&gt;</w:t>
            </w:r>
          </w:p>
          <w:p w:rsidR="00E03DA7" w:rsidRPr="00E03DA7" w:rsidRDefault="00E03DA7" w:rsidP="00E03DA7">
            <w:pPr>
              <w:rPr>
                <w:noProof/>
                <w:lang w:val="en-US" w:eastAsia="it-IT"/>
              </w:rPr>
            </w:pPr>
            <w:r w:rsidRPr="00E03DA7">
              <w:rPr>
                <w:noProof/>
                <w:lang w:val="en-US" w:eastAsia="it-IT"/>
              </w:rPr>
              <w:t xml:space="preserve">       &lt;/a&gt;</w:t>
            </w:r>
          </w:p>
          <w:p w:rsidR="00E03DA7" w:rsidRPr="00E03DA7" w:rsidRDefault="00E03DA7" w:rsidP="00E03DA7">
            <w:pPr>
              <w:rPr>
                <w:noProof/>
                <w:lang w:val="en-US" w:eastAsia="it-IT"/>
              </w:rPr>
            </w:pPr>
            <w:r w:rsidRPr="00E03DA7">
              <w:rPr>
                <w:noProof/>
                <w:lang w:val="en-US" w:eastAsia="it-IT"/>
              </w:rPr>
              <w:t xml:space="preserve">   &lt;/div&gt;</w:t>
            </w:r>
          </w:p>
          <w:p w:rsidR="00E03DA7" w:rsidRPr="00E03DA7" w:rsidRDefault="00E03DA7" w:rsidP="00E03DA7">
            <w:pPr>
              <w:rPr>
                <w:noProof/>
                <w:lang w:val="en-US" w:eastAsia="it-IT"/>
              </w:rPr>
            </w:pPr>
            <w:r w:rsidRPr="00E03DA7">
              <w:rPr>
                <w:noProof/>
                <w:lang w:val="en-US" w:eastAsia="it-IT"/>
              </w:rPr>
              <w:t xml:space="preserve">   &lt;div class="btn-group pull-right" ng-show="main.currentUser"&gt;</w:t>
            </w:r>
          </w:p>
          <w:p w:rsidR="00E03DA7" w:rsidRPr="00E03DA7" w:rsidRDefault="00E03DA7" w:rsidP="00E03DA7">
            <w:pPr>
              <w:rPr>
                <w:noProof/>
                <w:lang w:val="en-US" w:eastAsia="it-IT"/>
              </w:rPr>
            </w:pPr>
            <w:r w:rsidRPr="00E03DA7">
              <w:rPr>
                <w:noProof/>
                <w:lang w:val="en-US" w:eastAsia="it-IT"/>
              </w:rPr>
              <w:t xml:space="preserve">       &lt;a class="btn btn-danger" href="#/"&gt;</w:t>
            </w:r>
          </w:p>
          <w:p w:rsidR="00E03DA7" w:rsidRPr="00E03DA7" w:rsidRDefault="00E03DA7" w:rsidP="00E03DA7">
            <w:pPr>
              <w:rPr>
                <w:noProof/>
                <w:lang w:val="en-US" w:eastAsia="it-IT"/>
              </w:rPr>
            </w:pPr>
            <w:r w:rsidRPr="00E03DA7">
              <w:rPr>
                <w:noProof/>
                <w:lang w:val="en-US" w:eastAsia="it-IT"/>
              </w:rPr>
              <w:t xml:space="preserve">           &lt;span class="glyphicon glyphicon-home"&gt;&lt;/span&gt;</w:t>
            </w:r>
          </w:p>
          <w:p w:rsidR="00E03DA7" w:rsidRPr="00E03DA7" w:rsidRDefault="00E03DA7" w:rsidP="00E03DA7">
            <w:pPr>
              <w:rPr>
                <w:noProof/>
                <w:lang w:val="en-US" w:eastAsia="it-IT"/>
              </w:rPr>
            </w:pPr>
            <w:r w:rsidRPr="00E03DA7">
              <w:rPr>
                <w:noProof/>
                <w:lang w:val="en-US" w:eastAsia="it-IT"/>
              </w:rPr>
              <w:t xml:space="preserve">       &lt;/a&gt;</w:t>
            </w:r>
          </w:p>
          <w:p w:rsidR="00E03DA7" w:rsidRPr="00E03DA7" w:rsidRDefault="00E03DA7" w:rsidP="00E03DA7">
            <w:pPr>
              <w:rPr>
                <w:noProof/>
                <w:lang w:val="en-US" w:eastAsia="it-IT"/>
              </w:rPr>
            </w:pPr>
            <w:r w:rsidRPr="00E03DA7">
              <w:rPr>
                <w:noProof/>
                <w:lang w:val="en-US" w:eastAsia="it-IT"/>
              </w:rPr>
              <w:t xml:space="preserve">       &lt;a class="btn btn-danger" href="#/users"&gt;</w:t>
            </w:r>
          </w:p>
          <w:p w:rsidR="00E03DA7" w:rsidRPr="00E03DA7" w:rsidRDefault="00E03DA7" w:rsidP="00E03DA7">
            <w:pPr>
              <w:rPr>
                <w:noProof/>
                <w:lang w:val="en-US" w:eastAsia="it-IT"/>
              </w:rPr>
            </w:pPr>
            <w:r w:rsidRPr="00E03DA7">
              <w:rPr>
                <w:noProof/>
                <w:lang w:val="en-US" w:eastAsia="it-IT"/>
              </w:rPr>
              <w:t xml:space="preserve">           &lt;span class="glyphicon glyphicon-user"&gt;&lt;/span&gt;</w:t>
            </w:r>
          </w:p>
          <w:p w:rsidR="00E03DA7" w:rsidRPr="00E03DA7" w:rsidRDefault="00E03DA7" w:rsidP="00E03DA7">
            <w:pPr>
              <w:rPr>
                <w:noProof/>
                <w:lang w:val="en-US" w:eastAsia="it-IT"/>
              </w:rPr>
            </w:pPr>
            <w:r w:rsidRPr="00E03DA7">
              <w:rPr>
                <w:noProof/>
                <w:lang w:val="en-US" w:eastAsia="it-IT"/>
              </w:rPr>
              <w:t xml:space="preserve">       &lt;/a&gt;</w:t>
            </w:r>
          </w:p>
          <w:p w:rsidR="00E03DA7" w:rsidRPr="00E03DA7" w:rsidRDefault="00E03DA7" w:rsidP="00E03DA7">
            <w:pPr>
              <w:rPr>
                <w:noProof/>
                <w:lang w:val="en-US" w:eastAsia="it-IT"/>
              </w:rPr>
            </w:pPr>
            <w:r w:rsidRPr="00E03DA7">
              <w:rPr>
                <w:noProof/>
                <w:lang w:val="en-US" w:eastAsia="it-IT"/>
              </w:rPr>
              <w:t xml:space="preserve">       &lt;a class="btn btn-danger" href="#/dashboard"&gt;</w:t>
            </w:r>
          </w:p>
          <w:p w:rsidR="00E03DA7" w:rsidRPr="00E03DA7" w:rsidRDefault="00E03DA7" w:rsidP="00E03DA7">
            <w:pPr>
              <w:rPr>
                <w:noProof/>
                <w:lang w:val="en-US" w:eastAsia="it-IT"/>
              </w:rPr>
            </w:pPr>
            <w:r w:rsidRPr="00E03DA7">
              <w:rPr>
                <w:noProof/>
                <w:lang w:val="en-US" w:eastAsia="it-IT"/>
              </w:rPr>
              <w:t xml:space="preserve">           &lt;span class="glyphicon glyphicon-signal"&gt;&lt;/span&gt;</w:t>
            </w:r>
          </w:p>
          <w:p w:rsidR="00E03DA7" w:rsidRPr="00E03DA7" w:rsidRDefault="00E03DA7" w:rsidP="00E03DA7">
            <w:pPr>
              <w:rPr>
                <w:noProof/>
                <w:lang w:val="en-US" w:eastAsia="it-IT"/>
              </w:rPr>
            </w:pPr>
            <w:r w:rsidRPr="00E03DA7">
              <w:rPr>
                <w:noProof/>
                <w:lang w:val="en-US" w:eastAsia="it-IT"/>
              </w:rPr>
              <w:t xml:space="preserve">       &lt;/a&gt;</w:t>
            </w:r>
          </w:p>
          <w:p w:rsidR="00E03DA7" w:rsidRPr="00E03DA7" w:rsidRDefault="00E03DA7" w:rsidP="00E03DA7">
            <w:pPr>
              <w:rPr>
                <w:noProof/>
                <w:lang w:val="en-US" w:eastAsia="it-IT"/>
              </w:rPr>
            </w:pPr>
            <w:r w:rsidRPr="00E03DA7">
              <w:rPr>
                <w:noProof/>
                <w:lang w:val="en-US" w:eastAsia="it-IT"/>
              </w:rPr>
              <w:t xml:space="preserve">       &lt;button class="btn btn-default" ng-click="main.logout()"&gt;</w:t>
            </w:r>
          </w:p>
          <w:p w:rsidR="00E03DA7" w:rsidRPr="00E03DA7" w:rsidRDefault="00E03DA7" w:rsidP="00E03DA7">
            <w:pPr>
              <w:rPr>
                <w:noProof/>
                <w:lang w:val="en-US" w:eastAsia="it-IT"/>
              </w:rPr>
            </w:pPr>
            <w:r w:rsidRPr="00E03DA7">
              <w:rPr>
                <w:noProof/>
                <w:lang w:val="en-US" w:eastAsia="it-IT"/>
              </w:rPr>
              <w:t xml:space="preserve">            &lt;span class="glyphicon glyphicon-log-out"&gt;&lt;/span&gt;</w:t>
            </w:r>
          </w:p>
          <w:p w:rsidR="00E03DA7" w:rsidRDefault="00E03DA7" w:rsidP="00E03DA7">
            <w:pPr>
              <w:rPr>
                <w:noProof/>
                <w:lang w:eastAsia="it-IT"/>
              </w:rPr>
            </w:pPr>
            <w:r w:rsidRPr="00E03DA7">
              <w:rPr>
                <w:noProof/>
                <w:lang w:val="en-US" w:eastAsia="it-IT"/>
              </w:rPr>
              <w:t xml:space="preserve">        </w:t>
            </w:r>
            <w:r>
              <w:rPr>
                <w:noProof/>
                <w:lang w:eastAsia="it-IT"/>
              </w:rPr>
              <w:t>&lt;/button&gt;</w:t>
            </w:r>
          </w:p>
          <w:p w:rsidR="00E03DA7" w:rsidRDefault="00E03DA7" w:rsidP="00E03DA7">
            <w:pPr>
              <w:rPr>
                <w:noProof/>
                <w:lang w:eastAsia="it-IT"/>
              </w:rPr>
            </w:pPr>
            <w:r>
              <w:rPr>
                <w:noProof/>
                <w:lang w:eastAsia="it-IT"/>
              </w:rPr>
              <w:t xml:space="preserve">   &lt;/div&gt;</w:t>
            </w:r>
          </w:p>
          <w:p w:rsidR="00E03DA7" w:rsidRDefault="00E03DA7" w:rsidP="00E03DA7">
            <w:pPr>
              <w:rPr>
                <w:noProof/>
                <w:lang w:eastAsia="it-IT"/>
              </w:rPr>
            </w:pPr>
            <w:r>
              <w:rPr>
                <w:noProof/>
                <w:lang w:eastAsia="it-IT"/>
              </w:rPr>
              <w:t>&lt;/div&gt;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Pr>
                <w:noProof/>
                <w:lang w:eastAsia="it-IT"/>
              </w:rPr>
              <w:drawing>
                <wp:inline distT="0" distB="0" distL="0" distR="0" wp14:anchorId="7C5CC773" wp14:editId="0E5C70A8">
                  <wp:extent cx="5619750" cy="3705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9750" cy="3705225"/>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Default="00E03DA7" w:rsidP="00E03DA7">
            <w:pPr>
              <w:rPr>
                <w:noProof/>
                <w:lang w:eastAsia="it-IT"/>
              </w:rPr>
            </w:pPr>
            <w:r>
              <w:rPr>
                <w:noProof/>
                <w:lang w:eastAsia="it-IT"/>
              </w:rPr>
              <w:lastRenderedPageBreak/>
              <w:drawing>
                <wp:inline distT="0" distB="0" distL="0" distR="0" wp14:anchorId="6CAADADB" wp14:editId="719AF393">
                  <wp:extent cx="31432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3250" cy="1371600"/>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 client/src/angello/Angello.js</w:t>
            </w:r>
          </w:p>
          <w:p w:rsidR="00E03DA7" w:rsidRPr="00E03DA7" w:rsidRDefault="00E03DA7" w:rsidP="00E03DA7">
            <w:pPr>
              <w:rPr>
                <w:noProof/>
                <w:lang w:val="en-US" w:eastAsia="it-IT"/>
              </w:rPr>
            </w:pPr>
            <w:r w:rsidRPr="00E03DA7">
              <w:rPr>
                <w:noProof/>
                <w:lang w:val="en-US" w:eastAsia="it-IT"/>
              </w:rPr>
              <w:t>myModule.config(function ($routeProvider, $httpProvider, $provide) {</w:t>
            </w:r>
          </w:p>
          <w:p w:rsidR="00E03DA7" w:rsidRPr="00E03DA7" w:rsidRDefault="00E03DA7" w:rsidP="00E03DA7">
            <w:pPr>
              <w:rPr>
                <w:noProof/>
                <w:lang w:val="en-US" w:eastAsia="it-IT"/>
              </w:rPr>
            </w:pPr>
            <w:r w:rsidRPr="00E03DA7">
              <w:rPr>
                <w:noProof/>
                <w:lang w:val="en-US" w:eastAsia="it-IT"/>
              </w:rPr>
              <w:t xml:space="preserve">    $routeProvider</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.when('/users/:userId', {</w:t>
            </w:r>
          </w:p>
          <w:p w:rsidR="00E03DA7" w:rsidRPr="00E03DA7" w:rsidRDefault="00E03DA7" w:rsidP="00E03DA7">
            <w:pPr>
              <w:rPr>
                <w:noProof/>
                <w:lang w:val="en-US" w:eastAsia="it-IT"/>
              </w:rPr>
            </w:pPr>
            <w:r w:rsidRPr="00E03DA7">
              <w:rPr>
                <w:noProof/>
                <w:lang w:val="en-US" w:eastAsia="it-IT"/>
              </w:rPr>
              <w:t xml:space="preserve">            templateUrl: 'src/angello/user/tmpl/user.html',</w:t>
            </w:r>
          </w:p>
          <w:p w:rsidR="00E03DA7" w:rsidRPr="00E03DA7" w:rsidRDefault="00E03DA7" w:rsidP="00E03DA7">
            <w:pPr>
              <w:rPr>
                <w:noProof/>
                <w:lang w:val="en-US" w:eastAsia="it-IT"/>
              </w:rPr>
            </w:pPr>
            <w:r w:rsidRPr="00E03DA7">
              <w:rPr>
                <w:noProof/>
                <w:lang w:val="en-US" w:eastAsia="it-IT"/>
              </w:rPr>
              <w:t xml:space="preserve">            controller: 'UserCtrl',</w:t>
            </w:r>
          </w:p>
          <w:p w:rsidR="00E03DA7" w:rsidRPr="00E03DA7" w:rsidRDefault="00E03DA7" w:rsidP="00E03DA7">
            <w:pPr>
              <w:rPr>
                <w:noProof/>
                <w:lang w:val="en-US" w:eastAsia="it-IT"/>
              </w:rPr>
            </w:pPr>
            <w:r w:rsidRPr="00E03DA7">
              <w:rPr>
                <w:noProof/>
                <w:lang w:val="en-US" w:eastAsia="it-IT"/>
              </w:rPr>
              <w:t xml:space="preserve">            controllerAs: 'myUser'</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.otherwise({redirectTo: '/'});</w:t>
            </w:r>
          </w:p>
          <w:p w:rsidR="00E03DA7" w:rsidRDefault="00E03DA7" w:rsidP="00E03DA7">
            <w:pPr>
              <w:rPr>
                <w:noProof/>
                <w:lang w:eastAsia="it-IT"/>
              </w:rPr>
            </w:pPr>
            <w:r>
              <w:rPr>
                <w:noProof/>
                <w:lang w:eastAsia="it-IT"/>
              </w:rPr>
              <w: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 client/src/angello/user/controllers/UserController.js</w:t>
            </w:r>
          </w:p>
          <w:p w:rsidR="00E03DA7" w:rsidRPr="00E03DA7" w:rsidRDefault="00E03DA7" w:rsidP="00E03DA7">
            <w:pPr>
              <w:rPr>
                <w:noProof/>
                <w:lang w:val="en-US" w:eastAsia="it-IT"/>
              </w:rPr>
            </w:pPr>
            <w:r w:rsidRPr="00E03DA7">
              <w:rPr>
                <w:noProof/>
                <w:lang w:val="en-US" w:eastAsia="it-IT"/>
              </w:rPr>
              <w:t>angular.module('Angello.User')</w:t>
            </w:r>
          </w:p>
          <w:p w:rsidR="00E03DA7" w:rsidRPr="00E03DA7" w:rsidRDefault="00E03DA7" w:rsidP="00E03DA7">
            <w:pPr>
              <w:rPr>
                <w:noProof/>
                <w:lang w:val="en-US" w:eastAsia="it-IT"/>
              </w:rPr>
            </w:pPr>
            <w:r w:rsidRPr="00E03DA7">
              <w:rPr>
                <w:noProof/>
                <w:lang w:val="en-US" w:eastAsia="it-IT"/>
              </w:rPr>
              <w:t xml:space="preserve">    .controller('UserCtrl',</w:t>
            </w:r>
          </w:p>
          <w:p w:rsidR="00E03DA7" w:rsidRPr="00E03DA7" w:rsidRDefault="00E03DA7" w:rsidP="00E03DA7">
            <w:pPr>
              <w:rPr>
                <w:noProof/>
                <w:lang w:val="en-US" w:eastAsia="it-IT"/>
              </w:rPr>
            </w:pPr>
            <w:r w:rsidRPr="00E03DA7">
              <w:rPr>
                <w:noProof/>
                <w:lang w:val="en-US" w:eastAsia="it-IT"/>
              </w:rPr>
              <w:t xml:space="preserve">        function ('$routeParams') {</w:t>
            </w:r>
          </w:p>
          <w:p w:rsidR="00E03DA7" w:rsidRPr="00E03DA7" w:rsidRDefault="00E03DA7" w:rsidP="00E03DA7">
            <w:pPr>
              <w:rPr>
                <w:noProof/>
                <w:lang w:val="en-US" w:eastAsia="it-IT"/>
              </w:rPr>
            </w:pPr>
            <w:r w:rsidRPr="00E03DA7">
              <w:rPr>
                <w:noProof/>
                <w:lang w:val="en-US" w:eastAsia="it-IT"/>
              </w:rPr>
              <w:t xml:space="preserve">            var myUser = this;</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myUser.userId = $routeParams['userId'];</w:t>
            </w:r>
          </w:p>
          <w:p w:rsidR="00E03DA7" w:rsidRPr="00E03DA7" w:rsidRDefault="00E03DA7" w:rsidP="00E03DA7">
            <w:pPr>
              <w:rPr>
                <w:noProof/>
                <w:lang w:val="en-US" w:eastAsia="it-IT"/>
              </w:rPr>
            </w:pPr>
            <w:r w:rsidRPr="00E03DA7">
              <w:rPr>
                <w:noProof/>
                <w:lang w:val="en-US" w:eastAsia="it-IT"/>
              </w:rPr>
              <w:t xml:space="preserve">        });</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&lt;!-- client/src/angello/user/tmpl/users.html --&gt;</w:t>
            </w:r>
          </w:p>
          <w:p w:rsidR="00E03DA7" w:rsidRPr="00E03DA7" w:rsidRDefault="00E03DA7" w:rsidP="00E03DA7">
            <w:pPr>
              <w:rPr>
                <w:noProof/>
                <w:lang w:val="en-US" w:eastAsia="it-IT"/>
              </w:rPr>
            </w:pPr>
            <w:r w:rsidRPr="00E03DA7">
              <w:rPr>
                <w:noProof/>
                <w:lang w:val="en-US" w:eastAsia="it-IT"/>
              </w:rPr>
              <w:t>&lt;tr ng-repeat="user in users.users"&gt;</w:t>
            </w:r>
          </w:p>
          <w:p w:rsidR="00E03DA7" w:rsidRPr="00E03DA7" w:rsidRDefault="00E03DA7" w:rsidP="00E03DA7">
            <w:pPr>
              <w:rPr>
                <w:noProof/>
                <w:lang w:val="en-US" w:eastAsia="it-IT"/>
              </w:rPr>
            </w:pPr>
            <w:r w:rsidRPr="00E03DA7">
              <w:rPr>
                <w:noProof/>
                <w:lang w:val="en-US" w:eastAsia="it-IT"/>
              </w:rPr>
              <w:t xml:space="preserve">    &lt;!-- ... --&gt;</w:t>
            </w:r>
          </w:p>
          <w:p w:rsidR="00E03DA7" w:rsidRPr="00E03DA7" w:rsidRDefault="00E03DA7" w:rsidP="00E03DA7">
            <w:pPr>
              <w:rPr>
                <w:noProof/>
                <w:lang w:val="en-US" w:eastAsia="it-IT"/>
              </w:rPr>
            </w:pPr>
            <w:r w:rsidRPr="00E03DA7">
              <w:rPr>
                <w:noProof/>
                <w:lang w:val="en-US" w:eastAsia="it-IT"/>
              </w:rPr>
              <w:t xml:space="preserve">    &lt;td&gt;</w:t>
            </w:r>
          </w:p>
          <w:p w:rsidR="00E03DA7" w:rsidRPr="00E03DA7" w:rsidRDefault="00E03DA7" w:rsidP="00E03DA7">
            <w:pPr>
              <w:rPr>
                <w:noProof/>
                <w:lang w:val="en-US" w:eastAsia="it-IT"/>
              </w:rPr>
            </w:pPr>
            <w:r w:rsidRPr="00E03DA7">
              <w:rPr>
                <w:noProof/>
                <w:lang w:val="en-US" w:eastAsia="it-IT"/>
              </w:rPr>
              <w:t xml:space="preserve">        &lt;button type="button" class="btn btn-link"</w:t>
            </w:r>
          </w:p>
          <w:p w:rsidR="00E03DA7" w:rsidRPr="00E03DA7" w:rsidRDefault="00E03DA7" w:rsidP="00E03DA7">
            <w:pPr>
              <w:rPr>
                <w:noProof/>
                <w:lang w:val="en-US" w:eastAsia="it-IT"/>
              </w:rPr>
            </w:pPr>
            <w:r w:rsidRPr="00E03DA7">
              <w:rPr>
                <w:noProof/>
                <w:lang w:val="en-US" w:eastAsia="it-IT"/>
              </w:rPr>
              <w:t xml:space="preserve">                ng-click="users.removeUser(user.id)"&gt;Remove&lt;/button&gt;</w:t>
            </w:r>
          </w:p>
          <w:p w:rsidR="00E03DA7" w:rsidRPr="00E03DA7" w:rsidRDefault="00E03DA7" w:rsidP="00E03DA7">
            <w:pPr>
              <w:rPr>
                <w:noProof/>
                <w:lang w:val="en-US" w:eastAsia="it-IT"/>
              </w:rPr>
            </w:pPr>
            <w:r w:rsidRPr="00E03DA7">
              <w:rPr>
                <w:noProof/>
                <w:lang w:val="en-US" w:eastAsia="it-IT"/>
              </w:rPr>
              <w:t xml:space="preserve">        &lt;a class="btn btn-link" href="#/users/{{user.id}}"&gt;View&lt;/a&gt;</w:t>
            </w:r>
          </w:p>
          <w:p w:rsidR="00E03DA7" w:rsidRPr="00E03DA7" w:rsidRDefault="00E03DA7" w:rsidP="00E03DA7">
            <w:pPr>
              <w:rPr>
                <w:noProof/>
                <w:lang w:val="en-US" w:eastAsia="it-IT"/>
              </w:rPr>
            </w:pPr>
            <w:r w:rsidRPr="00E03DA7">
              <w:rPr>
                <w:noProof/>
                <w:lang w:val="en-US" w:eastAsia="it-IT"/>
              </w:rPr>
              <w:t xml:space="preserve">    &lt;/td&gt;</w:t>
            </w:r>
          </w:p>
          <w:p w:rsidR="00E03DA7" w:rsidRPr="00E03DA7" w:rsidRDefault="00E03DA7" w:rsidP="00E03DA7">
            <w:pPr>
              <w:rPr>
                <w:noProof/>
                <w:lang w:val="en-US" w:eastAsia="it-IT"/>
              </w:rPr>
            </w:pPr>
            <w:r w:rsidRPr="00E03DA7">
              <w:rPr>
                <w:noProof/>
                <w:lang w:val="en-US" w:eastAsia="it-IT"/>
              </w:rPr>
              <w:t>&lt;/tr&gt;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Pr>
                <w:noProof/>
                <w:lang w:eastAsia="it-IT"/>
              </w:rPr>
              <w:lastRenderedPageBreak/>
              <w:drawing>
                <wp:inline distT="0" distB="0" distL="0" distR="0" wp14:anchorId="11B64650" wp14:editId="18B41EEA">
                  <wp:extent cx="561975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9750" cy="3009900"/>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 client/src/angello/user/controllers/UserController.js</w:t>
            </w:r>
          </w:p>
          <w:p w:rsidR="00E03DA7" w:rsidRPr="00E03DA7" w:rsidRDefault="00E03DA7" w:rsidP="00E03DA7">
            <w:pPr>
              <w:rPr>
                <w:noProof/>
                <w:lang w:val="en-US" w:eastAsia="it-IT"/>
              </w:rPr>
            </w:pPr>
            <w:r w:rsidRPr="00E03DA7">
              <w:rPr>
                <w:noProof/>
                <w:lang w:val="en-US" w:eastAsia="it-IT"/>
              </w:rPr>
              <w:t>angular.module('Angello.User')</w:t>
            </w:r>
          </w:p>
          <w:p w:rsidR="00E03DA7" w:rsidRPr="00E03DA7" w:rsidRDefault="00E03DA7" w:rsidP="00E03DA7">
            <w:pPr>
              <w:rPr>
                <w:noProof/>
                <w:lang w:val="en-US" w:eastAsia="it-IT"/>
              </w:rPr>
            </w:pPr>
            <w:r w:rsidRPr="00E03DA7">
              <w:rPr>
                <w:noProof/>
                <w:lang w:val="en-US" w:eastAsia="it-IT"/>
              </w:rPr>
              <w:t xml:space="preserve">    .controller('UserCtrl',</w:t>
            </w:r>
          </w:p>
          <w:p w:rsidR="00E03DA7" w:rsidRPr="00E03DA7" w:rsidRDefault="00E03DA7" w:rsidP="00E03DA7">
            <w:pPr>
              <w:rPr>
                <w:noProof/>
                <w:lang w:val="en-US" w:eastAsia="it-IT"/>
              </w:rPr>
            </w:pPr>
            <w:r w:rsidRPr="00E03DA7">
              <w:rPr>
                <w:noProof/>
                <w:lang w:val="en-US" w:eastAsia="it-IT"/>
              </w:rPr>
              <w:t xml:space="preserve">        function ($routeParams, user, stories) {</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myUser.user = user.data;</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myUser.getAssignedStories = function (userId, stories) {</w:t>
            </w:r>
          </w:p>
          <w:p w:rsidR="00E03DA7" w:rsidRPr="00E03DA7" w:rsidRDefault="00E03DA7" w:rsidP="00E03DA7">
            <w:pPr>
              <w:rPr>
                <w:noProof/>
                <w:lang w:val="en-US" w:eastAsia="it-IT"/>
              </w:rPr>
            </w:pPr>
            <w:r w:rsidRPr="00E03DA7">
              <w:rPr>
                <w:noProof/>
                <w:lang w:val="en-US" w:eastAsia="it-IT"/>
              </w:rPr>
              <w:t xml:space="preserve">                var assignedStories = {};</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Object.keys(stories, function(key, value) {</w:t>
            </w:r>
          </w:p>
          <w:p w:rsidR="00E03DA7" w:rsidRPr="00E03DA7" w:rsidRDefault="00E03DA7" w:rsidP="00E03DA7">
            <w:pPr>
              <w:rPr>
                <w:noProof/>
                <w:lang w:val="en-US" w:eastAsia="it-IT"/>
              </w:rPr>
            </w:pPr>
            <w:r w:rsidRPr="00E03DA7">
              <w:rPr>
                <w:noProof/>
                <w:lang w:val="en-US" w:eastAsia="it-IT"/>
              </w:rPr>
              <w:t xml:space="preserve">                    if (value.assignee == userId) {</w:t>
            </w:r>
          </w:p>
          <w:p w:rsidR="00E03DA7" w:rsidRPr="00E03DA7" w:rsidRDefault="00E03DA7" w:rsidP="00E03DA7">
            <w:pPr>
              <w:rPr>
                <w:noProof/>
                <w:lang w:val="en-US" w:eastAsia="it-IT"/>
              </w:rPr>
            </w:pPr>
            <w:r w:rsidRPr="00E03DA7">
              <w:rPr>
                <w:noProof/>
                <w:lang w:val="en-US" w:eastAsia="it-IT"/>
              </w:rPr>
              <w:t xml:space="preserve">                        assignedStories[key] = stories[key];</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return assignedStories;</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myUser.stories =</w:t>
            </w:r>
          </w:p>
          <w:p w:rsidR="00E03DA7" w:rsidRPr="00E03DA7" w:rsidRDefault="00E03DA7" w:rsidP="00E03DA7">
            <w:pPr>
              <w:rPr>
                <w:noProof/>
                <w:lang w:val="en-US" w:eastAsia="it-IT"/>
              </w:rPr>
            </w:pPr>
            <w:r w:rsidRPr="00E03DA7">
              <w:rPr>
                <w:noProof/>
                <w:lang w:val="en-US" w:eastAsia="it-IT"/>
              </w:rPr>
              <w:t xml:space="preserve">            myUser.getAssignedStories(myUser.userId, stories);</w:t>
            </w:r>
          </w:p>
          <w:p w:rsidR="00E03DA7" w:rsidRDefault="00E03DA7" w:rsidP="00E03DA7">
            <w:pPr>
              <w:rPr>
                <w:noProof/>
                <w:lang w:eastAsia="it-IT"/>
              </w:rPr>
            </w:pPr>
            <w:r w:rsidRPr="00E03DA7">
              <w:rPr>
                <w:noProof/>
                <w:lang w:val="en-US" w:eastAsia="it-IT"/>
              </w:rPr>
              <w:t xml:space="preserve">        </w:t>
            </w:r>
            <w:r>
              <w:rPr>
                <w:noProof/>
                <w:lang w:eastAsia="it-IT"/>
              </w:rPr>
              <w: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Pr>
                <w:noProof/>
                <w:lang w:eastAsia="it-IT"/>
              </w:rPr>
              <w:lastRenderedPageBreak/>
              <w:drawing>
                <wp:inline distT="0" distB="0" distL="0" distR="0" wp14:anchorId="0B9ED6B9" wp14:editId="67A029A2">
                  <wp:extent cx="2857500" cy="1819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57500" cy="1819275"/>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Default="00E03DA7" w:rsidP="00E03DA7">
            <w:pPr>
              <w:rPr>
                <w:noProof/>
                <w:lang w:eastAsia="it-IT"/>
              </w:rPr>
            </w:pPr>
            <w:r>
              <w:rPr>
                <w:noProof/>
                <w:lang w:eastAsia="it-IT"/>
              </w:rPr>
              <w:drawing>
                <wp:inline distT="0" distB="0" distL="0" distR="0" wp14:anchorId="20C13368" wp14:editId="2EDDE397">
                  <wp:extent cx="5619750" cy="1876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9750" cy="1876425"/>
                          </a:xfrm>
                          <a:prstGeom prst="rect">
                            <a:avLst/>
                          </a:prstGeom>
                        </pic:spPr>
                      </pic:pic>
                    </a:graphicData>
                  </a:graphic>
                </wp:inline>
              </w:drawing>
            </w:r>
          </w:p>
        </w:tc>
      </w:tr>
      <w:tr w:rsidR="00E03DA7" w:rsidRPr="00E37EF6" w:rsidTr="00D02922">
        <w:tc>
          <w:tcPr>
            <w:tcW w:w="9166" w:type="dxa"/>
          </w:tcPr>
          <w:p w:rsidR="00E03DA7" w:rsidRDefault="00E03DA7" w:rsidP="00E03DA7">
            <w:pPr>
              <w:rPr>
                <w:noProof/>
                <w:lang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t>client/tests/specs/routes/UserRoute.spec.js</w:t>
            </w:r>
          </w:p>
          <w:p w:rsidR="00E03DA7" w:rsidRPr="00E03DA7" w:rsidRDefault="00E03DA7" w:rsidP="00E03DA7">
            <w:pPr>
              <w:rPr>
                <w:noProof/>
                <w:lang w:val="en-US" w:eastAsia="it-IT"/>
              </w:rPr>
            </w:pPr>
            <w:r w:rsidRPr="00E03DA7">
              <w:rPr>
                <w:noProof/>
                <w:lang w:val="en-US" w:eastAsia="it-IT"/>
              </w:rPr>
              <w:t>describe('User Route', function () {</w:t>
            </w:r>
          </w:p>
          <w:p w:rsidR="00E03DA7" w:rsidRPr="00E03DA7" w:rsidRDefault="00E03DA7" w:rsidP="00E03DA7">
            <w:pPr>
              <w:rPr>
                <w:noProof/>
                <w:lang w:val="en-US" w:eastAsia="it-IT"/>
              </w:rPr>
            </w:pPr>
            <w:r w:rsidRPr="00E03DA7">
              <w:rPr>
                <w:noProof/>
                <w:lang w:val="en-US" w:eastAsia="it-IT"/>
              </w:rPr>
              <w:t xml:space="preserve">    var $route,</w:t>
            </w:r>
          </w:p>
          <w:p w:rsidR="00E03DA7" w:rsidRPr="00E03DA7" w:rsidRDefault="00E03DA7" w:rsidP="00E03DA7">
            <w:pPr>
              <w:rPr>
                <w:noProof/>
                <w:lang w:val="en-US" w:eastAsia="it-IT"/>
              </w:rPr>
            </w:pPr>
            <w:r w:rsidRPr="00E03DA7">
              <w:rPr>
                <w:noProof/>
                <w:lang w:val="en-US" w:eastAsia="it-IT"/>
              </w:rPr>
              <w:t xml:space="preserve">        $rootScope,</w:t>
            </w:r>
          </w:p>
          <w:p w:rsidR="00E03DA7" w:rsidRPr="00E03DA7" w:rsidRDefault="00E03DA7" w:rsidP="00E03DA7">
            <w:pPr>
              <w:rPr>
                <w:noProof/>
                <w:lang w:val="en-US" w:eastAsia="it-IT"/>
              </w:rPr>
            </w:pPr>
            <w:r w:rsidRPr="00E03DA7">
              <w:rPr>
                <w:noProof/>
                <w:lang w:val="en-US" w:eastAsia="it-IT"/>
              </w:rPr>
              <w:t xml:space="preserve">        $location,</w:t>
            </w:r>
          </w:p>
          <w:p w:rsidR="00E03DA7" w:rsidRPr="00E03DA7" w:rsidRDefault="00E03DA7" w:rsidP="00E03DA7">
            <w:pPr>
              <w:rPr>
                <w:noProof/>
                <w:lang w:val="en-US" w:eastAsia="it-IT"/>
              </w:rPr>
            </w:pPr>
            <w:r w:rsidRPr="00E03DA7">
              <w:rPr>
                <w:noProof/>
                <w:lang w:val="en-US" w:eastAsia="it-IT"/>
              </w:rPr>
              <w:t xml:space="preserve">        url = 'login';</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 Inject and assign the $route and $rootScope services.</w:t>
            </w:r>
          </w:p>
          <w:p w:rsidR="00E03DA7" w:rsidRPr="00E03DA7" w:rsidRDefault="00E03DA7" w:rsidP="00E03DA7">
            <w:pPr>
              <w:rPr>
                <w:noProof/>
                <w:lang w:val="en-US" w:eastAsia="it-IT"/>
              </w:rPr>
            </w:pPr>
            <w:r w:rsidRPr="00E03DA7">
              <w:rPr>
                <w:noProof/>
                <w:lang w:val="en-US" w:eastAsia="it-IT"/>
              </w:rPr>
              <w:t xml:space="preserve">    // Put the template in template cache.</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beforeEach(module('Angello'));</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beforeEach(inject(function</w:t>
            </w:r>
          </w:p>
          <w:p w:rsidR="00E03DA7" w:rsidRPr="00E03DA7" w:rsidRDefault="00E03DA7" w:rsidP="00E03DA7">
            <w:pPr>
              <w:rPr>
                <w:noProof/>
                <w:lang w:val="en-US" w:eastAsia="it-IT"/>
              </w:rPr>
            </w:pPr>
            <w:r w:rsidRPr="00E03DA7">
              <w:rPr>
                <w:noProof/>
                <w:lang w:val="en-US" w:eastAsia="it-IT"/>
              </w:rPr>
              <w:t xml:space="preserve">    (_$location_, _$route_, $templateCache, _$rootScope_) {</w:t>
            </w:r>
          </w:p>
          <w:p w:rsidR="00E03DA7" w:rsidRPr="00E03DA7" w:rsidRDefault="00E03DA7" w:rsidP="00E03DA7">
            <w:pPr>
              <w:rPr>
                <w:noProof/>
                <w:lang w:val="en-US" w:eastAsia="it-IT"/>
              </w:rPr>
            </w:pPr>
            <w:r w:rsidRPr="00E03DA7">
              <w:rPr>
                <w:noProof/>
                <w:lang w:val="en-US" w:eastAsia="it-IT"/>
              </w:rPr>
              <w:t xml:space="preserve">        $route = _$route_;</w:t>
            </w:r>
          </w:p>
          <w:p w:rsidR="00E03DA7" w:rsidRDefault="00E03DA7" w:rsidP="00E03DA7">
            <w:pPr>
              <w:rPr>
                <w:noProof/>
                <w:lang w:eastAsia="it-IT"/>
              </w:rPr>
            </w:pPr>
            <w:r w:rsidRPr="00E03DA7">
              <w:rPr>
                <w:noProof/>
                <w:lang w:val="en-US" w:eastAsia="it-IT"/>
              </w:rPr>
              <w:t xml:space="preserve">        </w:t>
            </w:r>
            <w:r>
              <w:rPr>
                <w:noProof/>
                <w:lang w:eastAsia="it-IT"/>
              </w:rPr>
              <w:t>$rootScope = _$rootScope_;</w:t>
            </w:r>
          </w:p>
          <w:p w:rsidR="00E03DA7" w:rsidRDefault="00E03DA7" w:rsidP="00E03DA7">
            <w:pPr>
              <w:rPr>
                <w:noProof/>
                <w:lang w:eastAsia="it-IT"/>
              </w:rPr>
            </w:pPr>
            <w:r>
              <w:rPr>
                <w:noProof/>
                <w:lang w:eastAsia="it-IT"/>
              </w:rPr>
              <w:t xml:space="preserve">        $location = _$location_;</w:t>
            </w:r>
          </w:p>
          <w:p w:rsidR="00E03DA7" w:rsidRDefault="00E03DA7" w:rsidP="00E03DA7">
            <w:pPr>
              <w:rPr>
                <w:noProof/>
                <w:lang w:eastAsia="it-IT"/>
              </w:rPr>
            </w:pPr>
          </w:p>
          <w:p w:rsidR="00E03DA7" w:rsidRDefault="00E03DA7" w:rsidP="00E03DA7">
            <w:pPr>
              <w:rPr>
                <w:noProof/>
                <w:lang w:eastAsia="it-IT"/>
              </w:rPr>
            </w:pPr>
            <w:r>
              <w:rPr>
                <w:noProof/>
                <w:lang w:eastAsia="it-IT"/>
              </w:rPr>
              <w:t xml:space="preserve">        $templateCache.put('src/angello/login/tmpl/login.html', '');</w:t>
            </w:r>
          </w:p>
          <w:p w:rsidR="00E03DA7" w:rsidRDefault="00E03DA7" w:rsidP="00E03DA7">
            <w:pPr>
              <w:rPr>
                <w:noProof/>
                <w:lang w:eastAsia="it-IT"/>
              </w:rPr>
            </w:pPr>
            <w:r>
              <w:rPr>
                <w:noProof/>
                <w:lang w:eastAsia="it-IT"/>
              </w:rPr>
              <w:t xml:space="preserve">    }));</w:t>
            </w:r>
          </w:p>
          <w:p w:rsidR="00E03DA7" w:rsidRDefault="00E03DA7" w:rsidP="00E03DA7">
            <w:pPr>
              <w:rPr>
                <w:noProof/>
                <w:lang w:eastAsia="it-IT"/>
              </w:rPr>
            </w:pPr>
            <w:r>
              <w:rPr>
                <w:noProof/>
                <w:lang w:eastAsia="it-IT"/>
              </w:rPr>
              <w:t>});</w:t>
            </w:r>
          </w:p>
        </w:tc>
      </w:tr>
      <w:tr w:rsidR="00E03DA7" w:rsidRPr="00E37EF6" w:rsidTr="00D02922">
        <w:tc>
          <w:tcPr>
            <w:tcW w:w="9166" w:type="dxa"/>
          </w:tcPr>
          <w:p w:rsidR="00E03DA7" w:rsidRDefault="00E03DA7" w:rsidP="00E03DA7">
            <w:pPr>
              <w:rPr>
                <w:noProof/>
                <w:lang w:val="en-US" w:eastAsia="it-IT"/>
              </w:rPr>
            </w:pPr>
          </w:p>
          <w:p w:rsidR="00E03DA7" w:rsidRDefault="00E03DA7" w:rsidP="00E03DA7">
            <w:pPr>
              <w:rPr>
                <w:noProof/>
                <w:lang w:val="en-US" w:eastAsia="it-IT"/>
              </w:rPr>
            </w:pPr>
          </w:p>
          <w:p w:rsidR="00E03DA7" w:rsidRDefault="00E03DA7" w:rsidP="00E03DA7">
            <w:pPr>
              <w:rPr>
                <w:noProof/>
                <w:lang w:val="en-US" w:eastAsia="it-IT"/>
              </w:rPr>
            </w:pPr>
          </w:p>
          <w:p w:rsidR="00E03DA7" w:rsidRDefault="00E03DA7" w:rsidP="00E03DA7">
            <w:pPr>
              <w:rPr>
                <w:noProof/>
                <w:lang w:val="en-US" w:eastAsia="it-IT"/>
              </w:rPr>
            </w:pPr>
          </w:p>
          <w:p w:rsidR="00E03DA7" w:rsidRDefault="00E03DA7" w:rsidP="00E03DA7">
            <w:pPr>
              <w:rPr>
                <w:noProof/>
                <w:lang w:val="en-US" w:eastAsia="it-IT"/>
              </w:rPr>
            </w:pPr>
          </w:p>
          <w:p w:rsidR="00E03DA7" w:rsidRPr="00E03DA7" w:rsidRDefault="00E03DA7" w:rsidP="00E03DA7">
            <w:pPr>
              <w:rPr>
                <w:noProof/>
                <w:lang w:val="en-US" w:eastAsia="it-IT"/>
              </w:rPr>
            </w:pPr>
          </w:p>
        </w:tc>
      </w:tr>
      <w:tr w:rsidR="00E03DA7" w:rsidRPr="00E37EF6" w:rsidTr="00D02922">
        <w:tc>
          <w:tcPr>
            <w:tcW w:w="9166" w:type="dxa"/>
          </w:tcPr>
          <w:p w:rsidR="00E03DA7" w:rsidRPr="00E03DA7" w:rsidRDefault="00E03DA7" w:rsidP="00E03DA7">
            <w:pPr>
              <w:rPr>
                <w:noProof/>
                <w:lang w:val="en-US" w:eastAsia="it-IT"/>
              </w:rPr>
            </w:pPr>
            <w:r w:rsidRPr="00E03DA7">
              <w:rPr>
                <w:noProof/>
                <w:lang w:val="en-US" w:eastAsia="it-IT"/>
              </w:rPr>
              <w:lastRenderedPageBreak/>
              <w:t>client/tests/specs/routes/UserRoute.spec.js</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describe('User Route', function () {</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it('should be defined with</w:t>
            </w:r>
          </w:p>
          <w:p w:rsidR="00E03DA7" w:rsidRPr="00E03DA7" w:rsidRDefault="00E03DA7" w:rsidP="00E03DA7">
            <w:pPr>
              <w:rPr>
                <w:noProof/>
                <w:lang w:val="en-US" w:eastAsia="it-IT"/>
              </w:rPr>
            </w:pPr>
            <w:r w:rsidRPr="00E03DA7">
              <w:rPr>
                <w:noProof/>
                <w:lang w:val="en-US" w:eastAsia="it-IT"/>
              </w:rPr>
              <w:t xml:space="preserve">    correct controller and templateUrl', function() {</w:t>
            </w:r>
          </w:p>
          <w:p w:rsidR="00E03DA7" w:rsidRPr="00E03DA7" w:rsidRDefault="00E03DA7" w:rsidP="00E03DA7">
            <w:pPr>
              <w:rPr>
                <w:noProof/>
                <w:lang w:val="en-US" w:eastAsia="it-IT"/>
              </w:rPr>
            </w:pPr>
            <w:r w:rsidRPr="00E03DA7">
              <w:rPr>
                <w:noProof/>
                <w:lang w:val="en-US" w:eastAsia="it-IT"/>
              </w:rPr>
              <w:t xml:space="preserve">        $location.path(url);</w:t>
            </w:r>
          </w:p>
          <w:p w:rsidR="00E03DA7" w:rsidRPr="00E03DA7" w:rsidRDefault="00E03DA7" w:rsidP="00E03DA7">
            <w:pPr>
              <w:rPr>
                <w:noProof/>
                <w:lang w:val="en-US" w:eastAsia="it-IT"/>
              </w:rPr>
            </w:pPr>
            <w:r w:rsidRPr="00E03DA7">
              <w:rPr>
                <w:noProof/>
                <w:lang w:val="en-US" w:eastAsia="it-IT"/>
              </w:rPr>
              <w:t xml:space="preserve">        $rootScope.$digest();</w:t>
            </w:r>
          </w:p>
          <w:p w:rsidR="00E03DA7" w:rsidRPr="00E03DA7" w:rsidRDefault="00E03DA7" w:rsidP="00E03DA7">
            <w:pPr>
              <w:rPr>
                <w:noProof/>
                <w:lang w:val="en-US" w:eastAsia="it-IT"/>
              </w:rPr>
            </w:pPr>
          </w:p>
          <w:p w:rsidR="00E03DA7" w:rsidRPr="00E03DA7" w:rsidRDefault="00E03DA7" w:rsidP="00E03DA7">
            <w:pPr>
              <w:rPr>
                <w:noProof/>
                <w:lang w:val="en-US" w:eastAsia="it-IT"/>
              </w:rPr>
            </w:pPr>
            <w:r w:rsidRPr="00E03DA7">
              <w:rPr>
                <w:noProof/>
                <w:lang w:val="en-US" w:eastAsia="it-IT"/>
              </w:rPr>
              <w:t xml:space="preserve">        expect($route.current.controller).toEqual('LoginCtrl');</w:t>
            </w:r>
          </w:p>
          <w:p w:rsidR="00E03DA7" w:rsidRPr="00E03DA7" w:rsidRDefault="00E03DA7" w:rsidP="00E03DA7">
            <w:pPr>
              <w:rPr>
                <w:noProof/>
                <w:lang w:val="en-US" w:eastAsia="it-IT"/>
              </w:rPr>
            </w:pPr>
            <w:r w:rsidRPr="00E03DA7">
              <w:rPr>
                <w:noProof/>
                <w:lang w:val="en-US" w:eastAsia="it-IT"/>
              </w:rPr>
              <w:t xml:space="preserve">        expect($route.current.controllerAs).toEqual('login');</w:t>
            </w:r>
          </w:p>
          <w:p w:rsidR="00E03DA7" w:rsidRPr="00E03DA7" w:rsidRDefault="00E03DA7" w:rsidP="00E03DA7">
            <w:pPr>
              <w:rPr>
                <w:noProof/>
                <w:lang w:val="en-US" w:eastAsia="it-IT"/>
              </w:rPr>
            </w:pPr>
            <w:r w:rsidRPr="00E03DA7">
              <w:rPr>
                <w:noProof/>
                <w:lang w:val="en-US" w:eastAsia="it-IT"/>
              </w:rPr>
              <w:t xml:space="preserve">        expect($route.current.templateUrl)</w:t>
            </w:r>
          </w:p>
          <w:p w:rsidR="00E03DA7" w:rsidRPr="00E03DA7" w:rsidRDefault="00E03DA7" w:rsidP="00E03DA7">
            <w:pPr>
              <w:rPr>
                <w:noProof/>
                <w:lang w:val="en-US" w:eastAsia="it-IT"/>
              </w:rPr>
            </w:pPr>
            <w:r w:rsidRPr="00E03DA7">
              <w:rPr>
                <w:noProof/>
                <w:lang w:val="en-US" w:eastAsia="it-IT"/>
              </w:rPr>
              <w:t xml:space="preserve">        .toEqual('src/angello/login/tmpl/login.html');</w:t>
            </w:r>
          </w:p>
          <w:p w:rsidR="00E03DA7" w:rsidRPr="00E03DA7" w:rsidRDefault="00E03DA7" w:rsidP="00E03DA7">
            <w:pPr>
              <w:rPr>
                <w:noProof/>
                <w:lang w:val="en-US" w:eastAsia="it-IT"/>
              </w:rPr>
            </w:pPr>
            <w:r w:rsidRPr="00E03DA7">
              <w:rPr>
                <w:noProof/>
                <w:lang w:val="en-US" w:eastAsia="it-IT"/>
              </w:rPr>
              <w:t xml:space="preserve">    });</w:t>
            </w:r>
          </w:p>
          <w:p w:rsidR="00E03DA7" w:rsidRPr="00E03DA7" w:rsidRDefault="00E03DA7" w:rsidP="00E03DA7">
            <w:pPr>
              <w:rPr>
                <w:noProof/>
                <w:lang w:val="en-US" w:eastAsia="it-IT"/>
              </w:rPr>
            </w:pPr>
            <w:r w:rsidRPr="00E03DA7">
              <w:rPr>
                <w:noProof/>
                <w:lang w:val="en-US" w:eastAsia="it-IT"/>
              </w:rPr>
              <w:t>});</w:t>
            </w:r>
          </w:p>
        </w:tc>
      </w:tr>
      <w:tr w:rsidR="00E03DA7" w:rsidRPr="00E37EF6" w:rsidTr="00D02922">
        <w:tc>
          <w:tcPr>
            <w:tcW w:w="9166" w:type="dxa"/>
          </w:tcPr>
          <w:p w:rsidR="00E03DA7" w:rsidRPr="00E03DA7" w:rsidRDefault="00E03DA7" w:rsidP="00E03DA7">
            <w:pPr>
              <w:rPr>
                <w:noProof/>
                <w:lang w:val="en-US" w:eastAsia="it-IT"/>
              </w:rPr>
            </w:pPr>
          </w:p>
        </w:tc>
      </w:tr>
      <w:tr w:rsidR="00E03DA7" w:rsidRPr="00E37EF6" w:rsidTr="007F6611">
        <w:tc>
          <w:tcPr>
            <w:tcW w:w="9166" w:type="dxa"/>
          </w:tcPr>
          <w:p w:rsidR="00E03DA7" w:rsidRDefault="00A04E1B" w:rsidP="007F6611">
            <w:pPr>
              <w:pStyle w:val="Title"/>
              <w:rPr>
                <w:lang w:val="en-US"/>
              </w:rPr>
            </w:pPr>
            <w:r>
              <w:rPr>
                <w:lang w:val="en-US"/>
              </w:rPr>
              <w:t>Cap.8</w:t>
            </w:r>
          </w:p>
          <w:p w:rsidR="00E03DA7" w:rsidRPr="00E37EF6" w:rsidRDefault="00E03DA7" w:rsidP="007F6611">
            <w:pPr>
              <w:rPr>
                <w:noProof/>
                <w:lang w:val="en-US" w:eastAsia="it-IT"/>
              </w:rPr>
            </w:pPr>
          </w:p>
        </w:tc>
      </w:tr>
      <w:tr w:rsidR="00E03DA7" w:rsidRPr="00E37EF6" w:rsidTr="007F6611">
        <w:tc>
          <w:tcPr>
            <w:tcW w:w="9166" w:type="dxa"/>
          </w:tcPr>
          <w:p w:rsidR="00E03DA7" w:rsidRPr="00E37EF6" w:rsidRDefault="00A04E1B" w:rsidP="007F6611">
            <w:pPr>
              <w:rPr>
                <w:noProof/>
                <w:lang w:val="en-US" w:eastAsia="it-IT"/>
              </w:rPr>
            </w:pPr>
            <w:r w:rsidRPr="00A04E1B">
              <w:rPr>
                <w:noProof/>
                <w:lang w:val="en-US" w:eastAsia="it-IT"/>
              </w:rPr>
              <w:t>Forms and validations</w:t>
            </w:r>
            <w:r>
              <w:rPr>
                <w:noProof/>
                <w:lang w:val="en-US" w:eastAsia="it-IT"/>
              </w:rPr>
              <w:t>.</w:t>
            </w:r>
          </w:p>
        </w:tc>
      </w:tr>
      <w:tr w:rsidR="00E03DA7" w:rsidRPr="008005BD" w:rsidTr="007F6611">
        <w:tc>
          <w:tcPr>
            <w:tcW w:w="9166" w:type="dxa"/>
          </w:tcPr>
          <w:p w:rsidR="00E03DA7" w:rsidRPr="008005BD" w:rsidRDefault="00E03DA7" w:rsidP="007F6611">
            <w:pPr>
              <w:rPr>
                <w:noProof/>
                <w:lang w:val="en-US" w:eastAsia="it-IT"/>
              </w:rPr>
            </w:pPr>
          </w:p>
        </w:tc>
      </w:tr>
      <w:tr w:rsidR="00E03DA7" w:rsidRPr="00E37EF6" w:rsidTr="00D02922">
        <w:tc>
          <w:tcPr>
            <w:tcW w:w="9166" w:type="dxa"/>
          </w:tcPr>
          <w:p w:rsidR="00E03DA7" w:rsidRPr="00E03DA7" w:rsidRDefault="008819C5" w:rsidP="00E03DA7">
            <w:pPr>
              <w:rPr>
                <w:noProof/>
                <w:lang w:val="en-US" w:eastAsia="it-IT"/>
              </w:rPr>
            </w:pPr>
            <w:r>
              <w:rPr>
                <w:noProof/>
                <w:lang w:eastAsia="it-IT"/>
              </w:rPr>
              <w:drawing>
                <wp:inline distT="0" distB="0" distL="0" distR="0" wp14:anchorId="12E77C3F" wp14:editId="55962CC4">
                  <wp:extent cx="561975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9750" cy="3343275"/>
                          </a:xfrm>
                          <a:prstGeom prst="rect">
                            <a:avLst/>
                          </a:prstGeom>
                        </pic:spPr>
                      </pic:pic>
                    </a:graphicData>
                  </a:graphic>
                </wp:inline>
              </w:drawing>
            </w:r>
          </w:p>
        </w:tc>
      </w:tr>
      <w:tr w:rsidR="008819C5" w:rsidRPr="00E37EF6" w:rsidTr="00D02922">
        <w:tc>
          <w:tcPr>
            <w:tcW w:w="9166" w:type="dxa"/>
          </w:tcPr>
          <w:p w:rsidR="008819C5" w:rsidRDefault="008819C5" w:rsidP="00E03DA7">
            <w:pPr>
              <w:rPr>
                <w:noProof/>
                <w:lang w:eastAsia="it-IT"/>
              </w:rPr>
            </w:pPr>
          </w:p>
        </w:tc>
      </w:tr>
      <w:tr w:rsidR="008819C5" w:rsidRPr="00E37EF6" w:rsidTr="00D02922">
        <w:tc>
          <w:tcPr>
            <w:tcW w:w="9166" w:type="dxa"/>
          </w:tcPr>
          <w:p w:rsidR="008819C5" w:rsidRPr="008819C5" w:rsidRDefault="008819C5" w:rsidP="008819C5">
            <w:pPr>
              <w:rPr>
                <w:noProof/>
                <w:lang w:val="en-US" w:eastAsia="it-IT"/>
              </w:rPr>
            </w:pPr>
            <w:r w:rsidRPr="008819C5">
              <w:rPr>
                <w:noProof/>
                <w:lang w:val="en-US" w:eastAsia="it-IT"/>
              </w:rPr>
              <w:t>&lt;!-- client/src/angello/storyboard/tmpl/storyboard.html --&gt;</w:t>
            </w:r>
          </w:p>
          <w:p w:rsidR="008819C5" w:rsidRPr="008819C5" w:rsidRDefault="008819C5" w:rsidP="008819C5">
            <w:pPr>
              <w:rPr>
                <w:noProof/>
                <w:lang w:val="en-US" w:eastAsia="it-IT"/>
              </w:rPr>
            </w:pPr>
            <w:r w:rsidRPr="008819C5">
              <w:rPr>
                <w:noProof/>
                <w:lang w:val="en-US" w:eastAsia="it-IT"/>
              </w:rPr>
              <w:t>&lt;form name="storyboard.detailsForm"&gt;&lt;/form&gt;</w:t>
            </w:r>
          </w:p>
        </w:tc>
      </w:tr>
      <w:tr w:rsidR="008819C5" w:rsidRPr="00E37EF6" w:rsidTr="00D02922">
        <w:tc>
          <w:tcPr>
            <w:tcW w:w="9166" w:type="dxa"/>
          </w:tcPr>
          <w:p w:rsidR="008819C5" w:rsidRDefault="008819C5" w:rsidP="008819C5">
            <w:pPr>
              <w:rPr>
                <w:noProof/>
                <w:lang w:val="en-US" w:eastAsia="it-IT"/>
              </w:rPr>
            </w:pPr>
          </w:p>
          <w:p w:rsidR="008819C5" w:rsidRDefault="008819C5" w:rsidP="008819C5">
            <w:pPr>
              <w:rPr>
                <w:noProof/>
                <w:lang w:val="en-US" w:eastAsia="it-IT"/>
              </w:rPr>
            </w:pPr>
          </w:p>
          <w:p w:rsidR="008819C5" w:rsidRDefault="008819C5" w:rsidP="008819C5">
            <w:pPr>
              <w:rPr>
                <w:noProof/>
                <w:lang w:val="en-US" w:eastAsia="it-IT"/>
              </w:rPr>
            </w:pPr>
          </w:p>
          <w:p w:rsidR="008819C5" w:rsidRPr="008819C5" w:rsidRDefault="008819C5" w:rsidP="008819C5">
            <w:pPr>
              <w:rPr>
                <w:noProof/>
                <w:lang w:val="en-US" w:eastAsia="it-IT"/>
              </w:rPr>
            </w:pPr>
          </w:p>
        </w:tc>
      </w:tr>
      <w:tr w:rsidR="008819C5" w:rsidRPr="00E37EF6" w:rsidTr="00D02922">
        <w:tc>
          <w:tcPr>
            <w:tcW w:w="9166" w:type="dxa"/>
          </w:tcPr>
          <w:p w:rsidR="008819C5" w:rsidRPr="008819C5" w:rsidRDefault="008819C5" w:rsidP="008819C5">
            <w:pPr>
              <w:rPr>
                <w:noProof/>
                <w:lang w:val="en-US" w:eastAsia="it-IT"/>
              </w:rPr>
            </w:pPr>
            <w:r w:rsidRPr="008819C5">
              <w:rPr>
                <w:noProof/>
                <w:lang w:val="en-US" w:eastAsia="it-IT"/>
              </w:rPr>
              <w:lastRenderedPageBreak/>
              <w:t>&lt;!-- client/src/angello/storyboard/tmpl/storyboard.html --&gt;</w:t>
            </w:r>
          </w:p>
          <w:p w:rsidR="008819C5" w:rsidRPr="008819C5" w:rsidRDefault="008819C5" w:rsidP="008819C5">
            <w:pPr>
              <w:rPr>
                <w:noProof/>
                <w:lang w:val="en-US" w:eastAsia="it-IT"/>
              </w:rPr>
            </w:pPr>
            <w:r w:rsidRPr="008819C5">
              <w:rPr>
                <w:noProof/>
                <w:lang w:val="en-US" w:eastAsia="it-IT"/>
              </w:rPr>
              <w:t>&lt;div ng-if="storyboard.currentStory"&gt;</w:t>
            </w:r>
          </w:p>
          <w:p w:rsidR="008819C5" w:rsidRPr="008819C5" w:rsidRDefault="008819C5" w:rsidP="008819C5">
            <w:pPr>
              <w:rPr>
                <w:noProof/>
                <w:lang w:val="en-US" w:eastAsia="it-IT"/>
              </w:rPr>
            </w:pPr>
            <w:r w:rsidRPr="008819C5">
              <w:rPr>
                <w:noProof/>
                <w:lang w:val="en-US" w:eastAsia="it-IT"/>
              </w:rPr>
              <w:t xml:space="preserve">    &lt;button class="btn btn-default" ng-click="storyboard.updateCancel()"&gt;</w:t>
            </w:r>
          </w:p>
          <w:p w:rsidR="008819C5" w:rsidRPr="008819C5" w:rsidRDefault="008819C5" w:rsidP="008819C5">
            <w:pPr>
              <w:rPr>
                <w:noProof/>
                <w:lang w:val="en-US" w:eastAsia="it-IT"/>
              </w:rPr>
            </w:pPr>
            <w:r w:rsidRPr="008819C5">
              <w:rPr>
                <w:noProof/>
                <w:lang w:val="en-US" w:eastAsia="it-IT"/>
              </w:rPr>
              <w:t xml:space="preserve">        Cancel</w:t>
            </w:r>
          </w:p>
          <w:p w:rsidR="008819C5" w:rsidRPr="008819C5" w:rsidRDefault="008819C5" w:rsidP="008819C5">
            <w:pPr>
              <w:rPr>
                <w:noProof/>
                <w:lang w:val="en-US" w:eastAsia="it-IT"/>
              </w:rPr>
            </w:pPr>
            <w:r w:rsidRPr="008819C5">
              <w:rPr>
                <w:noProof/>
                <w:lang w:val="en-US" w:eastAsia="it-IT"/>
              </w:rPr>
              <w:t xml:space="preserve">    &lt;/button&gt;</w:t>
            </w:r>
          </w:p>
          <w:p w:rsidR="008819C5" w:rsidRPr="008819C5" w:rsidRDefault="008819C5" w:rsidP="008819C5">
            <w:pPr>
              <w:rPr>
                <w:noProof/>
                <w:lang w:val="en-US" w:eastAsia="it-IT"/>
              </w:rPr>
            </w:pPr>
            <w:r w:rsidRPr="008819C5">
              <w:rPr>
                <w:noProof/>
                <w:lang w:val="en-US" w:eastAsia="it-IT"/>
              </w:rPr>
              <w:t xml:space="preserve">    &lt;button class="btn pull-right btn-default"</w:t>
            </w:r>
          </w:p>
          <w:p w:rsidR="008819C5" w:rsidRPr="008819C5" w:rsidRDefault="008819C5" w:rsidP="008819C5">
            <w:pPr>
              <w:rPr>
                <w:noProof/>
                <w:lang w:val="en-US" w:eastAsia="it-IT"/>
              </w:rPr>
            </w:pPr>
            <w:r w:rsidRPr="008819C5">
              <w:rPr>
                <w:noProof/>
                <w:lang w:val="en-US" w:eastAsia="it-IT"/>
              </w:rPr>
              <w:t xml:space="preserve">            ng-disabled="!storyboard.detailsForm.$valid"</w:t>
            </w:r>
          </w:p>
          <w:p w:rsidR="008819C5" w:rsidRPr="008819C5" w:rsidRDefault="008819C5" w:rsidP="008819C5">
            <w:pPr>
              <w:rPr>
                <w:noProof/>
                <w:lang w:val="en-US" w:eastAsia="it-IT"/>
              </w:rPr>
            </w:pPr>
            <w:r w:rsidRPr="008819C5">
              <w:rPr>
                <w:noProof/>
                <w:lang w:val="en-US" w:eastAsia="it-IT"/>
              </w:rPr>
              <w:t xml:space="preserve">            ng-click="storyboard.updateStory()"&gt;Update&lt;/button&gt;</w:t>
            </w:r>
          </w:p>
          <w:p w:rsidR="008819C5" w:rsidRPr="008819C5" w:rsidRDefault="008819C5" w:rsidP="008819C5">
            <w:pPr>
              <w:rPr>
                <w:noProof/>
                <w:lang w:val="en-US" w:eastAsia="it-IT"/>
              </w:rPr>
            </w:pPr>
            <w:r w:rsidRPr="008819C5">
              <w:rPr>
                <w:noProof/>
                <w:lang w:val="en-US" w:eastAsia="it-IT"/>
              </w:rPr>
              <w:t>&lt;/div&gt;</w:t>
            </w:r>
          </w:p>
          <w:p w:rsidR="008819C5" w:rsidRPr="008819C5" w:rsidRDefault="008819C5" w:rsidP="008819C5">
            <w:pPr>
              <w:rPr>
                <w:noProof/>
                <w:lang w:val="en-US" w:eastAsia="it-IT"/>
              </w:rPr>
            </w:pPr>
            <w:r w:rsidRPr="008819C5">
              <w:rPr>
                <w:noProof/>
                <w:lang w:val="en-US" w:eastAsia="it-IT"/>
              </w:rPr>
              <w:t>&lt;div ng-if="!storyboard.currentStory"&gt;</w:t>
            </w:r>
          </w:p>
          <w:p w:rsidR="008819C5" w:rsidRPr="008819C5" w:rsidRDefault="008819C5" w:rsidP="008819C5">
            <w:pPr>
              <w:rPr>
                <w:noProof/>
                <w:lang w:val="en-US" w:eastAsia="it-IT"/>
              </w:rPr>
            </w:pPr>
            <w:r w:rsidRPr="008819C5">
              <w:rPr>
                <w:noProof/>
                <w:lang w:val="en-US" w:eastAsia="it-IT"/>
              </w:rPr>
              <w:t xml:space="preserve">    &lt;button class="btn pull-right btn-default"</w:t>
            </w:r>
          </w:p>
          <w:p w:rsidR="008819C5" w:rsidRPr="008819C5" w:rsidRDefault="008819C5" w:rsidP="008819C5">
            <w:pPr>
              <w:rPr>
                <w:noProof/>
                <w:lang w:val="en-US" w:eastAsia="it-IT"/>
              </w:rPr>
            </w:pPr>
            <w:r w:rsidRPr="008819C5">
              <w:rPr>
                <w:noProof/>
                <w:lang w:val="en-US" w:eastAsia="it-IT"/>
              </w:rPr>
              <w:t xml:space="preserve">            ng-disabled="!storyboard.detailsForm.$valid"</w:t>
            </w:r>
          </w:p>
          <w:p w:rsidR="008819C5" w:rsidRPr="008819C5" w:rsidRDefault="008819C5" w:rsidP="008819C5">
            <w:pPr>
              <w:rPr>
                <w:noProof/>
                <w:lang w:val="en-US" w:eastAsia="it-IT"/>
              </w:rPr>
            </w:pPr>
            <w:r w:rsidRPr="008819C5">
              <w:rPr>
                <w:noProof/>
                <w:lang w:val="en-US" w:eastAsia="it-IT"/>
              </w:rPr>
              <w:t xml:space="preserve">            ng-click="storyboard.createStory()"&gt;New Story&lt;/button&gt;</w:t>
            </w:r>
          </w:p>
          <w:p w:rsidR="008819C5" w:rsidRPr="008819C5" w:rsidRDefault="008819C5" w:rsidP="008819C5">
            <w:pPr>
              <w:rPr>
                <w:noProof/>
                <w:lang w:val="en-US" w:eastAsia="it-IT"/>
              </w:rPr>
            </w:pPr>
            <w:r w:rsidRPr="008819C5">
              <w:rPr>
                <w:noProof/>
                <w:lang w:val="en-US" w:eastAsia="it-IT"/>
              </w:rPr>
              <w:t>&lt;/div&gt;</w:t>
            </w:r>
          </w:p>
        </w:tc>
      </w:tr>
      <w:tr w:rsidR="0055035E" w:rsidRPr="00E37EF6" w:rsidTr="00D02922">
        <w:tc>
          <w:tcPr>
            <w:tcW w:w="9166" w:type="dxa"/>
          </w:tcPr>
          <w:p w:rsidR="0055035E" w:rsidRPr="008819C5" w:rsidRDefault="0055035E" w:rsidP="008819C5">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client/assets/js/boot.js</w:t>
            </w:r>
          </w:p>
          <w:p w:rsidR="0055035E" w:rsidRPr="0055035E" w:rsidRDefault="0055035E" w:rsidP="0055035E">
            <w:pPr>
              <w:rPr>
                <w:noProof/>
                <w:lang w:val="en-US" w:eastAsia="it-IT"/>
              </w:rPr>
            </w:pPr>
            <w:r w:rsidRPr="0055035E">
              <w:rPr>
                <w:noProof/>
                <w:lang w:val="en-US" w:eastAsia="it-IT"/>
              </w:rPr>
              <w:t>//...</w:t>
            </w:r>
          </w:p>
          <w:p w:rsidR="0055035E" w:rsidRPr="0055035E" w:rsidRDefault="0055035E" w:rsidP="0055035E">
            <w:pPr>
              <w:rPr>
                <w:noProof/>
                <w:lang w:val="en-US" w:eastAsia="it-IT"/>
              </w:rPr>
            </w:pPr>
            <w:r w:rsidRPr="0055035E">
              <w:rPr>
                <w:noProof/>
                <w:lang w:val="en-US" w:eastAsia="it-IT"/>
              </w:rPr>
              <w:t>{ file:'//cdnjs.cloudflare.com/ajax/libs/angular.js/1.3.3/angular-messages.min.js' },</w:t>
            </w:r>
          </w:p>
          <w:p w:rsidR="0055035E" w:rsidRPr="008819C5"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client/src/angello/Angello.js</w:t>
            </w:r>
          </w:p>
          <w:p w:rsidR="0055035E" w:rsidRPr="0055035E" w:rsidRDefault="0055035E" w:rsidP="0055035E">
            <w:pPr>
              <w:rPr>
                <w:noProof/>
                <w:lang w:val="en-US" w:eastAsia="it-IT"/>
              </w:rPr>
            </w:pPr>
            <w:r w:rsidRPr="0055035E">
              <w:rPr>
                <w:noProof/>
                <w:lang w:val="en-US" w:eastAsia="it-IT"/>
              </w:rPr>
              <w:t>var myModule = angular.module('Angello',</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'ngMessages',</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&lt;!-- client/src/angello/storyboard/tmpl/storyboard.html --&gt;</w:t>
            </w:r>
          </w:p>
          <w:p w:rsidR="0055035E" w:rsidRPr="0055035E" w:rsidRDefault="0055035E" w:rsidP="0055035E">
            <w:pPr>
              <w:rPr>
                <w:noProof/>
                <w:lang w:val="en-US" w:eastAsia="it-IT"/>
              </w:rPr>
            </w:pPr>
            <w:r w:rsidRPr="0055035E">
              <w:rPr>
                <w:noProof/>
                <w:lang w:val="en-US" w:eastAsia="it-IT"/>
              </w:rPr>
              <w:t>&lt;input class="form-control" type="text" id="inputTitle" name="inputTitle"</w:t>
            </w:r>
          </w:p>
          <w:p w:rsidR="0055035E" w:rsidRPr="0055035E" w:rsidRDefault="0055035E" w:rsidP="0055035E">
            <w:pPr>
              <w:rPr>
                <w:noProof/>
                <w:lang w:val="en-US" w:eastAsia="it-IT"/>
              </w:rPr>
            </w:pPr>
            <w:r w:rsidRPr="0055035E">
              <w:rPr>
                <w:noProof/>
                <w:lang w:val="en-US" w:eastAsia="it-IT"/>
              </w:rPr>
              <w:t xml:space="preserve">          placeholder="Title" ng-model="storyboard.editedStory.title"&gt;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&lt;div class="alert alert-warning"</w:t>
            </w:r>
          </w:p>
          <w:p w:rsidR="0055035E" w:rsidRPr="0055035E" w:rsidRDefault="0055035E" w:rsidP="0055035E">
            <w:pPr>
              <w:rPr>
                <w:noProof/>
                <w:lang w:val="en-US" w:eastAsia="it-IT"/>
              </w:rPr>
            </w:pPr>
            <w:r w:rsidRPr="0055035E">
              <w:rPr>
                <w:noProof/>
                <w:lang w:val="en-US" w:eastAsia="it-IT"/>
              </w:rPr>
              <w:t xml:space="preserve">     ng-messages="storyboard.detailsForm.inputTitle.$error"</w:t>
            </w:r>
          </w:p>
          <w:p w:rsidR="0055035E" w:rsidRPr="0055035E" w:rsidRDefault="0055035E" w:rsidP="0055035E">
            <w:pPr>
              <w:rPr>
                <w:noProof/>
                <w:lang w:val="en-US" w:eastAsia="it-IT"/>
              </w:rPr>
            </w:pPr>
            <w:r w:rsidRPr="0055035E">
              <w:rPr>
                <w:noProof/>
                <w:lang w:val="en-US" w:eastAsia="it-IT"/>
              </w:rPr>
              <w:t xml:space="preserve">     ng-if="storyboard.showMessages('inputTitle')"&gt;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&lt;div ng-message="required"&gt;</w:t>
            </w:r>
          </w:p>
          <w:p w:rsidR="0055035E" w:rsidRPr="0055035E" w:rsidRDefault="0055035E" w:rsidP="0055035E">
            <w:pPr>
              <w:rPr>
                <w:noProof/>
                <w:lang w:val="en-US" w:eastAsia="it-IT"/>
              </w:rPr>
            </w:pPr>
            <w:r w:rsidRPr="0055035E">
              <w:rPr>
                <w:noProof/>
                <w:lang w:val="en-US" w:eastAsia="it-IT"/>
              </w:rPr>
              <w:t xml:space="preserve">        &lt;small&gt;Required!&lt;/small&gt;</w:t>
            </w:r>
          </w:p>
          <w:p w:rsidR="0055035E" w:rsidRPr="0055035E" w:rsidRDefault="0055035E" w:rsidP="0055035E">
            <w:pPr>
              <w:rPr>
                <w:noProof/>
                <w:lang w:val="en-US" w:eastAsia="it-IT"/>
              </w:rPr>
            </w:pPr>
            <w:r w:rsidRPr="0055035E">
              <w:rPr>
                <w:noProof/>
                <w:lang w:val="en-US" w:eastAsia="it-IT"/>
              </w:rPr>
              <w:t xml:space="preserve">    &lt;/div&gt;</w:t>
            </w:r>
          </w:p>
          <w:p w:rsidR="0055035E" w:rsidRPr="0055035E" w:rsidRDefault="0055035E" w:rsidP="0055035E">
            <w:pPr>
              <w:rPr>
                <w:noProof/>
                <w:lang w:val="en-US" w:eastAsia="it-IT"/>
              </w:rPr>
            </w:pPr>
            <w:r w:rsidRPr="0055035E">
              <w:rPr>
                <w:noProof/>
                <w:lang w:val="en-US" w:eastAsia="it-IT"/>
              </w:rPr>
              <w:t>&lt;/div&gt;</w:t>
            </w:r>
          </w:p>
        </w:tc>
      </w:tr>
      <w:tr w:rsidR="0055035E" w:rsidRPr="00E37EF6" w:rsidTr="00D02922">
        <w:tc>
          <w:tcPr>
            <w:tcW w:w="9166" w:type="dxa"/>
          </w:tcPr>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lastRenderedPageBreak/>
              <w:t>// client/src/angello/storyboard/controllers/StoryboardController.js</w:t>
            </w:r>
          </w:p>
          <w:p w:rsidR="0055035E" w:rsidRPr="0055035E" w:rsidRDefault="0055035E" w:rsidP="0055035E">
            <w:pPr>
              <w:rPr>
                <w:noProof/>
                <w:lang w:val="en-US" w:eastAsia="it-IT"/>
              </w:rPr>
            </w:pPr>
            <w:r w:rsidRPr="0055035E">
              <w:rPr>
                <w:noProof/>
                <w:lang w:val="en-US" w:eastAsia="it-IT"/>
              </w:rPr>
              <w:t>angular.module('Angello.Storyboard')</w:t>
            </w:r>
          </w:p>
          <w:p w:rsidR="0055035E" w:rsidRPr="0055035E" w:rsidRDefault="0055035E" w:rsidP="0055035E">
            <w:pPr>
              <w:rPr>
                <w:noProof/>
                <w:lang w:val="en-US" w:eastAsia="it-IT"/>
              </w:rPr>
            </w:pPr>
            <w:r w:rsidRPr="0055035E">
              <w:rPr>
                <w:noProof/>
                <w:lang w:val="en-US" w:eastAsia="it-IT"/>
              </w:rPr>
              <w:t xml:space="preserve">    .controller('StoryboardCtrl',</w:t>
            </w:r>
          </w:p>
          <w:p w:rsidR="0055035E" w:rsidRPr="0055035E" w:rsidRDefault="0055035E" w:rsidP="0055035E">
            <w:pPr>
              <w:rPr>
                <w:noProof/>
                <w:lang w:val="en-US" w:eastAsia="it-IT"/>
              </w:rPr>
            </w:pPr>
            <w:r w:rsidRPr="0055035E">
              <w:rPr>
                <w:noProof/>
                <w:lang w:val="en-US" w:eastAsia="it-IT"/>
              </w:rPr>
              <w:t xml:space="preserve">        function($scope, $log, StoriesModel, UsersModel,</w:t>
            </w:r>
          </w:p>
          <w:p w:rsidR="0055035E" w:rsidRPr="0055035E" w:rsidRDefault="0055035E" w:rsidP="0055035E">
            <w:pPr>
              <w:rPr>
                <w:noProof/>
                <w:lang w:val="en-US" w:eastAsia="it-IT"/>
              </w:rPr>
            </w:pPr>
            <w:r w:rsidRPr="0055035E">
              <w:rPr>
                <w:noProof/>
                <w:lang w:val="en-US" w:eastAsia="it-IT"/>
              </w:rPr>
              <w:t xml:space="preserve">                    STORY_STATUSES, STORY_TYPES)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storyboard.showMessages = function (field) {</w:t>
            </w:r>
          </w:p>
          <w:p w:rsidR="0055035E" w:rsidRPr="0055035E" w:rsidRDefault="0055035E" w:rsidP="0055035E">
            <w:pPr>
              <w:rPr>
                <w:noProof/>
                <w:lang w:val="en-US" w:eastAsia="it-IT"/>
              </w:rPr>
            </w:pPr>
            <w:r w:rsidRPr="0055035E">
              <w:rPr>
                <w:noProof/>
                <w:lang w:val="en-US" w:eastAsia="it-IT"/>
              </w:rPr>
              <w:t xml:space="preserve">                return storyboard.detailsForm[field].$touched</w:t>
            </w:r>
          </w:p>
          <w:p w:rsidR="0055035E" w:rsidRPr="0055035E" w:rsidRDefault="0055035E" w:rsidP="0055035E">
            <w:pPr>
              <w:rPr>
                <w:noProof/>
                <w:lang w:val="en-US" w:eastAsia="it-IT"/>
              </w:rPr>
            </w:pPr>
            <w:r w:rsidRPr="0055035E">
              <w:rPr>
                <w:noProof/>
                <w:lang w:val="en-US" w:eastAsia="it-IT"/>
              </w:rPr>
              <w:t xml:space="preserve">                    &amp;&amp; storyboard.detailsForm[field].$invalid;</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Pr>
                <w:noProof/>
                <w:lang w:eastAsia="it-IT"/>
              </w:rPr>
              <w:drawing>
                <wp:inline distT="0" distB="0" distL="0" distR="0" wp14:anchorId="2A333629" wp14:editId="09B1861C">
                  <wp:extent cx="2266950" cy="153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66950" cy="1533525"/>
                          </a:xfrm>
                          <a:prstGeom prst="rect">
                            <a:avLst/>
                          </a:prstGeom>
                        </pic:spPr>
                      </pic:pic>
                    </a:graphicData>
                  </a:graphic>
                </wp:inline>
              </w:drawing>
            </w:r>
          </w:p>
        </w:tc>
      </w:tr>
      <w:tr w:rsidR="0055035E" w:rsidRPr="00E37EF6" w:rsidTr="00D02922">
        <w:tc>
          <w:tcPr>
            <w:tcW w:w="9166" w:type="dxa"/>
          </w:tcPr>
          <w:p w:rsidR="0055035E" w:rsidRDefault="0055035E" w:rsidP="0055035E">
            <w:pPr>
              <w:rPr>
                <w:noProof/>
                <w:lang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&lt;!-- client/src/angello/storyboard/tmpl/storyboard.html --&gt;</w:t>
            </w:r>
          </w:p>
          <w:p w:rsidR="0055035E" w:rsidRPr="0055035E" w:rsidRDefault="0055035E" w:rsidP="0055035E">
            <w:pPr>
              <w:rPr>
                <w:noProof/>
                <w:lang w:val="en-US" w:eastAsia="it-IT"/>
              </w:rPr>
            </w:pPr>
            <w:r w:rsidRPr="0055035E">
              <w:rPr>
                <w:noProof/>
                <w:lang w:val="en-US" w:eastAsia="it-IT"/>
              </w:rPr>
              <w:t>&lt;label class="control-label" for="inputTitle"&gt;*Title&lt;/label&gt;</w:t>
            </w:r>
          </w:p>
          <w:p w:rsidR="0055035E" w:rsidRPr="0055035E" w:rsidRDefault="0055035E" w:rsidP="0055035E">
            <w:pPr>
              <w:rPr>
                <w:noProof/>
                <w:lang w:val="en-US" w:eastAsia="it-IT"/>
              </w:rPr>
            </w:pPr>
            <w:r w:rsidRPr="0055035E">
              <w:rPr>
                <w:noProof/>
                <w:lang w:val="en-US" w:eastAsia="it-IT"/>
              </w:rPr>
              <w:t>&lt;input class="form-control" type="text" id="inputTitle" name="inputTitle"</w:t>
            </w:r>
          </w:p>
          <w:p w:rsidR="0055035E" w:rsidRPr="0055035E" w:rsidRDefault="0055035E" w:rsidP="0055035E">
            <w:pPr>
              <w:rPr>
                <w:noProof/>
                <w:lang w:val="en-US" w:eastAsia="it-IT"/>
              </w:rPr>
            </w:pPr>
            <w:r w:rsidRPr="0055035E">
              <w:rPr>
                <w:noProof/>
                <w:lang w:val="en-US" w:eastAsia="it-IT"/>
              </w:rPr>
              <w:t xml:space="preserve">       placeholder="Title" ng-model="storyboard.editedStory.title"</w:t>
            </w:r>
          </w:p>
          <w:p w:rsidR="0055035E" w:rsidRDefault="0055035E" w:rsidP="0055035E">
            <w:pPr>
              <w:rPr>
                <w:noProof/>
                <w:lang w:eastAsia="it-IT"/>
              </w:rPr>
            </w:pPr>
            <w:r w:rsidRPr="0055035E">
              <w:rPr>
                <w:noProof/>
                <w:lang w:val="en-US" w:eastAsia="it-IT"/>
              </w:rPr>
              <w:t xml:space="preserve">       </w:t>
            </w:r>
            <w:r>
              <w:rPr>
                <w:noProof/>
                <w:lang w:eastAsia="it-IT"/>
              </w:rPr>
              <w:t>ng-required="true"&gt;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Pr>
                <w:noProof/>
                <w:lang w:eastAsia="it-IT"/>
              </w:rPr>
              <w:drawing>
                <wp:inline distT="0" distB="0" distL="0" distR="0" wp14:anchorId="2E698C1E" wp14:editId="22313843">
                  <wp:extent cx="2266950" cy="144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66950" cy="1447800"/>
                          </a:xfrm>
                          <a:prstGeom prst="rect">
                            <a:avLst/>
                          </a:prstGeom>
                        </pic:spPr>
                      </pic:pic>
                    </a:graphicData>
                  </a:graphic>
                </wp:inline>
              </w:drawing>
            </w:r>
          </w:p>
        </w:tc>
      </w:tr>
      <w:tr w:rsidR="0055035E" w:rsidRPr="00E37EF6" w:rsidTr="00D02922">
        <w:tc>
          <w:tcPr>
            <w:tcW w:w="9166" w:type="dxa"/>
          </w:tcPr>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p w:rsidR="0055035E" w:rsidRDefault="0055035E" w:rsidP="0055035E">
            <w:pPr>
              <w:rPr>
                <w:noProof/>
                <w:lang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lastRenderedPageBreak/>
              <w:t>&lt;!-- client/src/angello/storyboard/tmpl/storyboard.html --&gt;</w:t>
            </w:r>
          </w:p>
          <w:p w:rsidR="0055035E" w:rsidRPr="0055035E" w:rsidRDefault="0055035E" w:rsidP="0055035E">
            <w:pPr>
              <w:rPr>
                <w:noProof/>
                <w:lang w:val="en-US" w:eastAsia="it-IT"/>
              </w:rPr>
            </w:pPr>
            <w:r w:rsidRPr="0055035E">
              <w:rPr>
                <w:noProof/>
                <w:lang w:val="en-US" w:eastAsia="it-IT"/>
              </w:rPr>
              <w:t>&lt;label class="control-label" for="inputTitle"&gt;*Title&lt;/label&gt;</w:t>
            </w:r>
          </w:p>
          <w:p w:rsidR="0055035E" w:rsidRPr="0055035E" w:rsidRDefault="0055035E" w:rsidP="0055035E">
            <w:pPr>
              <w:rPr>
                <w:noProof/>
                <w:lang w:val="en-US" w:eastAsia="it-IT"/>
              </w:rPr>
            </w:pPr>
            <w:r w:rsidRPr="0055035E">
              <w:rPr>
                <w:noProof/>
                <w:lang w:val="en-US" w:eastAsia="it-IT"/>
              </w:rPr>
              <w:t>&lt;input class="form-control" type="text" id="inputTitle" name="inputTitle"</w:t>
            </w:r>
          </w:p>
          <w:p w:rsidR="0055035E" w:rsidRPr="0055035E" w:rsidRDefault="0055035E" w:rsidP="0055035E">
            <w:pPr>
              <w:rPr>
                <w:noProof/>
                <w:lang w:val="en-US" w:eastAsia="it-IT"/>
              </w:rPr>
            </w:pPr>
            <w:r w:rsidRPr="0055035E">
              <w:rPr>
                <w:noProof/>
                <w:lang w:val="en-US" w:eastAsia="it-IT"/>
              </w:rPr>
              <w:t xml:space="preserve">       placeholder="Title" ng-model="storyboard.editedStory.title"</w:t>
            </w:r>
          </w:p>
          <w:p w:rsidR="0055035E" w:rsidRPr="0055035E" w:rsidRDefault="0055035E" w:rsidP="0055035E">
            <w:pPr>
              <w:rPr>
                <w:noProof/>
                <w:lang w:val="en-US" w:eastAsia="it-IT"/>
              </w:rPr>
            </w:pPr>
            <w:r w:rsidRPr="0055035E">
              <w:rPr>
                <w:noProof/>
                <w:lang w:val="en-US" w:eastAsia="it-IT"/>
              </w:rPr>
              <w:t xml:space="preserve">       ng-required="true" ng-minlength="3"&gt;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&lt;div class="alert alert-warning"</w:t>
            </w:r>
          </w:p>
          <w:p w:rsidR="0055035E" w:rsidRPr="0055035E" w:rsidRDefault="0055035E" w:rsidP="0055035E">
            <w:pPr>
              <w:rPr>
                <w:noProof/>
                <w:lang w:val="en-US" w:eastAsia="it-IT"/>
              </w:rPr>
            </w:pPr>
            <w:r w:rsidRPr="0055035E">
              <w:rPr>
                <w:noProof/>
                <w:lang w:val="en-US" w:eastAsia="it-IT"/>
              </w:rPr>
              <w:t xml:space="preserve">     ng-messages="storyboard.detailsForm.inputTitle.$error"</w:t>
            </w:r>
          </w:p>
          <w:p w:rsidR="0055035E" w:rsidRPr="0055035E" w:rsidRDefault="0055035E" w:rsidP="0055035E">
            <w:pPr>
              <w:rPr>
                <w:noProof/>
                <w:lang w:val="en-US" w:eastAsia="it-IT"/>
              </w:rPr>
            </w:pPr>
            <w:r w:rsidRPr="0055035E">
              <w:rPr>
                <w:noProof/>
                <w:lang w:val="en-US" w:eastAsia="it-IT"/>
              </w:rPr>
              <w:t xml:space="preserve">     ng-if="storyboard.showMessages('inputTitle')"&gt;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&lt;div ng-message="required"&gt;</w:t>
            </w:r>
          </w:p>
          <w:p w:rsidR="0055035E" w:rsidRPr="0055035E" w:rsidRDefault="0055035E" w:rsidP="0055035E">
            <w:pPr>
              <w:rPr>
                <w:noProof/>
                <w:lang w:val="en-US" w:eastAsia="it-IT"/>
              </w:rPr>
            </w:pPr>
            <w:r w:rsidRPr="0055035E">
              <w:rPr>
                <w:noProof/>
                <w:lang w:val="en-US" w:eastAsia="it-IT"/>
              </w:rPr>
              <w:t xml:space="preserve">        &lt;small&gt;Required!&lt;/small&gt;</w:t>
            </w:r>
          </w:p>
          <w:p w:rsidR="0055035E" w:rsidRPr="0055035E" w:rsidRDefault="0055035E" w:rsidP="0055035E">
            <w:pPr>
              <w:rPr>
                <w:noProof/>
                <w:lang w:val="en-US" w:eastAsia="it-IT"/>
              </w:rPr>
            </w:pPr>
            <w:r w:rsidRPr="0055035E">
              <w:rPr>
                <w:noProof/>
                <w:lang w:val="en-US" w:eastAsia="it-IT"/>
              </w:rPr>
              <w:t xml:space="preserve">    &lt;/div&gt;</w:t>
            </w:r>
          </w:p>
          <w:p w:rsidR="0055035E" w:rsidRPr="0055035E" w:rsidRDefault="0055035E" w:rsidP="0055035E">
            <w:pPr>
              <w:rPr>
                <w:noProof/>
                <w:lang w:val="en-US" w:eastAsia="it-IT"/>
              </w:rPr>
            </w:pPr>
            <w:r w:rsidRPr="0055035E">
              <w:rPr>
                <w:noProof/>
                <w:lang w:val="en-US" w:eastAsia="it-IT"/>
              </w:rPr>
              <w:t xml:space="preserve">    &lt;div ng-message="minlength"&gt; &lt;small&gt;Too short!&lt;/small&gt; &lt;/div&gt;</w:t>
            </w:r>
          </w:p>
          <w:p w:rsidR="0055035E" w:rsidRDefault="0055035E" w:rsidP="0055035E">
            <w:pPr>
              <w:rPr>
                <w:noProof/>
                <w:lang w:eastAsia="it-IT"/>
              </w:rPr>
            </w:pPr>
            <w:r>
              <w:rPr>
                <w:noProof/>
                <w:lang w:eastAsia="it-IT"/>
              </w:rPr>
              <w:t>&lt;/div&gt;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Javascript</w:t>
            </w:r>
          </w:p>
          <w:p w:rsidR="0055035E" w:rsidRPr="0055035E" w:rsidRDefault="0055035E" w:rsidP="0055035E">
            <w:pPr>
              <w:rPr>
                <w:noProof/>
                <w:lang w:val="en-US" w:eastAsia="it-IT"/>
              </w:rPr>
            </w:pPr>
            <w:r w:rsidRPr="0055035E">
              <w:rPr>
                <w:noProof/>
                <w:lang w:val="en-US" w:eastAsia="it-IT"/>
              </w:rPr>
              <w:t>var INTEGER_REGEXP = /^\-?\d+$/;</w:t>
            </w:r>
          </w:p>
          <w:p w:rsidR="0055035E" w:rsidRPr="0055035E" w:rsidRDefault="0055035E" w:rsidP="0055035E">
            <w:pPr>
              <w:rPr>
                <w:noProof/>
                <w:lang w:val="en-US" w:eastAsia="it-IT"/>
              </w:rPr>
            </w:pPr>
            <w:r w:rsidRPr="0055035E">
              <w:rPr>
                <w:noProof/>
                <w:lang w:val="en-US" w:eastAsia="it-IT"/>
              </w:rPr>
              <w:t>app.directive('integer', function() {</w:t>
            </w:r>
          </w:p>
          <w:p w:rsidR="0055035E" w:rsidRPr="0055035E" w:rsidRDefault="0055035E" w:rsidP="0055035E">
            <w:pPr>
              <w:rPr>
                <w:noProof/>
                <w:lang w:val="en-US" w:eastAsia="it-IT"/>
              </w:rPr>
            </w:pPr>
            <w:r w:rsidRPr="0055035E">
              <w:rPr>
                <w:noProof/>
                <w:lang w:val="en-US" w:eastAsia="it-IT"/>
              </w:rPr>
              <w:t xml:space="preserve">    return {</w:t>
            </w:r>
          </w:p>
          <w:p w:rsidR="0055035E" w:rsidRPr="0055035E" w:rsidRDefault="0055035E" w:rsidP="0055035E">
            <w:pPr>
              <w:rPr>
                <w:noProof/>
                <w:lang w:val="en-US" w:eastAsia="it-IT"/>
              </w:rPr>
            </w:pPr>
            <w:r w:rsidRPr="0055035E">
              <w:rPr>
                <w:noProof/>
                <w:lang w:val="en-US" w:eastAsia="it-IT"/>
              </w:rPr>
              <w:t xml:space="preserve">        require: 'ngModel',</w:t>
            </w:r>
          </w:p>
          <w:p w:rsidR="0055035E" w:rsidRPr="0055035E" w:rsidRDefault="0055035E" w:rsidP="0055035E">
            <w:pPr>
              <w:rPr>
                <w:noProof/>
                <w:lang w:val="en-US" w:eastAsia="it-IT"/>
              </w:rPr>
            </w:pPr>
            <w:r w:rsidRPr="0055035E">
              <w:rPr>
                <w:noProof/>
                <w:lang w:val="en-US" w:eastAsia="it-IT"/>
              </w:rPr>
              <w:t xml:space="preserve">        link: function(scope, elm, attrs, ctrl) {</w:t>
            </w:r>
          </w:p>
          <w:p w:rsidR="0055035E" w:rsidRPr="0055035E" w:rsidRDefault="0055035E" w:rsidP="0055035E">
            <w:pPr>
              <w:rPr>
                <w:noProof/>
                <w:lang w:val="en-US" w:eastAsia="it-IT"/>
              </w:rPr>
            </w:pPr>
            <w:r w:rsidRPr="0055035E">
              <w:rPr>
                <w:noProof/>
                <w:lang w:val="en-US" w:eastAsia="it-IT"/>
              </w:rPr>
              <w:t xml:space="preserve">            ctrl.$validators.integer</w:t>
            </w:r>
          </w:p>
          <w:p w:rsidR="0055035E" w:rsidRPr="0055035E" w:rsidRDefault="0055035E" w:rsidP="0055035E">
            <w:pPr>
              <w:rPr>
                <w:noProof/>
                <w:lang w:val="en-US" w:eastAsia="it-IT"/>
              </w:rPr>
            </w:pPr>
            <w:r w:rsidRPr="0055035E">
              <w:rPr>
                <w:noProof/>
                <w:lang w:val="en-US" w:eastAsia="it-IT"/>
              </w:rPr>
              <w:t xml:space="preserve">             = function(modelValue, viewValue) {</w:t>
            </w:r>
          </w:p>
          <w:p w:rsidR="0055035E" w:rsidRPr="0055035E" w:rsidRDefault="0055035E" w:rsidP="0055035E">
            <w:pPr>
              <w:rPr>
                <w:noProof/>
                <w:lang w:val="en-US" w:eastAsia="it-IT"/>
              </w:rPr>
            </w:pPr>
            <w:r w:rsidRPr="0055035E">
              <w:rPr>
                <w:noProof/>
                <w:lang w:val="en-US" w:eastAsia="it-IT"/>
              </w:rPr>
              <w:t xml:space="preserve">                if (ctrl.$isEmpty(modelValue)) {</w:t>
            </w:r>
          </w:p>
          <w:p w:rsidR="0055035E" w:rsidRPr="0055035E" w:rsidRDefault="0055035E" w:rsidP="0055035E">
            <w:pPr>
              <w:rPr>
                <w:noProof/>
                <w:lang w:val="en-US" w:eastAsia="it-IT"/>
              </w:rPr>
            </w:pPr>
            <w:r w:rsidRPr="0055035E">
              <w:rPr>
                <w:noProof/>
                <w:lang w:val="en-US" w:eastAsia="it-IT"/>
              </w:rPr>
              <w:t xml:space="preserve">                    // consider empty models to be valid</w:t>
            </w:r>
          </w:p>
          <w:p w:rsidR="0055035E" w:rsidRPr="0055035E" w:rsidRDefault="0055035E" w:rsidP="0055035E">
            <w:pPr>
              <w:rPr>
                <w:noProof/>
                <w:lang w:val="en-US" w:eastAsia="it-IT"/>
              </w:rPr>
            </w:pPr>
            <w:r w:rsidRPr="0055035E">
              <w:rPr>
                <w:noProof/>
                <w:lang w:val="en-US" w:eastAsia="it-IT"/>
              </w:rPr>
              <w:t xml:space="preserve">                    return true;</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if (INTEGER_REGEXP.test(viewValue)) {</w:t>
            </w:r>
          </w:p>
          <w:p w:rsidR="0055035E" w:rsidRPr="0055035E" w:rsidRDefault="0055035E" w:rsidP="0055035E">
            <w:pPr>
              <w:rPr>
                <w:noProof/>
                <w:lang w:val="en-US" w:eastAsia="it-IT"/>
              </w:rPr>
            </w:pPr>
            <w:r w:rsidRPr="0055035E">
              <w:rPr>
                <w:noProof/>
                <w:lang w:val="en-US" w:eastAsia="it-IT"/>
              </w:rPr>
              <w:t xml:space="preserve">                    // it is valid</w:t>
            </w:r>
          </w:p>
          <w:p w:rsidR="0055035E" w:rsidRPr="0055035E" w:rsidRDefault="0055035E" w:rsidP="0055035E">
            <w:pPr>
              <w:rPr>
                <w:noProof/>
                <w:lang w:val="en-US" w:eastAsia="it-IT"/>
              </w:rPr>
            </w:pPr>
            <w:r w:rsidRPr="0055035E">
              <w:rPr>
                <w:noProof/>
                <w:lang w:val="en-US" w:eastAsia="it-IT"/>
              </w:rPr>
              <w:t xml:space="preserve">                    return true;</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 it is invalid</w:t>
            </w:r>
          </w:p>
          <w:p w:rsidR="0055035E" w:rsidRPr="0055035E" w:rsidRDefault="0055035E" w:rsidP="0055035E">
            <w:pPr>
              <w:rPr>
                <w:noProof/>
                <w:lang w:val="en-US" w:eastAsia="it-IT"/>
              </w:rPr>
            </w:pPr>
            <w:r w:rsidRPr="0055035E">
              <w:rPr>
                <w:noProof/>
                <w:lang w:val="en-US" w:eastAsia="it-IT"/>
              </w:rPr>
              <w:t xml:space="preserve">                return false;</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HTML</w:t>
            </w:r>
          </w:p>
          <w:p w:rsidR="0055035E" w:rsidRPr="0055035E" w:rsidRDefault="0055035E" w:rsidP="0055035E">
            <w:pPr>
              <w:rPr>
                <w:noProof/>
                <w:lang w:val="en-US" w:eastAsia="it-IT"/>
              </w:rPr>
            </w:pPr>
            <w:r w:rsidRPr="0055035E">
              <w:rPr>
                <w:noProof/>
                <w:lang w:val="en-US" w:eastAsia="it-IT"/>
              </w:rPr>
              <w:t>&lt;input type="number" ng-model="size" name="size"</w:t>
            </w:r>
          </w:p>
          <w:p w:rsidR="0055035E" w:rsidRPr="0055035E" w:rsidRDefault="0055035E" w:rsidP="0055035E">
            <w:pPr>
              <w:rPr>
                <w:noProof/>
                <w:lang w:val="en-US" w:eastAsia="it-IT"/>
              </w:rPr>
            </w:pPr>
            <w:r w:rsidRPr="0055035E">
              <w:rPr>
                <w:noProof/>
                <w:lang w:val="en-US" w:eastAsia="it-IT"/>
              </w:rPr>
              <w:t xml:space="preserve">    min="0" max="10" integer /&gt;{{size}}&lt;br /&gt;</w:t>
            </w:r>
          </w:p>
          <w:p w:rsidR="0055035E" w:rsidRPr="0055035E" w:rsidRDefault="0055035E" w:rsidP="0055035E">
            <w:pPr>
              <w:rPr>
                <w:noProof/>
                <w:lang w:val="en-US" w:eastAsia="it-IT"/>
              </w:rPr>
            </w:pPr>
            <w:r w:rsidRPr="0055035E">
              <w:rPr>
                <w:noProof/>
                <w:lang w:val="en-US" w:eastAsia="it-IT"/>
              </w:rPr>
              <w:t>&lt;span ng-show="form.size.$error.integer"&gt;</w:t>
            </w:r>
          </w:p>
          <w:p w:rsidR="0055035E" w:rsidRPr="0055035E" w:rsidRDefault="0055035E" w:rsidP="0055035E">
            <w:pPr>
              <w:rPr>
                <w:noProof/>
                <w:lang w:val="en-US" w:eastAsia="it-IT"/>
              </w:rPr>
            </w:pPr>
            <w:r w:rsidRPr="0055035E">
              <w:rPr>
                <w:noProof/>
                <w:lang w:val="en-US" w:eastAsia="it-IT"/>
              </w:rPr>
              <w:t xml:space="preserve"> The value is not a valid integer!&lt;/span&gt;</w:t>
            </w:r>
          </w:p>
          <w:p w:rsidR="0055035E" w:rsidRPr="0055035E" w:rsidRDefault="0055035E" w:rsidP="0055035E">
            <w:pPr>
              <w:rPr>
                <w:noProof/>
                <w:lang w:val="en-US" w:eastAsia="it-IT"/>
              </w:rPr>
            </w:pPr>
            <w:r w:rsidRPr="0055035E">
              <w:rPr>
                <w:noProof/>
                <w:lang w:val="en-US" w:eastAsia="it-IT"/>
              </w:rPr>
              <w:t>&lt;span ng-show="form.size.$error.min</w:t>
            </w:r>
          </w:p>
          <w:p w:rsidR="0055035E" w:rsidRPr="0055035E" w:rsidRDefault="0055035E" w:rsidP="0055035E">
            <w:pPr>
              <w:rPr>
                <w:noProof/>
                <w:lang w:val="en-US" w:eastAsia="it-IT"/>
              </w:rPr>
            </w:pPr>
            <w:r w:rsidRPr="0055035E">
              <w:rPr>
                <w:noProof/>
                <w:lang w:val="en-US" w:eastAsia="it-IT"/>
              </w:rPr>
              <w:t xml:space="preserve"> || form.size.$error.max"&gt;</w:t>
            </w:r>
          </w:p>
          <w:p w:rsidR="0055035E" w:rsidRPr="0055035E" w:rsidRDefault="0055035E" w:rsidP="0055035E">
            <w:pPr>
              <w:rPr>
                <w:noProof/>
                <w:lang w:val="en-US" w:eastAsia="it-IT"/>
              </w:rPr>
            </w:pPr>
            <w:r w:rsidRPr="0055035E">
              <w:rPr>
                <w:noProof/>
                <w:lang w:val="en-US" w:eastAsia="it-IT"/>
              </w:rPr>
              <w:t xml:space="preserve">    The value must be in range 0 to 10!&lt;/span&gt;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Pr="0055035E" w:rsidRDefault="0055035E" w:rsidP="0055035E">
            <w:pPr>
              <w:rPr>
                <w:noProof/>
                <w:lang w:val="en-US" w:eastAsia="it-IT"/>
              </w:rPr>
            </w:pPr>
            <w:r>
              <w:rPr>
                <w:noProof/>
                <w:lang w:eastAsia="it-IT"/>
              </w:rPr>
              <w:lastRenderedPageBreak/>
              <w:drawing>
                <wp:inline distT="0" distB="0" distL="0" distR="0" wp14:anchorId="2E8D495C" wp14:editId="3898DD3B">
                  <wp:extent cx="226695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66950" cy="1476375"/>
                          </a:xfrm>
                          <a:prstGeom prst="rect">
                            <a:avLst/>
                          </a:prstGeom>
                        </pic:spPr>
                      </pic:pic>
                    </a:graphicData>
                  </a:graphic>
                </wp:inline>
              </w:drawing>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&lt;!-- client/src/angello/storyboard/tmpl/storyboard.html --&gt;</w:t>
            </w:r>
          </w:p>
          <w:p w:rsidR="0055035E" w:rsidRPr="0055035E" w:rsidRDefault="0055035E" w:rsidP="0055035E">
            <w:pPr>
              <w:rPr>
                <w:noProof/>
                <w:lang w:val="en-US" w:eastAsia="it-IT"/>
              </w:rPr>
            </w:pPr>
            <w:r w:rsidRPr="0055035E">
              <w:rPr>
                <w:noProof/>
                <w:lang w:val="en-US" w:eastAsia="it-IT"/>
              </w:rPr>
              <w:t>&lt;label class="control-label" for="inputTitle"&gt;*Title&lt;/label&gt;</w:t>
            </w:r>
          </w:p>
          <w:p w:rsidR="0055035E" w:rsidRPr="0055035E" w:rsidRDefault="0055035E" w:rsidP="0055035E">
            <w:pPr>
              <w:rPr>
                <w:noProof/>
                <w:lang w:val="en-US" w:eastAsia="it-IT"/>
              </w:rPr>
            </w:pPr>
            <w:r w:rsidRPr="0055035E">
              <w:rPr>
                <w:noProof/>
                <w:lang w:val="en-US" w:eastAsia="it-IT"/>
              </w:rPr>
              <w:t>&lt;input class="form-control" type="text" id="inputTitle" name="inputTitle"</w:t>
            </w:r>
          </w:p>
          <w:p w:rsidR="0055035E" w:rsidRPr="0055035E" w:rsidRDefault="0055035E" w:rsidP="0055035E">
            <w:pPr>
              <w:rPr>
                <w:noProof/>
                <w:lang w:val="en-US" w:eastAsia="it-IT"/>
              </w:rPr>
            </w:pPr>
            <w:r w:rsidRPr="0055035E">
              <w:rPr>
                <w:noProof/>
                <w:lang w:val="en-US" w:eastAsia="it-IT"/>
              </w:rPr>
              <w:t xml:space="preserve">       placeholder="Title" ng-model="storyboard.editedStory.title"</w:t>
            </w:r>
          </w:p>
          <w:p w:rsidR="0055035E" w:rsidRPr="0055035E" w:rsidRDefault="0055035E" w:rsidP="0055035E">
            <w:pPr>
              <w:rPr>
                <w:noProof/>
                <w:lang w:val="en-US" w:eastAsia="it-IT"/>
              </w:rPr>
            </w:pPr>
            <w:r w:rsidRPr="0055035E">
              <w:rPr>
                <w:noProof/>
                <w:lang w:val="en-US" w:eastAsia="it-IT"/>
              </w:rPr>
              <w:t xml:space="preserve">       ng-required="true" ng-minlength="3" ng-maxlength="30"&gt;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&lt;div class="alert alert-warning"</w:t>
            </w:r>
          </w:p>
          <w:p w:rsidR="0055035E" w:rsidRPr="0055035E" w:rsidRDefault="0055035E" w:rsidP="0055035E">
            <w:pPr>
              <w:rPr>
                <w:noProof/>
                <w:lang w:val="en-US" w:eastAsia="it-IT"/>
              </w:rPr>
            </w:pPr>
            <w:r w:rsidRPr="0055035E">
              <w:rPr>
                <w:noProof/>
                <w:lang w:val="en-US" w:eastAsia="it-IT"/>
              </w:rPr>
              <w:t xml:space="preserve">     ng-messages="storyboard.detailsForm.inputTitle.$error"</w:t>
            </w:r>
          </w:p>
          <w:p w:rsidR="0055035E" w:rsidRPr="0055035E" w:rsidRDefault="0055035E" w:rsidP="0055035E">
            <w:pPr>
              <w:rPr>
                <w:noProof/>
                <w:lang w:val="en-US" w:eastAsia="it-IT"/>
              </w:rPr>
            </w:pPr>
            <w:r w:rsidRPr="0055035E">
              <w:rPr>
                <w:noProof/>
                <w:lang w:val="en-US" w:eastAsia="it-IT"/>
              </w:rPr>
              <w:t xml:space="preserve">     ng-if="storyboard.showMessages('inputTitle')"&gt;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&lt;!-- ... --&gt;</w:t>
            </w:r>
          </w:p>
          <w:p w:rsidR="0055035E" w:rsidRPr="0055035E" w:rsidRDefault="0055035E" w:rsidP="0055035E">
            <w:pPr>
              <w:rPr>
                <w:noProof/>
                <w:lang w:val="en-US" w:eastAsia="it-IT"/>
              </w:rPr>
            </w:pPr>
            <w:r w:rsidRPr="0055035E">
              <w:rPr>
                <w:noProof/>
                <w:lang w:val="en-US" w:eastAsia="it-IT"/>
              </w:rPr>
              <w:t xml:space="preserve">    &lt;div ng-message="maxlength"&gt; &lt;small&gt;Too long!&lt;/small&gt; &lt;/div&gt;</w:t>
            </w:r>
          </w:p>
          <w:p w:rsidR="0055035E" w:rsidRPr="0055035E" w:rsidRDefault="0055035E" w:rsidP="0055035E">
            <w:pPr>
              <w:rPr>
                <w:noProof/>
                <w:lang w:val="en-US" w:eastAsia="it-IT"/>
              </w:rPr>
            </w:pPr>
            <w:r w:rsidRPr="0055035E">
              <w:rPr>
                <w:noProof/>
                <w:lang w:val="en-US" w:eastAsia="it-IT"/>
              </w:rPr>
              <w:t>&lt;/div&gt;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client/assets/css/angello.css */</w:t>
            </w:r>
          </w:p>
          <w:p w:rsidR="0055035E" w:rsidRPr="0055035E" w:rsidRDefault="0055035E" w:rsidP="0055035E">
            <w:pPr>
              <w:rPr>
                <w:noProof/>
                <w:lang w:val="en-US" w:eastAsia="it-IT"/>
              </w:rPr>
            </w:pPr>
            <w:r w:rsidRPr="0055035E">
              <w:rPr>
                <w:noProof/>
                <w:lang w:val="en-US" w:eastAsia="it-IT"/>
              </w:rPr>
              <w:t>form.ng-dirty input.ng-invalid {</w:t>
            </w:r>
          </w:p>
          <w:p w:rsidR="0055035E" w:rsidRPr="0055035E" w:rsidRDefault="0055035E" w:rsidP="0055035E">
            <w:pPr>
              <w:rPr>
                <w:noProof/>
                <w:lang w:val="en-US" w:eastAsia="it-IT"/>
              </w:rPr>
            </w:pPr>
            <w:r w:rsidRPr="0055035E">
              <w:rPr>
                <w:noProof/>
                <w:lang w:val="en-US" w:eastAsia="it-IT"/>
              </w:rPr>
              <w:t xml:space="preserve">    border: 1px solid #B02B2C;</w:t>
            </w:r>
          </w:p>
          <w:p w:rsidR="0055035E" w:rsidRPr="0055035E" w:rsidRDefault="0055035E" w:rsidP="0055035E">
            <w:pPr>
              <w:rPr>
                <w:noProof/>
                <w:lang w:val="en-US" w:eastAsia="it-IT"/>
              </w:rPr>
            </w:pPr>
            <w:r w:rsidRPr="0055035E">
              <w:rPr>
                <w:noProof/>
                <w:lang w:val="en-US" w:eastAsia="it-IT"/>
              </w:rPr>
              <w: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form.ng-dirty input.ng-valid {</w:t>
            </w:r>
          </w:p>
          <w:p w:rsidR="0055035E" w:rsidRPr="0055035E" w:rsidRDefault="0055035E" w:rsidP="0055035E">
            <w:pPr>
              <w:rPr>
                <w:noProof/>
                <w:lang w:val="en-US" w:eastAsia="it-IT"/>
              </w:rPr>
            </w:pPr>
            <w:r w:rsidRPr="0055035E">
              <w:rPr>
                <w:noProof/>
                <w:lang w:val="en-US" w:eastAsia="it-IT"/>
              </w:rPr>
              <w:t xml:space="preserve">    border: 1px solid #6BBA70;</w:t>
            </w:r>
          </w:p>
          <w:p w:rsidR="0055035E" w:rsidRPr="0055035E"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&lt;!-- angello/storyboard/tmpl/storyboard.html --&gt;</w:t>
            </w:r>
          </w:p>
          <w:p w:rsidR="0055035E" w:rsidRPr="0055035E" w:rsidRDefault="0055035E" w:rsidP="0055035E">
            <w:pPr>
              <w:rPr>
                <w:noProof/>
                <w:lang w:val="en-US" w:eastAsia="it-IT"/>
              </w:rPr>
            </w:pPr>
            <w:r w:rsidRPr="0055035E">
              <w:rPr>
                <w:noProof/>
                <w:lang w:val="en-US" w:eastAsia="it-IT"/>
              </w:rPr>
              <w:t>&lt;input class="form-control ng-pristine ng-invalid ng-invalid-required</w:t>
            </w:r>
          </w:p>
          <w:p w:rsidR="0055035E" w:rsidRPr="0055035E" w:rsidRDefault="0055035E" w:rsidP="0055035E">
            <w:pPr>
              <w:rPr>
                <w:noProof/>
                <w:lang w:val="en-US" w:eastAsia="it-IT"/>
              </w:rPr>
            </w:pPr>
            <w:r w:rsidRPr="0055035E">
              <w:rPr>
                <w:noProof/>
                <w:lang w:val="en-US" w:eastAsia="it-IT"/>
              </w:rPr>
              <w:t xml:space="preserve">                 ng-valid-minlength ng-valid-maxlength ng-touched"</w:t>
            </w:r>
          </w:p>
          <w:p w:rsidR="0055035E" w:rsidRPr="0055035E" w:rsidRDefault="0055035E" w:rsidP="0055035E">
            <w:pPr>
              <w:rPr>
                <w:noProof/>
                <w:lang w:val="en-US" w:eastAsia="it-IT"/>
              </w:rPr>
            </w:pPr>
            <w:r w:rsidRPr="0055035E">
              <w:rPr>
                <w:noProof/>
                <w:lang w:val="en-US" w:eastAsia="it-IT"/>
              </w:rPr>
              <w:t xml:space="preserve">       type="text" id="inputTitle" name="inputTitle"</w:t>
            </w:r>
          </w:p>
          <w:p w:rsidR="0055035E" w:rsidRPr="0055035E" w:rsidRDefault="0055035E" w:rsidP="0055035E">
            <w:pPr>
              <w:rPr>
                <w:noProof/>
                <w:lang w:val="en-US" w:eastAsia="it-IT"/>
              </w:rPr>
            </w:pPr>
            <w:r w:rsidRPr="0055035E">
              <w:rPr>
                <w:noProof/>
                <w:lang w:val="en-US" w:eastAsia="it-IT"/>
              </w:rPr>
              <w:t xml:space="preserve">       placeholder="Title" ng-model="storyboard.editedStory.title"</w:t>
            </w:r>
          </w:p>
          <w:p w:rsidR="0055035E" w:rsidRPr="0055035E" w:rsidRDefault="0055035E" w:rsidP="0055035E">
            <w:pPr>
              <w:rPr>
                <w:noProof/>
                <w:lang w:val="en-US" w:eastAsia="it-IT"/>
              </w:rPr>
            </w:pPr>
            <w:r w:rsidRPr="0055035E">
              <w:rPr>
                <w:noProof/>
                <w:lang w:val="en-US" w:eastAsia="it-IT"/>
              </w:rPr>
              <w:t xml:space="preserve">       ng-required="true" ng-minlength="3" ng-maxlength="30"&gt;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client/src/angello/storyboard/controllers/StoryboardController.js</w:t>
            </w:r>
          </w:p>
          <w:p w:rsidR="0055035E" w:rsidRPr="0055035E" w:rsidRDefault="0055035E" w:rsidP="0055035E">
            <w:pPr>
              <w:rPr>
                <w:noProof/>
                <w:lang w:val="en-US" w:eastAsia="it-IT"/>
              </w:rPr>
            </w:pPr>
            <w:r w:rsidRPr="0055035E">
              <w:rPr>
                <w:noProof/>
                <w:lang w:val="en-US" w:eastAsia="it-IT"/>
              </w:rPr>
              <w:t>storyboard.resetForm = function () {</w:t>
            </w:r>
          </w:p>
          <w:p w:rsidR="0055035E" w:rsidRPr="0055035E" w:rsidRDefault="0055035E" w:rsidP="0055035E">
            <w:pPr>
              <w:rPr>
                <w:noProof/>
                <w:lang w:val="en-US" w:eastAsia="it-IT"/>
              </w:rPr>
            </w:pPr>
            <w:r w:rsidRPr="0055035E">
              <w:rPr>
                <w:noProof/>
                <w:lang w:val="en-US" w:eastAsia="it-IT"/>
              </w:rPr>
              <w:t xml:space="preserve">    storyboard.currentStory = null;</w:t>
            </w:r>
          </w:p>
          <w:p w:rsidR="0055035E" w:rsidRPr="0055035E" w:rsidRDefault="0055035E" w:rsidP="0055035E">
            <w:pPr>
              <w:rPr>
                <w:noProof/>
                <w:lang w:val="en-US" w:eastAsia="it-IT"/>
              </w:rPr>
            </w:pPr>
            <w:r w:rsidRPr="0055035E">
              <w:rPr>
                <w:noProof/>
                <w:lang w:val="en-US" w:eastAsia="it-IT"/>
              </w:rPr>
              <w:t xml:space="preserve">    storyboard.editedStory =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storyboard.detailsForm.$setPristine();</w:t>
            </w:r>
          </w:p>
          <w:p w:rsidR="0055035E" w:rsidRPr="0055035E" w:rsidRDefault="0055035E" w:rsidP="0055035E">
            <w:pPr>
              <w:rPr>
                <w:noProof/>
                <w:lang w:val="en-US" w:eastAsia="it-IT"/>
              </w:rPr>
            </w:pPr>
            <w:r w:rsidRPr="0055035E">
              <w:rPr>
                <w:noProof/>
                <w:lang w:val="en-US" w:eastAsia="it-IT"/>
              </w:rPr>
              <w:t xml:space="preserve">    storyboard.detailsForm.$setUntouched();</w:t>
            </w:r>
          </w:p>
          <w:p w:rsidR="0055035E" w:rsidRPr="0055035E"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Default="0055035E" w:rsidP="0055035E">
            <w:pPr>
              <w:rPr>
                <w:noProof/>
                <w:lang w:val="en-US" w:eastAsia="it-IT"/>
              </w:rPr>
            </w:pPr>
          </w:p>
          <w:p w:rsidR="0055035E" w:rsidRDefault="0055035E" w:rsidP="0055035E">
            <w:pPr>
              <w:rPr>
                <w:noProof/>
                <w:lang w:val="en-US" w:eastAsia="it-IT"/>
              </w:rPr>
            </w:pPr>
          </w:p>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lastRenderedPageBreak/>
              <w:t>client/tests/specs/forms/StoryboardForm.spec.js</w:t>
            </w:r>
          </w:p>
          <w:p w:rsidR="0055035E" w:rsidRPr="0055035E" w:rsidRDefault="0055035E" w:rsidP="0055035E">
            <w:pPr>
              <w:rPr>
                <w:noProof/>
                <w:lang w:val="en-US" w:eastAsia="it-IT"/>
              </w:rPr>
            </w:pPr>
            <w:r w:rsidRPr="0055035E">
              <w:rPr>
                <w:noProof/>
                <w:lang w:val="en-US" w:eastAsia="it-IT"/>
              </w:rPr>
              <w:t>describe('Storyboard form', function() {</w:t>
            </w:r>
          </w:p>
          <w:p w:rsidR="0055035E" w:rsidRPr="0055035E" w:rsidRDefault="0055035E" w:rsidP="0055035E">
            <w:pPr>
              <w:rPr>
                <w:noProof/>
                <w:lang w:val="en-US" w:eastAsia="it-IT"/>
              </w:rPr>
            </w:pPr>
            <w:r w:rsidRPr="0055035E">
              <w:rPr>
                <w:noProof/>
                <w:lang w:val="en-US" w:eastAsia="it-IT"/>
              </w:rPr>
              <w:t xml:space="preserve">    var scope, ctrl;</w:t>
            </w:r>
          </w:p>
          <w:p w:rsidR="0055035E" w:rsidRPr="0055035E" w:rsidRDefault="0055035E" w:rsidP="0055035E">
            <w:pPr>
              <w:rPr>
                <w:noProof/>
                <w:lang w:val="en-US" w:eastAsia="it-IT"/>
              </w:rPr>
            </w:pP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beforeEach(module('Angello.Storyboard'));</w:t>
            </w:r>
          </w:p>
          <w:p w:rsidR="0055035E" w:rsidRPr="0055035E" w:rsidRDefault="0055035E" w:rsidP="0055035E">
            <w:pPr>
              <w:rPr>
                <w:noProof/>
                <w:lang w:val="en-US" w:eastAsia="it-IT"/>
              </w:rPr>
            </w:pPr>
            <w:r w:rsidRPr="0055035E">
              <w:rPr>
                <w:noProof/>
                <w:lang w:val="en-US" w:eastAsia="it-IT"/>
              </w:rPr>
              <w:t xml:space="preserve">    beforeEach(module('Angello.Templates'));</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beforeEach(inject(function($q, $rootScope, $controller,</w:t>
            </w:r>
          </w:p>
          <w:p w:rsidR="0055035E" w:rsidRPr="0055035E" w:rsidRDefault="0055035E" w:rsidP="0055035E">
            <w:pPr>
              <w:rPr>
                <w:noProof/>
                <w:lang w:val="en-US" w:eastAsia="it-IT"/>
              </w:rPr>
            </w:pPr>
            <w:r w:rsidRPr="0055035E">
              <w:rPr>
                <w:noProof/>
                <w:lang w:val="en-US" w:eastAsia="it-IT"/>
              </w:rPr>
              <w:t xml:space="preserve">    $templateCache, $compile) {</w:t>
            </w:r>
          </w:p>
          <w:p w:rsidR="0055035E" w:rsidRPr="0055035E" w:rsidRDefault="0055035E" w:rsidP="0055035E">
            <w:pPr>
              <w:rPr>
                <w:noProof/>
                <w:lang w:val="en-US" w:eastAsia="it-IT"/>
              </w:rPr>
            </w:pP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var UsersModel = {</w:t>
            </w:r>
          </w:p>
          <w:p w:rsidR="0055035E" w:rsidRPr="0055035E" w:rsidRDefault="0055035E" w:rsidP="0055035E">
            <w:pPr>
              <w:rPr>
                <w:noProof/>
                <w:lang w:val="en-US" w:eastAsia="it-IT"/>
              </w:rPr>
            </w:pPr>
            <w:r w:rsidRPr="0055035E">
              <w:rPr>
                <w:noProof/>
                <w:lang w:val="en-US" w:eastAsia="it-IT"/>
              </w:rPr>
              <w:t xml:space="preserve">            all: function() {</w:t>
            </w:r>
          </w:p>
          <w:p w:rsidR="0055035E" w:rsidRPr="0055035E" w:rsidRDefault="0055035E" w:rsidP="0055035E">
            <w:pPr>
              <w:rPr>
                <w:noProof/>
                <w:lang w:val="en-US" w:eastAsia="it-IT"/>
              </w:rPr>
            </w:pPr>
            <w:r w:rsidRPr="0055035E">
              <w:rPr>
                <w:noProof/>
                <w:lang w:val="en-US" w:eastAsia="it-IT"/>
              </w:rPr>
              <w:t xml:space="preserve">                var deferred = $q.defer();</w:t>
            </w:r>
          </w:p>
          <w:p w:rsidR="0055035E" w:rsidRPr="0055035E" w:rsidRDefault="0055035E" w:rsidP="0055035E">
            <w:pPr>
              <w:rPr>
                <w:noProof/>
                <w:lang w:val="en-US" w:eastAsia="it-IT"/>
              </w:rPr>
            </w:pPr>
            <w:r w:rsidRPr="0055035E">
              <w:rPr>
                <w:noProof/>
                <w:lang w:val="en-US" w:eastAsia="it-IT"/>
              </w:rPr>
              <w:t xml:space="preserve">                deferred.resolve({});</w:t>
            </w:r>
          </w:p>
          <w:p w:rsidR="0055035E" w:rsidRPr="0055035E" w:rsidRDefault="0055035E" w:rsidP="0055035E">
            <w:pPr>
              <w:rPr>
                <w:noProof/>
                <w:lang w:val="en-US" w:eastAsia="it-IT"/>
              </w:rPr>
            </w:pPr>
            <w:r w:rsidRPr="0055035E">
              <w:rPr>
                <w:noProof/>
                <w:lang w:val="en-US" w:eastAsia="it-IT"/>
              </w:rPr>
              <w:t xml:space="preserve">                return deferred.promise;</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var StoriesModel = {</w:t>
            </w:r>
          </w:p>
          <w:p w:rsidR="0055035E" w:rsidRPr="0055035E" w:rsidRDefault="0055035E" w:rsidP="0055035E">
            <w:pPr>
              <w:rPr>
                <w:noProof/>
                <w:lang w:val="en-US" w:eastAsia="it-IT"/>
              </w:rPr>
            </w:pPr>
            <w:r w:rsidRPr="0055035E">
              <w:rPr>
                <w:noProof/>
                <w:lang w:val="en-US" w:eastAsia="it-IT"/>
              </w:rPr>
              <w:t xml:space="preserve">            all: function() {</w:t>
            </w:r>
          </w:p>
          <w:p w:rsidR="0055035E" w:rsidRPr="0055035E" w:rsidRDefault="0055035E" w:rsidP="0055035E">
            <w:pPr>
              <w:rPr>
                <w:noProof/>
                <w:lang w:val="en-US" w:eastAsia="it-IT"/>
              </w:rPr>
            </w:pPr>
            <w:r w:rsidRPr="0055035E">
              <w:rPr>
                <w:noProof/>
                <w:lang w:val="en-US" w:eastAsia="it-IT"/>
              </w:rPr>
              <w:t xml:space="preserve">                var deferred = $q.defer();</w:t>
            </w:r>
          </w:p>
          <w:p w:rsidR="0055035E" w:rsidRPr="0055035E" w:rsidRDefault="0055035E" w:rsidP="0055035E">
            <w:pPr>
              <w:rPr>
                <w:noProof/>
                <w:lang w:val="en-US" w:eastAsia="it-IT"/>
              </w:rPr>
            </w:pPr>
            <w:r w:rsidRPr="0055035E">
              <w:rPr>
                <w:noProof/>
                <w:lang w:val="en-US" w:eastAsia="it-IT"/>
              </w:rPr>
              <w:t xml:space="preserve">                deferred.resolve({});</w:t>
            </w:r>
          </w:p>
          <w:p w:rsidR="0055035E" w:rsidRPr="0055035E" w:rsidRDefault="0055035E" w:rsidP="0055035E">
            <w:pPr>
              <w:rPr>
                <w:noProof/>
                <w:lang w:val="en-US" w:eastAsia="it-IT"/>
              </w:rPr>
            </w:pPr>
            <w:r w:rsidRPr="0055035E">
              <w:rPr>
                <w:noProof/>
                <w:lang w:val="en-US" w:eastAsia="it-IT"/>
              </w:rPr>
              <w:t xml:space="preserve">                return deferred.promise;</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lastRenderedPageBreak/>
              <w:t>client/tests/specs/forms/StoryboardForm.spec.js</w:t>
            </w:r>
          </w:p>
          <w:p w:rsidR="0055035E" w:rsidRPr="0055035E" w:rsidRDefault="0055035E" w:rsidP="0055035E">
            <w:pPr>
              <w:rPr>
                <w:noProof/>
                <w:lang w:val="en-US" w:eastAsia="it-IT"/>
              </w:rPr>
            </w:pPr>
            <w:r w:rsidRPr="0055035E">
              <w:rPr>
                <w:noProof/>
                <w:lang w:val="en-US" w:eastAsia="it-IT"/>
              </w:rPr>
              <w:t>describe('Storyboard form', function()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beforeEach(inject(function($q, $rootScope, $controller,</w:t>
            </w:r>
          </w:p>
          <w:p w:rsidR="0055035E" w:rsidRPr="0055035E" w:rsidRDefault="0055035E" w:rsidP="0055035E">
            <w:pPr>
              <w:rPr>
                <w:noProof/>
                <w:lang w:val="en-US" w:eastAsia="it-IT"/>
              </w:rPr>
            </w:pPr>
            <w:r w:rsidRPr="0055035E">
              <w:rPr>
                <w:noProof/>
                <w:lang w:val="en-US" w:eastAsia="it-IT"/>
              </w:rPr>
              <w:t xml:space="preserve">    $templateCache, $compile)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scope = $rootScope.$new();</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ctrl = $controller('StoryboardCtrl', {</w:t>
            </w:r>
          </w:p>
          <w:p w:rsidR="0055035E" w:rsidRPr="0055035E" w:rsidRDefault="0055035E" w:rsidP="0055035E">
            <w:pPr>
              <w:rPr>
                <w:noProof/>
                <w:lang w:val="en-US" w:eastAsia="it-IT"/>
              </w:rPr>
            </w:pPr>
            <w:r w:rsidRPr="0055035E">
              <w:rPr>
                <w:noProof/>
                <w:lang w:val="en-US" w:eastAsia="it-IT"/>
              </w:rPr>
              <w:t xml:space="preserve">            $scope: scope,</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STORY_STATUSES: {},</w:t>
            </w:r>
          </w:p>
          <w:p w:rsidR="0055035E" w:rsidRPr="0055035E" w:rsidRDefault="0055035E" w:rsidP="0055035E">
            <w:pPr>
              <w:rPr>
                <w:noProof/>
                <w:lang w:val="en-US" w:eastAsia="it-IT"/>
              </w:rPr>
            </w:pPr>
            <w:r w:rsidRPr="0055035E">
              <w:rPr>
                <w:noProof/>
                <w:lang w:val="en-US" w:eastAsia="it-IT"/>
              </w:rPr>
              <w:t xml:space="preserve">            STORY_TYPES: {},</w:t>
            </w:r>
          </w:p>
          <w:p w:rsidR="0055035E" w:rsidRPr="0055035E" w:rsidRDefault="0055035E" w:rsidP="0055035E">
            <w:pPr>
              <w:rPr>
                <w:noProof/>
                <w:lang w:val="en-US" w:eastAsia="it-IT"/>
              </w:rPr>
            </w:pPr>
            <w:r w:rsidRPr="0055035E">
              <w:rPr>
                <w:noProof/>
                <w:lang w:val="en-US" w:eastAsia="it-IT"/>
              </w:rPr>
              <w:t xml:space="preserve">            UsersModel: UsersModel,</w:t>
            </w:r>
          </w:p>
          <w:p w:rsidR="0055035E" w:rsidRPr="0055035E" w:rsidRDefault="0055035E" w:rsidP="0055035E">
            <w:pPr>
              <w:rPr>
                <w:noProof/>
                <w:lang w:val="en-US" w:eastAsia="it-IT"/>
              </w:rPr>
            </w:pPr>
            <w:r w:rsidRPr="0055035E">
              <w:rPr>
                <w:noProof/>
                <w:lang w:val="en-US" w:eastAsia="it-IT"/>
              </w:rPr>
              <w:t xml:space="preserve">            StoriesModel: StoriesModel</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scope.storyboard = ctrl;</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var templateHtml =</w:t>
            </w:r>
          </w:p>
          <w:p w:rsidR="0055035E" w:rsidRPr="0055035E" w:rsidRDefault="0055035E" w:rsidP="0055035E">
            <w:pPr>
              <w:rPr>
                <w:noProof/>
                <w:lang w:val="en-US" w:eastAsia="it-IT"/>
              </w:rPr>
            </w:pPr>
            <w:r w:rsidRPr="0055035E">
              <w:rPr>
                <w:noProof/>
                <w:lang w:val="en-US" w:eastAsia="it-IT"/>
              </w:rPr>
              <w:t xml:space="preserve">        $templateCache.get('src/angello/storyboard/tmpl/storyboard.html');</w:t>
            </w:r>
          </w:p>
          <w:p w:rsidR="0055035E" w:rsidRPr="0055035E" w:rsidRDefault="0055035E" w:rsidP="0055035E">
            <w:pPr>
              <w:rPr>
                <w:noProof/>
                <w:lang w:val="en-US" w:eastAsia="it-IT"/>
              </w:rPr>
            </w:pPr>
            <w:r w:rsidRPr="0055035E">
              <w:rPr>
                <w:noProof/>
                <w:lang w:val="en-US" w:eastAsia="it-IT"/>
              </w:rPr>
              <w:t xml:space="preserve">        var formElem = angular.element(templateHtml);</w:t>
            </w:r>
          </w:p>
          <w:p w:rsidR="0055035E" w:rsidRPr="0055035E" w:rsidRDefault="0055035E" w:rsidP="0055035E">
            <w:pPr>
              <w:rPr>
                <w:noProof/>
                <w:lang w:eastAsia="it-IT"/>
              </w:rPr>
            </w:pPr>
            <w:r w:rsidRPr="0055035E">
              <w:rPr>
                <w:noProof/>
                <w:lang w:val="en-US" w:eastAsia="it-IT"/>
              </w:rPr>
              <w:t xml:space="preserve">        </w:t>
            </w:r>
            <w:r w:rsidRPr="0055035E">
              <w:rPr>
                <w:noProof/>
                <w:lang w:eastAsia="it-IT"/>
              </w:rPr>
              <w:t>$compile(formElem)(scope);</w:t>
            </w:r>
          </w:p>
          <w:p w:rsidR="0055035E" w:rsidRPr="0055035E" w:rsidRDefault="0055035E" w:rsidP="0055035E">
            <w:pPr>
              <w:rPr>
                <w:noProof/>
                <w:lang w:eastAsia="it-IT"/>
              </w:rPr>
            </w:pPr>
          </w:p>
          <w:p w:rsidR="0055035E" w:rsidRPr="0055035E" w:rsidRDefault="0055035E" w:rsidP="0055035E">
            <w:pPr>
              <w:rPr>
                <w:noProof/>
                <w:lang w:eastAsia="it-IT"/>
              </w:rPr>
            </w:pPr>
            <w:r w:rsidRPr="0055035E">
              <w:rPr>
                <w:noProof/>
                <w:lang w:eastAsia="it-IT"/>
              </w:rPr>
              <w:t xml:space="preserve">        scope.$digest()</w:t>
            </w:r>
          </w:p>
          <w:p w:rsidR="0055035E" w:rsidRPr="0055035E" w:rsidRDefault="0055035E" w:rsidP="0055035E">
            <w:pPr>
              <w:rPr>
                <w:noProof/>
                <w:lang w:val="en-US" w:eastAsia="it-IT"/>
              </w:rPr>
            </w:pPr>
            <w:r w:rsidRPr="0055035E">
              <w:rPr>
                <w:noProof/>
                <w:lang w:eastAsia="it-IT"/>
              </w:rPr>
              <w:t xml:space="preserve">    </w:t>
            </w:r>
            <w:r w:rsidRPr="0055035E">
              <w:rPr>
                <w:noProof/>
                <w:lang w:val="en-US" w:eastAsia="it-IT"/>
              </w:rPr>
              <w:t>}));</w:t>
            </w:r>
          </w:p>
          <w:p w:rsidR="0055035E" w:rsidRPr="0055035E"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Default="0055035E" w:rsidP="0055035E">
            <w:pPr>
              <w:rPr>
                <w:noProof/>
                <w:lang w:val="en-US" w:eastAsia="it-IT"/>
              </w:rPr>
            </w:pPr>
          </w:p>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lastRenderedPageBreak/>
              <w:t>client/tests/specs/forms/StoryboardForm.spec.js</w:t>
            </w:r>
          </w:p>
          <w:p w:rsidR="0055035E" w:rsidRPr="0055035E" w:rsidRDefault="0055035E" w:rsidP="0055035E">
            <w:pPr>
              <w:rPr>
                <w:noProof/>
                <w:lang w:val="en-US" w:eastAsia="it-IT"/>
              </w:rPr>
            </w:pPr>
            <w:r w:rsidRPr="0055035E">
              <w:rPr>
                <w:noProof/>
                <w:lang w:val="en-US" w:eastAsia="it-IT"/>
              </w:rPr>
              <w:t>describe('Storyboard form', function()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it('should be invalid by default', function() {</w:t>
            </w:r>
          </w:p>
          <w:p w:rsidR="0055035E" w:rsidRPr="0055035E" w:rsidRDefault="0055035E" w:rsidP="0055035E">
            <w:pPr>
              <w:rPr>
                <w:noProof/>
                <w:lang w:val="en-US" w:eastAsia="it-IT"/>
              </w:rPr>
            </w:pPr>
            <w:r w:rsidRPr="0055035E">
              <w:rPr>
                <w:noProof/>
                <w:lang w:val="en-US" w:eastAsia="it-IT"/>
              </w:rPr>
              <w:t xml:space="preserve">        expect(ctrl.detailsForm.$invalid).toBeTruthy();</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it('should be valid with populated fields', function() {</w:t>
            </w:r>
          </w:p>
          <w:p w:rsidR="0055035E" w:rsidRPr="0055035E" w:rsidRDefault="0055035E" w:rsidP="0055035E">
            <w:pPr>
              <w:rPr>
                <w:noProof/>
                <w:lang w:val="en-US" w:eastAsia="it-IT"/>
              </w:rPr>
            </w:pPr>
            <w:r w:rsidRPr="0055035E">
              <w:rPr>
                <w:noProof/>
                <w:lang w:val="en-US" w:eastAsia="it-IT"/>
              </w:rPr>
              <w:t xml:space="preserve">        ctrl.editedStory = {</w:t>
            </w:r>
          </w:p>
          <w:p w:rsidR="0055035E" w:rsidRPr="0055035E" w:rsidRDefault="0055035E" w:rsidP="0055035E">
            <w:pPr>
              <w:rPr>
                <w:noProof/>
                <w:lang w:val="en-US" w:eastAsia="it-IT"/>
              </w:rPr>
            </w:pPr>
            <w:r w:rsidRPr="0055035E">
              <w:rPr>
                <w:noProof/>
                <w:lang w:val="en-US" w:eastAsia="it-IT"/>
              </w:rPr>
              <w:t xml:space="preserve">            title: 'Title',</w:t>
            </w:r>
          </w:p>
          <w:p w:rsidR="0055035E" w:rsidRPr="0055035E" w:rsidRDefault="0055035E" w:rsidP="0055035E">
            <w:pPr>
              <w:rPr>
                <w:noProof/>
                <w:lang w:val="en-US" w:eastAsia="it-IT"/>
              </w:rPr>
            </w:pPr>
            <w:r w:rsidRPr="0055035E">
              <w:rPr>
                <w:noProof/>
                <w:lang w:val="en-US" w:eastAsia="it-IT"/>
              </w:rPr>
              <w:t xml:space="preserve">            status: 'To Do',</w:t>
            </w:r>
          </w:p>
          <w:p w:rsidR="0055035E" w:rsidRPr="0055035E" w:rsidRDefault="0055035E" w:rsidP="0055035E">
            <w:pPr>
              <w:rPr>
                <w:noProof/>
                <w:lang w:val="en-US" w:eastAsia="it-IT"/>
              </w:rPr>
            </w:pPr>
            <w:r w:rsidRPr="0055035E">
              <w:rPr>
                <w:noProof/>
                <w:lang w:val="en-US" w:eastAsia="it-IT"/>
              </w:rPr>
              <w:t xml:space="preserve">            type: 'Enhancement',</w:t>
            </w:r>
          </w:p>
          <w:p w:rsidR="0055035E" w:rsidRPr="0055035E" w:rsidRDefault="0055035E" w:rsidP="0055035E">
            <w:pPr>
              <w:rPr>
                <w:noProof/>
                <w:lang w:val="en-US" w:eastAsia="it-IT"/>
              </w:rPr>
            </w:pPr>
            <w:r w:rsidRPr="0055035E">
              <w:rPr>
                <w:noProof/>
                <w:lang w:val="en-US" w:eastAsia="it-IT"/>
              </w:rPr>
              <w:t xml:space="preserve">            reporter: 'Lukas Ruebbelke',</w:t>
            </w:r>
          </w:p>
          <w:p w:rsidR="0055035E" w:rsidRPr="0055035E" w:rsidRDefault="0055035E" w:rsidP="0055035E">
            <w:pPr>
              <w:rPr>
                <w:noProof/>
                <w:lang w:val="en-US" w:eastAsia="it-IT"/>
              </w:rPr>
            </w:pPr>
            <w:r w:rsidRPr="0055035E">
              <w:rPr>
                <w:noProof/>
                <w:lang w:val="en-US" w:eastAsia="it-IT"/>
              </w:rPr>
              <w:t xml:space="preserve">            assignee: 'Brian Ford'</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scope.$digest();</w:t>
            </w:r>
          </w:p>
          <w:p w:rsidR="0055035E" w:rsidRPr="0055035E" w:rsidRDefault="0055035E" w:rsidP="0055035E">
            <w:pPr>
              <w:rPr>
                <w:noProof/>
                <w:lang w:val="en-US" w:eastAsia="it-IT"/>
              </w:rPr>
            </w:pPr>
          </w:p>
          <w:p w:rsidR="0055035E" w:rsidRPr="0055035E" w:rsidRDefault="0055035E" w:rsidP="0055035E">
            <w:pPr>
              <w:rPr>
                <w:noProof/>
                <w:lang w:val="en-US" w:eastAsia="it-IT"/>
              </w:rPr>
            </w:pPr>
            <w:r w:rsidRPr="0055035E">
              <w:rPr>
                <w:noProof/>
                <w:lang w:val="en-US" w:eastAsia="it-IT"/>
              </w:rPr>
              <w:t xml:space="preserve">        expect(ctrl.detailsForm.$valid).toBeTruthy();</w:t>
            </w:r>
          </w:p>
          <w:p w:rsidR="0055035E" w:rsidRPr="0055035E" w:rsidRDefault="0055035E" w:rsidP="0055035E">
            <w:pPr>
              <w:rPr>
                <w:noProof/>
                <w:lang w:val="en-US" w:eastAsia="it-IT"/>
              </w:rPr>
            </w:pPr>
            <w:r w:rsidRPr="0055035E">
              <w:rPr>
                <w:noProof/>
                <w:lang w:val="en-US" w:eastAsia="it-IT"/>
              </w:rPr>
              <w:t xml:space="preserve">    });</w:t>
            </w:r>
          </w:p>
          <w:p w:rsidR="0055035E" w:rsidRPr="0055035E" w:rsidRDefault="0055035E" w:rsidP="0055035E">
            <w:pPr>
              <w:rPr>
                <w:noProof/>
                <w:lang w:val="en-US" w:eastAsia="it-IT"/>
              </w:rPr>
            </w:pPr>
            <w:r w:rsidRPr="0055035E">
              <w:rPr>
                <w:noProof/>
                <w:lang w:val="en-US" w:eastAsia="it-IT"/>
              </w:rPr>
              <w: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r w:rsidRPr="0055035E">
              <w:rPr>
                <w:noProof/>
                <w:lang w:val="en-US" w:eastAsia="it-IT"/>
              </w:rPr>
              <w:t>// Hypothetical Scenario</w:t>
            </w:r>
          </w:p>
          <w:p w:rsidR="0055035E" w:rsidRPr="0055035E" w:rsidRDefault="0055035E" w:rsidP="0055035E">
            <w:pPr>
              <w:rPr>
                <w:noProof/>
                <w:lang w:val="en-US" w:eastAsia="it-IT"/>
              </w:rPr>
            </w:pPr>
            <w:r w:rsidRPr="0055035E">
              <w:rPr>
                <w:noProof/>
                <w:lang w:val="en-US" w:eastAsia="it-IT"/>
              </w:rPr>
              <w:t>&lt;form name="myForm"&gt;</w:t>
            </w:r>
          </w:p>
          <w:p w:rsidR="0055035E" w:rsidRPr="0055035E" w:rsidRDefault="0055035E" w:rsidP="0055035E">
            <w:pPr>
              <w:rPr>
                <w:noProof/>
                <w:lang w:val="en-US" w:eastAsia="it-IT"/>
              </w:rPr>
            </w:pPr>
            <w:r w:rsidRPr="0055035E">
              <w:rPr>
                <w:noProof/>
                <w:lang w:val="en-US" w:eastAsia="it-IT"/>
              </w:rPr>
              <w:t xml:space="preserve">    &lt;div ng-repeat="item in items"</w:t>
            </w:r>
          </w:p>
          <w:p w:rsidR="0055035E" w:rsidRPr="0055035E" w:rsidRDefault="0055035E" w:rsidP="0055035E">
            <w:pPr>
              <w:rPr>
                <w:noProof/>
                <w:lang w:val="en-US" w:eastAsia="it-IT"/>
              </w:rPr>
            </w:pPr>
            <w:r w:rsidRPr="0055035E">
              <w:rPr>
                <w:noProof/>
                <w:lang w:val="en-US" w:eastAsia="it-IT"/>
              </w:rPr>
              <w:t xml:space="preserve">     ng-class="{ 'has-error' : item.name.$invalid }"&gt;</w:t>
            </w:r>
          </w:p>
          <w:p w:rsidR="0055035E" w:rsidRPr="0055035E" w:rsidRDefault="0055035E" w:rsidP="0055035E">
            <w:pPr>
              <w:rPr>
                <w:noProof/>
                <w:lang w:val="en-US" w:eastAsia="it-IT"/>
              </w:rPr>
            </w:pPr>
            <w:r w:rsidRPr="0055035E">
              <w:rPr>
                <w:noProof/>
                <w:lang w:val="en-US" w:eastAsia="it-IT"/>
              </w:rPr>
              <w:t xml:space="preserve">        &lt;ng-form name="itemNameForm"&gt;</w:t>
            </w:r>
          </w:p>
          <w:p w:rsidR="0055035E" w:rsidRPr="0055035E" w:rsidRDefault="0055035E" w:rsidP="0055035E">
            <w:pPr>
              <w:rPr>
                <w:noProof/>
                <w:lang w:val="en-US" w:eastAsia="it-IT"/>
              </w:rPr>
            </w:pPr>
            <w:r w:rsidRPr="0055035E">
              <w:rPr>
                <w:noProof/>
                <w:lang w:val="en-US" w:eastAsia="it-IT"/>
              </w:rPr>
              <w:t xml:space="preserve">            &lt;label&gt;Name&lt;/label&gt;</w:t>
            </w:r>
          </w:p>
          <w:p w:rsidR="0055035E" w:rsidRPr="0055035E" w:rsidRDefault="0055035E" w:rsidP="0055035E">
            <w:pPr>
              <w:rPr>
                <w:noProof/>
                <w:lang w:val="en-US" w:eastAsia="it-IT"/>
              </w:rPr>
            </w:pPr>
            <w:r w:rsidRPr="0055035E">
              <w:rPr>
                <w:noProof/>
                <w:lang w:val="en-US" w:eastAsia="it-IT"/>
              </w:rPr>
              <w:t xml:space="preserve">            &lt;input type="text" name="name"</w:t>
            </w:r>
          </w:p>
          <w:p w:rsidR="0055035E" w:rsidRPr="0055035E" w:rsidRDefault="0055035E" w:rsidP="0055035E">
            <w:pPr>
              <w:rPr>
                <w:noProof/>
                <w:lang w:val="en-US" w:eastAsia="it-IT"/>
              </w:rPr>
            </w:pPr>
            <w:r w:rsidRPr="0055035E">
              <w:rPr>
                <w:noProof/>
                <w:lang w:val="en-US" w:eastAsia="it-IT"/>
              </w:rPr>
              <w:t xml:space="preserve">             ng-model="item.name" required&gt;</w:t>
            </w:r>
          </w:p>
          <w:p w:rsidR="0055035E" w:rsidRPr="0055035E" w:rsidRDefault="0055035E" w:rsidP="0055035E">
            <w:pPr>
              <w:rPr>
                <w:noProof/>
                <w:lang w:val="en-US" w:eastAsia="it-IT"/>
              </w:rPr>
            </w:pPr>
            <w:r w:rsidRPr="0055035E">
              <w:rPr>
                <w:noProof/>
                <w:lang w:val="en-US" w:eastAsia="it-IT"/>
              </w:rPr>
              <w:t xml:space="preserve">            &lt;p ng-show="itemNameForm.name.$invalid"&gt;</w:t>
            </w:r>
          </w:p>
          <w:p w:rsidR="0055035E" w:rsidRPr="0055035E" w:rsidRDefault="0055035E" w:rsidP="0055035E">
            <w:pPr>
              <w:rPr>
                <w:noProof/>
                <w:lang w:val="en-US" w:eastAsia="it-IT"/>
              </w:rPr>
            </w:pPr>
            <w:r w:rsidRPr="0055035E">
              <w:rPr>
                <w:noProof/>
                <w:lang w:val="en-US" w:eastAsia="it-IT"/>
              </w:rPr>
              <w:t xml:space="preserve">             Name Required&lt;/p&gt;</w:t>
            </w:r>
          </w:p>
          <w:p w:rsidR="0055035E" w:rsidRPr="0055035E" w:rsidRDefault="0055035E" w:rsidP="0055035E">
            <w:pPr>
              <w:rPr>
                <w:noProof/>
                <w:lang w:val="en-US" w:eastAsia="it-IT"/>
              </w:rPr>
            </w:pPr>
            <w:r w:rsidRPr="0055035E">
              <w:rPr>
                <w:noProof/>
                <w:lang w:val="en-US" w:eastAsia="it-IT"/>
              </w:rPr>
              <w:t xml:space="preserve">        &lt;/ng-form&gt;</w:t>
            </w:r>
          </w:p>
          <w:p w:rsidR="0055035E" w:rsidRPr="0055035E" w:rsidRDefault="0055035E" w:rsidP="0055035E">
            <w:pPr>
              <w:rPr>
                <w:noProof/>
                <w:lang w:val="en-US" w:eastAsia="it-IT"/>
              </w:rPr>
            </w:pPr>
            <w:r w:rsidRPr="0055035E">
              <w:rPr>
                <w:noProof/>
                <w:lang w:val="en-US" w:eastAsia="it-IT"/>
              </w:rPr>
              <w:t xml:space="preserve">    &lt;/div&gt;</w:t>
            </w:r>
          </w:p>
          <w:p w:rsidR="0055035E" w:rsidRPr="0055035E" w:rsidRDefault="0055035E" w:rsidP="0055035E">
            <w:pPr>
              <w:rPr>
                <w:noProof/>
                <w:lang w:val="en-US" w:eastAsia="it-IT"/>
              </w:rPr>
            </w:pPr>
            <w:r w:rsidRPr="0055035E">
              <w:rPr>
                <w:noProof/>
                <w:lang w:val="en-US" w:eastAsia="it-IT"/>
              </w:rPr>
              <w:t>&lt;/form&gt;</w:t>
            </w:r>
          </w:p>
        </w:tc>
      </w:tr>
      <w:tr w:rsidR="0055035E" w:rsidRPr="00E37EF6" w:rsidTr="00D02922">
        <w:tc>
          <w:tcPr>
            <w:tcW w:w="9166" w:type="dxa"/>
          </w:tcPr>
          <w:p w:rsidR="0055035E" w:rsidRPr="0055035E" w:rsidRDefault="0055035E" w:rsidP="0055035E">
            <w:pPr>
              <w:rPr>
                <w:noProof/>
                <w:lang w:val="en-US" w:eastAsia="it-IT"/>
              </w:rPr>
            </w:pPr>
          </w:p>
        </w:tc>
      </w:tr>
      <w:tr w:rsidR="0055035E" w:rsidRPr="00E37EF6" w:rsidTr="00D02922">
        <w:tc>
          <w:tcPr>
            <w:tcW w:w="9166" w:type="dxa"/>
          </w:tcPr>
          <w:p w:rsidR="0055035E" w:rsidRPr="0055035E" w:rsidRDefault="0055035E" w:rsidP="0055035E">
            <w:pPr>
              <w:rPr>
                <w:noProof/>
                <w:lang w:val="en-US" w:eastAsia="it-IT"/>
              </w:rPr>
            </w:pPr>
            <w:hyperlink r:id="rId48" w:history="1">
              <w:r w:rsidRPr="00926FDB">
                <w:rPr>
                  <w:rStyle w:val="Hyperlink"/>
                  <w:noProof/>
                  <w:lang w:val="en-US" w:eastAsia="it-IT"/>
                </w:rPr>
                <w:t>https://nodejs.org/download/</w:t>
              </w:r>
            </w:hyperlink>
            <w:bookmarkStart w:id="0" w:name="_GoBack"/>
            <w:bookmarkEnd w:id="0"/>
          </w:p>
        </w:tc>
      </w:tr>
    </w:tbl>
    <w:p w:rsidR="00F67036" w:rsidRDefault="00F67036" w:rsidP="006B47A0">
      <w:pPr>
        <w:rPr>
          <w:lang w:val="en-US"/>
        </w:rPr>
      </w:pPr>
    </w:p>
    <w:p w:rsidR="00CB4462" w:rsidRDefault="00CB4462" w:rsidP="006B47A0">
      <w:pPr>
        <w:rPr>
          <w:lang w:val="en-US"/>
        </w:rPr>
      </w:pPr>
    </w:p>
    <w:sectPr w:rsidR="00CB446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7A0"/>
    <w:rsid w:val="00034867"/>
    <w:rsid w:val="002009A5"/>
    <w:rsid w:val="00357C2E"/>
    <w:rsid w:val="004317B0"/>
    <w:rsid w:val="0044026F"/>
    <w:rsid w:val="004707E1"/>
    <w:rsid w:val="00542E2B"/>
    <w:rsid w:val="0055035E"/>
    <w:rsid w:val="00611C0A"/>
    <w:rsid w:val="006B47A0"/>
    <w:rsid w:val="00754A12"/>
    <w:rsid w:val="0079034B"/>
    <w:rsid w:val="008005BD"/>
    <w:rsid w:val="008819C5"/>
    <w:rsid w:val="00A04E1B"/>
    <w:rsid w:val="00AA446B"/>
    <w:rsid w:val="00B6712B"/>
    <w:rsid w:val="00BE0C42"/>
    <w:rsid w:val="00C73876"/>
    <w:rsid w:val="00CB4462"/>
    <w:rsid w:val="00D02922"/>
    <w:rsid w:val="00E03DA7"/>
    <w:rsid w:val="00E37EF6"/>
    <w:rsid w:val="00F670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4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4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7A0"/>
    <w:rPr>
      <w:rFonts w:ascii="Tahoma" w:hAnsi="Tahoma" w:cs="Tahoma"/>
      <w:sz w:val="16"/>
      <w:szCs w:val="16"/>
    </w:rPr>
  </w:style>
  <w:style w:type="paragraph" w:styleId="Title">
    <w:name w:val="Title"/>
    <w:basedOn w:val="Normal"/>
    <w:next w:val="Normal"/>
    <w:link w:val="TitleChar"/>
    <w:uiPriority w:val="10"/>
    <w:qFormat/>
    <w:rsid w:val="00BE0C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C4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503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4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4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7A0"/>
    <w:rPr>
      <w:rFonts w:ascii="Tahoma" w:hAnsi="Tahoma" w:cs="Tahoma"/>
      <w:sz w:val="16"/>
      <w:szCs w:val="16"/>
    </w:rPr>
  </w:style>
  <w:style w:type="paragraph" w:styleId="Title">
    <w:name w:val="Title"/>
    <w:basedOn w:val="Normal"/>
    <w:next w:val="Normal"/>
    <w:link w:val="TitleChar"/>
    <w:uiPriority w:val="10"/>
    <w:qFormat/>
    <w:rsid w:val="00BE0C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C4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503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nodejs.org/download/"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2B018B27</Template>
  <TotalTime>515</TotalTime>
  <Pages>71</Pages>
  <Words>10263</Words>
  <Characters>58503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London Stock Exchange</Company>
  <LinksUpToDate>false</LinksUpToDate>
  <CharactersWithSpaces>68629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Citrix-Admin-s</dc:creator>
  <cp:lastModifiedBy>Citrix-Admin-s</cp:lastModifiedBy>
  <cp:revision>12</cp:revision>
  <dcterms:created xsi:type="dcterms:W3CDTF">2019-07-25T10:23:00Z</dcterms:created>
  <dcterms:modified xsi:type="dcterms:W3CDTF">2019-08-12T13:20:00Z</dcterms:modified>
</cp:coreProperties>
</file>